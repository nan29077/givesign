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A9F8BA" w14:textId="77777777" w:rsidR="00F60FAF" w:rsidRPr="00D91385" w:rsidRDefault="00F60FAF" w:rsidP="00155F98">
      <w:pPr>
        <w:rPr>
          <w:rFonts w:ascii="맑은 고딕" w:eastAsia="맑은 고딕" w:hAnsi="맑은 고딕"/>
        </w:rPr>
      </w:pPr>
    </w:p>
    <w:p w14:paraId="0CB7D190" w14:textId="77777777" w:rsidR="00F60FAF" w:rsidRPr="00D91385" w:rsidRDefault="00F60FAF" w:rsidP="00155F98">
      <w:pPr>
        <w:rPr>
          <w:rFonts w:ascii="맑은 고딕" w:eastAsia="맑은 고딕" w:hAnsi="맑은 고딕"/>
        </w:rPr>
      </w:pPr>
    </w:p>
    <w:p w14:paraId="02EF3A90" w14:textId="77777777" w:rsidR="00F60FAF" w:rsidRPr="00D91385" w:rsidRDefault="00F60FAF" w:rsidP="00155F98">
      <w:pPr>
        <w:rPr>
          <w:rFonts w:ascii="맑은 고딕" w:eastAsia="맑은 고딕" w:hAnsi="맑은 고딕"/>
        </w:rPr>
      </w:pPr>
    </w:p>
    <w:p w14:paraId="2EA65119" w14:textId="77777777" w:rsidR="00F60FAF" w:rsidRPr="00D91385" w:rsidRDefault="00F60FAF" w:rsidP="00155F98">
      <w:pPr>
        <w:rPr>
          <w:rFonts w:ascii="맑은 고딕" w:eastAsia="맑은 고딕" w:hAnsi="맑은 고딕"/>
        </w:rPr>
      </w:pPr>
    </w:p>
    <w:p w14:paraId="3D81FB0F" w14:textId="77777777" w:rsidR="00F60FAF" w:rsidRPr="00D91385" w:rsidRDefault="00F60FAF" w:rsidP="00155F98">
      <w:pPr>
        <w:rPr>
          <w:rFonts w:ascii="맑은 고딕" w:eastAsia="맑은 고딕" w:hAnsi="맑은 고딕"/>
        </w:rPr>
      </w:pPr>
    </w:p>
    <w:p w14:paraId="2EC74A1E" w14:textId="77777777" w:rsidR="00F60FAF" w:rsidRPr="00D91385" w:rsidRDefault="00F60FAF" w:rsidP="00155F98">
      <w:pPr>
        <w:rPr>
          <w:rFonts w:ascii="맑은 고딕" w:eastAsia="맑은 고딕" w:hAnsi="맑은 고딕"/>
        </w:rPr>
      </w:pPr>
    </w:p>
    <w:p w14:paraId="2E73216A" w14:textId="55419934" w:rsidR="00F60FAF" w:rsidRPr="00D91385" w:rsidRDefault="0021499E" w:rsidP="00155F98">
      <w:pPr>
        <w:rPr>
          <w:rFonts w:ascii="맑은 고딕" w:eastAsia="맑은 고딕" w:hAnsi="맑은 고딕"/>
        </w:rPr>
      </w:pPr>
      <w:r w:rsidRPr="00D91385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C202313" wp14:editId="27EE88C3">
                <wp:simplePos x="0" y="0"/>
                <wp:positionH relativeFrom="column">
                  <wp:posOffset>69850</wp:posOffset>
                </wp:positionH>
                <wp:positionV relativeFrom="paragraph">
                  <wp:posOffset>161290</wp:posOffset>
                </wp:positionV>
                <wp:extent cx="6057900" cy="0"/>
                <wp:effectExtent l="0" t="0" r="0" b="0"/>
                <wp:wrapNone/>
                <wp:docPr id="4" name="Line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993A94" id="Line 504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5pt,12.7pt" to="482.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" strokecolor="#7f7f7f" strokeweight="2.5pt"/>
            </w:pict>
          </mc:Fallback>
        </mc:AlternateContent>
      </w:r>
    </w:p>
    <w:p w14:paraId="11D5A20C" w14:textId="1FE95589" w:rsidR="00F60FAF" w:rsidRPr="00D91385" w:rsidRDefault="00F60FAF" w:rsidP="003D22DF">
      <w:pPr>
        <w:ind w:firstLineChars="50" w:firstLine="180"/>
        <w:jc w:val="center"/>
        <w:rPr>
          <w:rFonts w:ascii="맑은 고딕" w:eastAsia="맑은 고딕" w:hAnsi="맑은 고딕"/>
          <w:b/>
          <w:bCs/>
          <w:sz w:val="36"/>
          <w:szCs w:val="36"/>
        </w:rPr>
      </w:pPr>
      <w:r w:rsidRPr="00D91385">
        <w:rPr>
          <w:rFonts w:ascii="맑은 고딕" w:eastAsia="맑은 고딕" w:hAnsi="맑은 고딕"/>
          <w:b/>
          <w:bCs/>
          <w:sz w:val="36"/>
          <w:szCs w:val="36"/>
        </w:rPr>
        <w:t xml:space="preserve">PG </w:t>
      </w:r>
      <w:r w:rsidRPr="00D91385">
        <w:rPr>
          <w:rFonts w:ascii="맑은 고딕" w:eastAsia="맑은 고딕" w:hAnsi="맑은 고딕" w:hint="eastAsia"/>
          <w:b/>
          <w:bCs/>
          <w:sz w:val="36"/>
          <w:szCs w:val="36"/>
        </w:rPr>
        <w:t>결제연동 가이드</w:t>
      </w:r>
      <w:r w:rsidR="00E16140">
        <w:rPr>
          <w:rFonts w:ascii="맑은 고딕" w:eastAsia="맑은 고딕" w:hAnsi="맑은 고딕" w:hint="eastAsia"/>
          <w:b/>
          <w:bCs/>
          <w:sz w:val="36"/>
          <w:szCs w:val="36"/>
        </w:rPr>
        <w:t>(</w:t>
      </w:r>
      <w:r w:rsidR="008533D0">
        <w:rPr>
          <w:rFonts w:ascii="맑은 고딕" w:eastAsia="맑은 고딕" w:hAnsi="맑은 고딕"/>
          <w:b/>
          <w:bCs/>
          <w:sz w:val="36"/>
          <w:szCs w:val="36"/>
        </w:rPr>
        <w:t>BILLKEY</w:t>
      </w:r>
      <w:r w:rsidR="00E16140">
        <w:rPr>
          <w:rFonts w:ascii="맑은 고딕" w:eastAsia="맑은 고딕" w:hAnsi="맑은 고딕"/>
          <w:b/>
          <w:bCs/>
          <w:sz w:val="36"/>
          <w:szCs w:val="36"/>
        </w:rPr>
        <w:t>)</w:t>
      </w:r>
    </w:p>
    <w:p w14:paraId="4BB66539" w14:textId="4B26CAA6" w:rsidR="00F60FAF" w:rsidRPr="00D91385" w:rsidRDefault="003D22DF" w:rsidP="00155F98">
      <w:pPr>
        <w:rPr>
          <w:rFonts w:ascii="맑은 고딕" w:eastAsia="맑은 고딕" w:hAnsi="맑은 고딕"/>
        </w:rPr>
      </w:pPr>
      <w:r w:rsidRPr="00D91385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017A3C" wp14:editId="1A61AD3E">
                <wp:simplePos x="0" y="0"/>
                <wp:positionH relativeFrom="column">
                  <wp:posOffset>60325</wp:posOffset>
                </wp:positionH>
                <wp:positionV relativeFrom="paragraph">
                  <wp:posOffset>224790</wp:posOffset>
                </wp:positionV>
                <wp:extent cx="6057900" cy="0"/>
                <wp:effectExtent l="0" t="0" r="0" b="0"/>
                <wp:wrapNone/>
                <wp:docPr id="3" name="Line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ED7AFC" id="Line 505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75pt,17.7pt" to="481.7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" strokecolor="#7f7f7f" strokeweight="2.5pt"/>
            </w:pict>
          </mc:Fallback>
        </mc:AlternateContent>
      </w:r>
    </w:p>
    <w:p w14:paraId="2F5624C2" w14:textId="65B4261B" w:rsidR="00F60FAF" w:rsidRPr="00D91385" w:rsidRDefault="00F60FAF" w:rsidP="00155F98">
      <w:pPr>
        <w:rPr>
          <w:rFonts w:ascii="맑은 고딕" w:eastAsia="맑은 고딕" w:hAnsi="맑은 고딕"/>
        </w:rPr>
      </w:pPr>
    </w:p>
    <w:p w14:paraId="16CCF348" w14:textId="77777777" w:rsidR="00F60FAF" w:rsidRPr="00D91385" w:rsidRDefault="00F60FAF" w:rsidP="00155F98">
      <w:pPr>
        <w:rPr>
          <w:rFonts w:ascii="맑은 고딕" w:eastAsia="맑은 고딕" w:hAnsi="맑은 고딕"/>
        </w:rPr>
      </w:pPr>
    </w:p>
    <w:p w14:paraId="4F9DCB9A" w14:textId="77777777" w:rsidR="00F60FAF" w:rsidRPr="00D91385" w:rsidRDefault="00F60FAF" w:rsidP="00155F98">
      <w:pPr>
        <w:rPr>
          <w:rFonts w:ascii="맑은 고딕" w:eastAsia="맑은 고딕" w:hAnsi="맑은 고딕"/>
        </w:rPr>
      </w:pPr>
    </w:p>
    <w:p w14:paraId="7398A07E" w14:textId="77777777" w:rsidR="00F60FAF" w:rsidRPr="00D91385" w:rsidRDefault="00F60FAF" w:rsidP="00155F98">
      <w:pPr>
        <w:rPr>
          <w:rFonts w:ascii="맑은 고딕" w:eastAsia="맑은 고딕" w:hAnsi="맑은 고딕"/>
        </w:rPr>
      </w:pPr>
    </w:p>
    <w:p w14:paraId="415201E7" w14:textId="77777777" w:rsidR="00F60FAF" w:rsidRPr="00D91385" w:rsidRDefault="00F60FAF" w:rsidP="00155F98">
      <w:pPr>
        <w:rPr>
          <w:rFonts w:ascii="맑은 고딕" w:eastAsia="맑은 고딕" w:hAnsi="맑은 고딕"/>
        </w:rPr>
      </w:pPr>
    </w:p>
    <w:p w14:paraId="021FC5C7" w14:textId="77777777" w:rsidR="00F60FAF" w:rsidRPr="00D91385" w:rsidRDefault="00F60FAF" w:rsidP="00155F98">
      <w:pPr>
        <w:rPr>
          <w:rFonts w:ascii="맑은 고딕" w:eastAsia="맑은 고딕" w:hAnsi="맑은 고딕"/>
        </w:rPr>
      </w:pPr>
    </w:p>
    <w:p w14:paraId="17F30204" w14:textId="77777777" w:rsidR="00F60FAF" w:rsidRPr="00D91385" w:rsidRDefault="00F60FAF" w:rsidP="00155F98">
      <w:pPr>
        <w:rPr>
          <w:rFonts w:ascii="맑은 고딕" w:eastAsia="맑은 고딕" w:hAnsi="맑은 고딕"/>
        </w:rPr>
      </w:pPr>
    </w:p>
    <w:p w14:paraId="4B58B96A" w14:textId="77777777" w:rsidR="0089175F" w:rsidRPr="00D91385" w:rsidRDefault="00F60FAF" w:rsidP="00155F98">
      <w:pPr>
        <w:rPr>
          <w:rFonts w:ascii="맑은 고딕" w:eastAsia="맑은 고딕" w:hAnsi="맑은 고딕"/>
          <w:b/>
          <w:u w:val="single"/>
        </w:rPr>
      </w:pPr>
      <w:r w:rsidRPr="00D91385">
        <w:rPr>
          <w:rFonts w:ascii="맑은 고딕" w:eastAsia="맑은 고딕" w:hAnsi="맑은 고딕"/>
          <w:color w:val="FF0000"/>
        </w:rPr>
        <w:br w:type="page"/>
      </w:r>
      <w:proofErr w:type="spellStart"/>
      <w:r w:rsidR="00442D1D" w:rsidRPr="00D91385">
        <w:rPr>
          <w:rFonts w:ascii="맑은 고딕" w:eastAsia="맑은 고딕" w:hAnsi="맑은 고딕" w:hint="eastAsia"/>
          <w:b/>
          <w:u w:val="single"/>
        </w:rPr>
        <w:lastRenderedPageBreak/>
        <w:t>버젼</w:t>
      </w:r>
      <w:proofErr w:type="spellEnd"/>
      <w:r w:rsidR="00442D1D" w:rsidRPr="00D91385">
        <w:rPr>
          <w:rFonts w:ascii="맑은 고딕" w:eastAsia="맑은 고딕" w:hAnsi="맑은 고딕" w:hint="eastAsia"/>
          <w:b/>
          <w:u w:val="single"/>
        </w:rPr>
        <w:t xml:space="preserve"> 및 이력관리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89"/>
        <w:gridCol w:w="6611"/>
        <w:gridCol w:w="1228"/>
      </w:tblGrid>
      <w:tr w:rsidR="0089175F" w:rsidRPr="00D91385" w14:paraId="67F01DAB" w14:textId="77777777" w:rsidTr="00442D1D">
        <w:trPr>
          <w:tblHeader/>
        </w:trPr>
        <w:tc>
          <w:tcPr>
            <w:tcW w:w="9628" w:type="dxa"/>
            <w:gridSpan w:val="3"/>
            <w:shd w:val="clear" w:color="auto" w:fill="auto"/>
            <w:vAlign w:val="center"/>
          </w:tcPr>
          <w:p w14:paraId="25CDEC54" w14:textId="77777777" w:rsidR="0089175F" w:rsidRPr="00D91385" w:rsidRDefault="0089175F" w:rsidP="00155F98">
            <w:pPr>
              <w:rPr>
                <w:rFonts w:ascii="맑은 고딕" w:eastAsia="맑은 고딕" w:hAnsi="맑은 고딕"/>
                <w:sz w:val="4"/>
                <w:szCs w:val="4"/>
              </w:rPr>
            </w:pPr>
          </w:p>
        </w:tc>
      </w:tr>
      <w:tr w:rsidR="0089175F" w:rsidRPr="00D91385" w14:paraId="33227CC1" w14:textId="77777777" w:rsidTr="00442D1D">
        <w:trPr>
          <w:trHeight w:val="97"/>
          <w:tblHeader/>
        </w:trPr>
        <w:tc>
          <w:tcPr>
            <w:tcW w:w="9628" w:type="dxa"/>
            <w:gridSpan w:val="3"/>
            <w:shd w:val="clear" w:color="auto" w:fill="F3F3F3"/>
            <w:vAlign w:val="center"/>
          </w:tcPr>
          <w:p w14:paraId="01AF0A15" w14:textId="77777777" w:rsidR="0089175F" w:rsidRPr="00D91385" w:rsidRDefault="0089175F" w:rsidP="00155F98">
            <w:pPr>
              <w:spacing w:before="40" w:after="40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History</w:t>
            </w:r>
          </w:p>
        </w:tc>
      </w:tr>
      <w:tr w:rsidR="0089175F" w:rsidRPr="00D91385" w14:paraId="08262B4C" w14:textId="77777777" w:rsidTr="00442D1D">
        <w:trPr>
          <w:tblHeader/>
        </w:trPr>
        <w:tc>
          <w:tcPr>
            <w:tcW w:w="1789" w:type="dxa"/>
            <w:vAlign w:val="center"/>
          </w:tcPr>
          <w:p w14:paraId="4D18C9A3" w14:textId="77777777" w:rsidR="0089175F" w:rsidRPr="00D91385" w:rsidRDefault="0089175F" w:rsidP="00155F98">
            <w:pPr>
              <w:spacing w:before="40" w:after="4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Version</w:t>
            </w:r>
          </w:p>
        </w:tc>
        <w:tc>
          <w:tcPr>
            <w:tcW w:w="6611" w:type="dxa"/>
            <w:vAlign w:val="center"/>
          </w:tcPr>
          <w:p w14:paraId="4AFC54AC" w14:textId="77777777" w:rsidR="0089175F" w:rsidRPr="00D91385" w:rsidRDefault="0089175F" w:rsidP="00155F98">
            <w:pPr>
              <w:spacing w:before="40" w:after="4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Contents</w:t>
            </w:r>
          </w:p>
        </w:tc>
        <w:tc>
          <w:tcPr>
            <w:tcW w:w="1228" w:type="dxa"/>
            <w:vAlign w:val="center"/>
          </w:tcPr>
          <w:p w14:paraId="4D4917E3" w14:textId="77777777" w:rsidR="0089175F" w:rsidRPr="00D91385" w:rsidRDefault="0089175F" w:rsidP="00155F98">
            <w:pPr>
              <w:spacing w:before="40" w:after="40"/>
              <w:rPr>
                <w:rFonts w:ascii="맑은 고딕" w:eastAsia="맑은 고딕" w:hAnsi="맑은 고딕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Modify By</w:t>
            </w:r>
          </w:p>
        </w:tc>
      </w:tr>
      <w:tr w:rsidR="0089175F" w:rsidRPr="00D91385" w14:paraId="71DA275F" w14:textId="77777777" w:rsidTr="00442D1D">
        <w:trPr>
          <w:tblHeader/>
        </w:trPr>
        <w:tc>
          <w:tcPr>
            <w:tcW w:w="1789" w:type="dxa"/>
            <w:vAlign w:val="center"/>
          </w:tcPr>
          <w:p w14:paraId="3B57AF31" w14:textId="09E12E52" w:rsidR="0089175F" w:rsidRPr="00D91385" w:rsidRDefault="0089175F" w:rsidP="008533D0">
            <w:pPr>
              <w:spacing w:before="40" w:after="4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1.0 (</w:t>
            </w:r>
            <w:r w:rsidRPr="00D91385">
              <w:rPr>
                <w:rFonts w:ascii="맑은 고딕" w:eastAsia="맑은 고딕" w:hAnsi="맑은 고딕"/>
                <w:sz w:val="18"/>
                <w:szCs w:val="18"/>
              </w:rPr>
              <w:t>202</w:t>
            </w:r>
            <w:r w:rsidR="008533D0">
              <w:rPr>
                <w:rFonts w:ascii="맑은 고딕" w:eastAsia="맑은 고딕" w:hAnsi="맑은 고딕"/>
                <w:sz w:val="18"/>
                <w:szCs w:val="18"/>
              </w:rPr>
              <w:t>5</w:t>
            </w: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-</w:t>
            </w:r>
            <w:r w:rsidR="008533D0">
              <w:rPr>
                <w:rFonts w:ascii="맑은 고딕" w:eastAsia="맑은 고딕" w:hAnsi="맑은 고딕"/>
                <w:sz w:val="18"/>
                <w:szCs w:val="18"/>
              </w:rPr>
              <w:t>09</w:t>
            </w: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-</w:t>
            </w:r>
            <w:r w:rsidR="008533D0">
              <w:rPr>
                <w:rFonts w:ascii="맑은 고딕" w:eastAsia="맑은 고딕" w:hAnsi="맑은 고딕"/>
                <w:sz w:val="18"/>
                <w:szCs w:val="18"/>
              </w:rPr>
              <w:t>093</w:t>
            </w: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</w:tc>
        <w:tc>
          <w:tcPr>
            <w:tcW w:w="6611" w:type="dxa"/>
            <w:vAlign w:val="center"/>
          </w:tcPr>
          <w:p w14:paraId="2DE8C790" w14:textId="27F4B86E" w:rsidR="0089175F" w:rsidRPr="00D91385" w:rsidRDefault="008533D0" w:rsidP="00155F98">
            <w:pPr>
              <w:spacing w:before="40" w:after="4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결제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빌키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연동 매뉴얼 초기 작성</w:t>
            </w:r>
          </w:p>
        </w:tc>
        <w:tc>
          <w:tcPr>
            <w:tcW w:w="1228" w:type="dxa"/>
            <w:vAlign w:val="center"/>
          </w:tcPr>
          <w:p w14:paraId="563CB435" w14:textId="185A5FE8" w:rsidR="0089175F" w:rsidRPr="00D91385" w:rsidRDefault="00B735E5" w:rsidP="00155F98">
            <w:pPr>
              <w:spacing w:before="40" w:after="4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기술부</w:t>
            </w:r>
          </w:p>
        </w:tc>
      </w:tr>
      <w:tr w:rsidR="003E5AE9" w:rsidRPr="00D91385" w14:paraId="4EF72C2D" w14:textId="77777777" w:rsidTr="00442D1D">
        <w:trPr>
          <w:tblHeader/>
        </w:trPr>
        <w:tc>
          <w:tcPr>
            <w:tcW w:w="1789" w:type="dxa"/>
            <w:vAlign w:val="center"/>
          </w:tcPr>
          <w:p w14:paraId="59256AB6" w14:textId="0584DC43" w:rsidR="003E5AE9" w:rsidRPr="00D91385" w:rsidRDefault="00B735E5" w:rsidP="003E5AE9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B735E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1.1 (2026-01-22)</w:t>
            </w:r>
          </w:p>
        </w:tc>
        <w:tc>
          <w:tcPr>
            <w:tcW w:w="6611" w:type="dxa"/>
            <w:vAlign w:val="center"/>
          </w:tcPr>
          <w:p w14:paraId="7E3431BD" w14:textId="77777777" w:rsidR="00B735E5" w:rsidRPr="00B735E5" w:rsidRDefault="00B735E5" w:rsidP="00B735E5">
            <w:pPr>
              <w:spacing w:before="40" w:after="4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B735E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빌키</w:t>
            </w:r>
            <w:proofErr w:type="spellEnd"/>
            <w:r w:rsidRPr="00B735E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발급 규격 수정(</w:t>
            </w:r>
            <w:proofErr w:type="spellStart"/>
            <w:r w:rsidRPr="00B735E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reqdt</w:t>
            </w:r>
            <w:proofErr w:type="spellEnd"/>
            <w:r w:rsidRPr="00B735E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735E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reqtm</w:t>
            </w:r>
            <w:proofErr w:type="spellEnd"/>
            <w:r w:rsidRPr="00B735E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항목추가, </w:t>
            </w:r>
            <w:proofErr w:type="spellStart"/>
            <w:r w:rsidRPr="00B735E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checkHash</w:t>
            </w:r>
            <w:proofErr w:type="spellEnd"/>
            <w:r w:rsidRPr="00B735E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생성규칙수정)</w:t>
            </w:r>
          </w:p>
          <w:p w14:paraId="0B7BA40F" w14:textId="33652675" w:rsidR="00CE1463" w:rsidRPr="00D91385" w:rsidRDefault="00B735E5" w:rsidP="00B735E5">
            <w:pPr>
              <w:spacing w:before="40" w:after="4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B735E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빌키</w:t>
            </w:r>
            <w:proofErr w:type="spellEnd"/>
            <w:r w:rsidRPr="00B735E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결제 규격 수정(</w:t>
            </w:r>
            <w:proofErr w:type="spellStart"/>
            <w:r w:rsidRPr="00B735E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buyer_</w:t>
            </w:r>
            <w:proofErr w:type="gramStart"/>
            <w:r w:rsidRPr="00B735E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nm</w:t>
            </w:r>
            <w:proofErr w:type="spellEnd"/>
            <w:r w:rsidRPr="00B735E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 </w:t>
            </w:r>
            <w:proofErr w:type="spellStart"/>
            <w:r w:rsidRPr="00B735E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필수값으로</w:t>
            </w:r>
            <w:proofErr w:type="spellEnd"/>
            <w:proofErr w:type="gramEnd"/>
            <w:r w:rsidRPr="00B735E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변경,</w:t>
            </w:r>
            <w:proofErr w:type="spellStart"/>
            <w:r w:rsidRPr="00B735E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checkHash</w:t>
            </w:r>
            <w:proofErr w:type="spellEnd"/>
            <w:r w:rsidRPr="00B735E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생성규칙수정)</w:t>
            </w:r>
          </w:p>
        </w:tc>
        <w:tc>
          <w:tcPr>
            <w:tcW w:w="1228" w:type="dxa"/>
            <w:vAlign w:val="center"/>
          </w:tcPr>
          <w:p w14:paraId="2151820F" w14:textId="41D59F72" w:rsidR="003E5AE9" w:rsidRPr="00D91385" w:rsidRDefault="00B735E5" w:rsidP="003E5AE9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기술부</w:t>
            </w:r>
          </w:p>
        </w:tc>
      </w:tr>
      <w:tr w:rsidR="0089175F" w:rsidRPr="00D91385" w14:paraId="150DCD5F" w14:textId="77777777" w:rsidTr="00442D1D">
        <w:trPr>
          <w:tblHeader/>
        </w:trPr>
        <w:tc>
          <w:tcPr>
            <w:tcW w:w="1789" w:type="dxa"/>
            <w:vAlign w:val="center"/>
          </w:tcPr>
          <w:p w14:paraId="7B66930F" w14:textId="3B677ECD" w:rsidR="0089175F" w:rsidRPr="00D91385" w:rsidRDefault="0089175F" w:rsidP="00155F98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611" w:type="dxa"/>
            <w:vAlign w:val="center"/>
          </w:tcPr>
          <w:p w14:paraId="2924A90D" w14:textId="63046A1B" w:rsidR="0089175F" w:rsidRPr="00D91385" w:rsidRDefault="0089175F" w:rsidP="00155F98">
            <w:pPr>
              <w:spacing w:before="40" w:after="4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vAlign w:val="center"/>
          </w:tcPr>
          <w:p w14:paraId="7E762246" w14:textId="59B72B49" w:rsidR="0089175F" w:rsidRPr="00D91385" w:rsidRDefault="0089175F" w:rsidP="00155F98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  <w:tr w:rsidR="00865CD7" w:rsidRPr="00D91385" w14:paraId="5228E6CF" w14:textId="77777777" w:rsidTr="00442D1D">
        <w:trPr>
          <w:tblHeader/>
        </w:trPr>
        <w:tc>
          <w:tcPr>
            <w:tcW w:w="1789" w:type="dxa"/>
            <w:vAlign w:val="center"/>
          </w:tcPr>
          <w:p w14:paraId="4D8C6564" w14:textId="791AC07E" w:rsidR="00865CD7" w:rsidRPr="00D91385" w:rsidRDefault="00865CD7" w:rsidP="00865CD7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611" w:type="dxa"/>
            <w:vAlign w:val="center"/>
          </w:tcPr>
          <w:p w14:paraId="1E1A89CB" w14:textId="7F624C6C" w:rsidR="00865CD7" w:rsidRPr="00D91385" w:rsidRDefault="00865CD7" w:rsidP="00865CD7">
            <w:pPr>
              <w:spacing w:before="40" w:after="4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vAlign w:val="center"/>
          </w:tcPr>
          <w:p w14:paraId="7B24E9C3" w14:textId="0C785505" w:rsidR="00865CD7" w:rsidRPr="00D91385" w:rsidRDefault="00865CD7" w:rsidP="00865CD7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  <w:tr w:rsidR="00865CD7" w:rsidRPr="00D91385" w14:paraId="7B6A70D9" w14:textId="77777777" w:rsidTr="00442D1D">
        <w:trPr>
          <w:tblHeader/>
        </w:trPr>
        <w:tc>
          <w:tcPr>
            <w:tcW w:w="1789" w:type="dxa"/>
            <w:vAlign w:val="center"/>
          </w:tcPr>
          <w:p w14:paraId="062B6E8A" w14:textId="1CB640F3" w:rsidR="00865CD7" w:rsidRPr="00D91385" w:rsidRDefault="00865CD7" w:rsidP="00865CD7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611" w:type="dxa"/>
            <w:vAlign w:val="center"/>
          </w:tcPr>
          <w:p w14:paraId="4B3C67B8" w14:textId="487A73B8" w:rsidR="00865CD7" w:rsidRPr="00D91385" w:rsidRDefault="00865CD7" w:rsidP="00865CD7">
            <w:pPr>
              <w:spacing w:before="40" w:after="4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vAlign w:val="center"/>
          </w:tcPr>
          <w:p w14:paraId="6763D189" w14:textId="1257AC52" w:rsidR="00865CD7" w:rsidRPr="00D91385" w:rsidRDefault="00865CD7" w:rsidP="00865CD7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  <w:tr w:rsidR="00865CD7" w:rsidRPr="00D91385" w14:paraId="2CA62195" w14:textId="77777777" w:rsidTr="00442D1D">
        <w:trPr>
          <w:tblHeader/>
        </w:trPr>
        <w:tc>
          <w:tcPr>
            <w:tcW w:w="1789" w:type="dxa"/>
            <w:vAlign w:val="center"/>
          </w:tcPr>
          <w:p w14:paraId="3D782D3E" w14:textId="531D69E8" w:rsidR="00865CD7" w:rsidRPr="00D91385" w:rsidRDefault="00865CD7" w:rsidP="00865CD7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611" w:type="dxa"/>
            <w:vAlign w:val="center"/>
          </w:tcPr>
          <w:p w14:paraId="466C7977" w14:textId="1E4B8AED" w:rsidR="00865CD7" w:rsidRPr="00D91385" w:rsidRDefault="00865CD7" w:rsidP="00865CD7">
            <w:pPr>
              <w:spacing w:before="40" w:after="4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vAlign w:val="center"/>
          </w:tcPr>
          <w:p w14:paraId="4A7CB12E" w14:textId="16E65B5C" w:rsidR="00865CD7" w:rsidRPr="00D91385" w:rsidRDefault="00865CD7" w:rsidP="00865CD7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  <w:tr w:rsidR="00C662AD" w:rsidRPr="00D91385" w14:paraId="6F63AE3D" w14:textId="77777777" w:rsidTr="00442D1D">
        <w:trPr>
          <w:tblHeader/>
        </w:trPr>
        <w:tc>
          <w:tcPr>
            <w:tcW w:w="1789" w:type="dxa"/>
            <w:vAlign w:val="center"/>
          </w:tcPr>
          <w:p w14:paraId="7C630BDF" w14:textId="6AE01FAC" w:rsidR="00C662AD" w:rsidRPr="00D91385" w:rsidRDefault="00C662AD" w:rsidP="00C662AD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611" w:type="dxa"/>
            <w:vAlign w:val="center"/>
          </w:tcPr>
          <w:p w14:paraId="7ECB536F" w14:textId="5EA49474" w:rsidR="00C662AD" w:rsidRPr="00D91385" w:rsidRDefault="00C662AD" w:rsidP="00C662AD">
            <w:pPr>
              <w:spacing w:before="40" w:after="4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vAlign w:val="center"/>
          </w:tcPr>
          <w:p w14:paraId="594CB90B" w14:textId="2A74D1E2" w:rsidR="00C662AD" w:rsidRPr="00D91385" w:rsidRDefault="00C662AD" w:rsidP="00C662AD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  <w:tr w:rsidR="00426D7C" w:rsidRPr="00D91385" w14:paraId="597FD6B8" w14:textId="77777777" w:rsidTr="00442D1D">
        <w:trPr>
          <w:tblHeader/>
        </w:trPr>
        <w:tc>
          <w:tcPr>
            <w:tcW w:w="1789" w:type="dxa"/>
            <w:vAlign w:val="center"/>
          </w:tcPr>
          <w:p w14:paraId="5E2052CB" w14:textId="1F85B925" w:rsidR="00426D7C" w:rsidRPr="00D91385" w:rsidRDefault="00426D7C" w:rsidP="00426D7C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611" w:type="dxa"/>
            <w:vAlign w:val="center"/>
          </w:tcPr>
          <w:p w14:paraId="191520AC" w14:textId="394ECFC6" w:rsidR="00426D7C" w:rsidRPr="00D91385" w:rsidRDefault="00426D7C" w:rsidP="00426D7C">
            <w:pPr>
              <w:spacing w:before="40" w:after="4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vAlign w:val="center"/>
          </w:tcPr>
          <w:p w14:paraId="5A9321AD" w14:textId="332BFB27" w:rsidR="00426D7C" w:rsidRPr="00D91385" w:rsidRDefault="00426D7C" w:rsidP="00426D7C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  <w:tr w:rsidR="00426D7C" w:rsidRPr="00D91385" w14:paraId="7AF4911B" w14:textId="77777777" w:rsidTr="00442D1D">
        <w:trPr>
          <w:tblHeader/>
        </w:trPr>
        <w:tc>
          <w:tcPr>
            <w:tcW w:w="1789" w:type="dxa"/>
            <w:vAlign w:val="center"/>
          </w:tcPr>
          <w:p w14:paraId="185D27C3" w14:textId="03005077" w:rsidR="00426D7C" w:rsidRPr="00D91385" w:rsidRDefault="00426D7C" w:rsidP="00426D7C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611" w:type="dxa"/>
            <w:vAlign w:val="center"/>
          </w:tcPr>
          <w:p w14:paraId="48CB324A" w14:textId="2A972201" w:rsidR="00426D7C" w:rsidRPr="00D91385" w:rsidRDefault="00426D7C" w:rsidP="00CE58DA">
            <w:pPr>
              <w:spacing w:before="40" w:after="4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vAlign w:val="center"/>
          </w:tcPr>
          <w:p w14:paraId="3655218B" w14:textId="681C8E97" w:rsidR="00426D7C" w:rsidRPr="00D91385" w:rsidRDefault="00426D7C" w:rsidP="00426D7C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  <w:tr w:rsidR="00426D7C" w:rsidRPr="00D91385" w14:paraId="08DD56C4" w14:textId="77777777" w:rsidTr="00442D1D">
        <w:trPr>
          <w:tblHeader/>
        </w:trPr>
        <w:tc>
          <w:tcPr>
            <w:tcW w:w="1789" w:type="dxa"/>
            <w:vAlign w:val="center"/>
          </w:tcPr>
          <w:p w14:paraId="136FC12E" w14:textId="47C2FB42" w:rsidR="00426D7C" w:rsidRPr="00D91385" w:rsidRDefault="00426D7C" w:rsidP="00426D7C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611" w:type="dxa"/>
            <w:vAlign w:val="center"/>
          </w:tcPr>
          <w:p w14:paraId="4152CBAA" w14:textId="44BDFDEB" w:rsidR="00426D7C" w:rsidRPr="00D91385" w:rsidRDefault="00426D7C" w:rsidP="00426D7C">
            <w:pPr>
              <w:spacing w:before="40" w:after="4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vAlign w:val="center"/>
          </w:tcPr>
          <w:p w14:paraId="205C1D50" w14:textId="3E1B9F60" w:rsidR="00426D7C" w:rsidRPr="00D91385" w:rsidRDefault="00426D7C" w:rsidP="00426D7C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  <w:tr w:rsidR="00426D7C" w:rsidRPr="00D91385" w14:paraId="5E5EE845" w14:textId="77777777" w:rsidTr="00442D1D">
        <w:trPr>
          <w:tblHeader/>
        </w:trPr>
        <w:tc>
          <w:tcPr>
            <w:tcW w:w="1789" w:type="dxa"/>
            <w:vAlign w:val="center"/>
          </w:tcPr>
          <w:p w14:paraId="2E56425E" w14:textId="0124B17F" w:rsidR="00426D7C" w:rsidRPr="00D91385" w:rsidRDefault="00426D7C" w:rsidP="00426D7C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611" w:type="dxa"/>
            <w:vAlign w:val="center"/>
          </w:tcPr>
          <w:p w14:paraId="3E3CED96" w14:textId="64C8A9BD" w:rsidR="00885694" w:rsidRPr="00D91385" w:rsidRDefault="00885694" w:rsidP="00426D7C">
            <w:pPr>
              <w:spacing w:before="40" w:after="4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vAlign w:val="center"/>
          </w:tcPr>
          <w:p w14:paraId="42735A60" w14:textId="1E2DF97B" w:rsidR="00426D7C" w:rsidRPr="00D91385" w:rsidRDefault="00426D7C" w:rsidP="00426D7C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  <w:tr w:rsidR="00426D7C" w:rsidRPr="00D91385" w14:paraId="7E3B593C" w14:textId="77777777" w:rsidTr="00442D1D">
        <w:trPr>
          <w:tblHeader/>
        </w:trPr>
        <w:tc>
          <w:tcPr>
            <w:tcW w:w="1789" w:type="dxa"/>
            <w:vAlign w:val="center"/>
          </w:tcPr>
          <w:p w14:paraId="7A017F45" w14:textId="5A59E538" w:rsidR="00426D7C" w:rsidRPr="00D91385" w:rsidRDefault="00426D7C" w:rsidP="00426D7C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611" w:type="dxa"/>
            <w:vAlign w:val="center"/>
          </w:tcPr>
          <w:p w14:paraId="267C82F6" w14:textId="38E8E9B0" w:rsidR="00426D7C" w:rsidRPr="00D91385" w:rsidRDefault="00426D7C" w:rsidP="00426D7C">
            <w:pPr>
              <w:spacing w:before="40" w:after="4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vAlign w:val="center"/>
          </w:tcPr>
          <w:p w14:paraId="11B8EBD1" w14:textId="77BA15F2" w:rsidR="00426D7C" w:rsidRPr="00D91385" w:rsidRDefault="00426D7C" w:rsidP="00426D7C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  <w:tr w:rsidR="00426D7C" w:rsidRPr="00D91385" w14:paraId="0F3FC7B4" w14:textId="77777777" w:rsidTr="00442D1D">
        <w:trPr>
          <w:tblHeader/>
        </w:trPr>
        <w:tc>
          <w:tcPr>
            <w:tcW w:w="1789" w:type="dxa"/>
            <w:vAlign w:val="center"/>
          </w:tcPr>
          <w:p w14:paraId="45DB485C" w14:textId="5DA1FEEC" w:rsidR="00426D7C" w:rsidRPr="00D91385" w:rsidRDefault="00426D7C" w:rsidP="00426D7C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611" w:type="dxa"/>
            <w:vAlign w:val="center"/>
          </w:tcPr>
          <w:p w14:paraId="0873CB1D" w14:textId="44FDF4B8" w:rsidR="00426D7C" w:rsidRPr="00D91385" w:rsidRDefault="00426D7C" w:rsidP="00426D7C">
            <w:pPr>
              <w:spacing w:before="40" w:after="4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vAlign w:val="center"/>
          </w:tcPr>
          <w:p w14:paraId="5D43DB45" w14:textId="45BB7ED8" w:rsidR="00426D7C" w:rsidRPr="00D91385" w:rsidRDefault="00426D7C" w:rsidP="00426D7C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  <w:tr w:rsidR="00426D7C" w:rsidRPr="00D91385" w14:paraId="1BEDD17B" w14:textId="77777777" w:rsidTr="00442D1D">
        <w:trPr>
          <w:tblHeader/>
        </w:trPr>
        <w:tc>
          <w:tcPr>
            <w:tcW w:w="1789" w:type="dxa"/>
            <w:vAlign w:val="center"/>
          </w:tcPr>
          <w:p w14:paraId="1CDCEB81" w14:textId="2DF706F7" w:rsidR="00426D7C" w:rsidRPr="00D91385" w:rsidRDefault="00426D7C" w:rsidP="00426D7C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611" w:type="dxa"/>
            <w:vAlign w:val="center"/>
          </w:tcPr>
          <w:p w14:paraId="624386A8" w14:textId="46C5D130" w:rsidR="00426D7C" w:rsidRPr="00D91385" w:rsidRDefault="00426D7C" w:rsidP="007008A1">
            <w:pPr>
              <w:spacing w:before="40" w:after="4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vAlign w:val="center"/>
          </w:tcPr>
          <w:p w14:paraId="5391D038" w14:textId="2ABD99E6" w:rsidR="00426D7C" w:rsidRPr="00D91385" w:rsidRDefault="00426D7C" w:rsidP="00426D7C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  <w:tr w:rsidR="00BE7872" w:rsidRPr="00D91385" w14:paraId="6B2561A1" w14:textId="77777777" w:rsidTr="00442D1D">
        <w:trPr>
          <w:tblHeader/>
        </w:trPr>
        <w:tc>
          <w:tcPr>
            <w:tcW w:w="1789" w:type="dxa"/>
            <w:vAlign w:val="center"/>
          </w:tcPr>
          <w:p w14:paraId="4A6DE827" w14:textId="2AE9F4CE" w:rsidR="00BE7872" w:rsidRDefault="00BE7872" w:rsidP="00BE7872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611" w:type="dxa"/>
            <w:vAlign w:val="center"/>
          </w:tcPr>
          <w:p w14:paraId="756FFEB9" w14:textId="4FEBFA30" w:rsidR="00BE7872" w:rsidRDefault="00BE7872" w:rsidP="00BE7872">
            <w:pPr>
              <w:spacing w:before="40" w:after="4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vAlign w:val="center"/>
          </w:tcPr>
          <w:p w14:paraId="648C0840" w14:textId="78D2F41D" w:rsidR="00BE7872" w:rsidRDefault="00BE7872" w:rsidP="00BE7872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  <w:tr w:rsidR="008E2E69" w:rsidRPr="00D91385" w14:paraId="551A2EA4" w14:textId="77777777" w:rsidTr="00442D1D">
        <w:trPr>
          <w:tblHeader/>
        </w:trPr>
        <w:tc>
          <w:tcPr>
            <w:tcW w:w="1789" w:type="dxa"/>
            <w:vAlign w:val="center"/>
          </w:tcPr>
          <w:p w14:paraId="7779E741" w14:textId="22BD65BC" w:rsidR="008E2E69" w:rsidRDefault="008E2E69" w:rsidP="00BE7872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611" w:type="dxa"/>
            <w:vAlign w:val="center"/>
          </w:tcPr>
          <w:p w14:paraId="1AA99257" w14:textId="6D279649" w:rsidR="008E2E69" w:rsidRDefault="008E2E69" w:rsidP="00BE7872">
            <w:pPr>
              <w:spacing w:before="40" w:after="4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vAlign w:val="center"/>
          </w:tcPr>
          <w:p w14:paraId="765FD278" w14:textId="6C6155DB" w:rsidR="008E2E69" w:rsidRDefault="008E2E69" w:rsidP="00BE7872">
            <w:pPr>
              <w:spacing w:before="40" w:after="4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</w:tbl>
    <w:p w14:paraId="0D8A2D0F" w14:textId="77777777" w:rsidR="00F60FAF" w:rsidRPr="00D91385" w:rsidRDefault="00F60FAF" w:rsidP="00155F98">
      <w:pPr>
        <w:rPr>
          <w:rFonts w:ascii="맑은 고딕" w:eastAsia="맑은 고딕" w:hAnsi="맑은 고딕"/>
        </w:rPr>
      </w:pPr>
    </w:p>
    <w:p w14:paraId="08EF55F8" w14:textId="77777777" w:rsidR="00F60FAF" w:rsidRPr="00D91385" w:rsidRDefault="00F60FAF" w:rsidP="00155F98">
      <w:pPr>
        <w:rPr>
          <w:rFonts w:ascii="맑은 고딕" w:eastAsia="맑은 고딕" w:hAnsi="맑은 고딕"/>
        </w:rPr>
      </w:pPr>
    </w:p>
    <w:p w14:paraId="60C1C370" w14:textId="77777777" w:rsidR="00F60FAF" w:rsidRPr="00D91385" w:rsidRDefault="00F60FAF" w:rsidP="00155F98">
      <w:pPr>
        <w:jc w:val="center"/>
        <w:rPr>
          <w:rFonts w:ascii="맑은 고딕" w:eastAsia="맑은 고딕" w:hAnsi="맑은 고딕"/>
          <w:b/>
          <w:sz w:val="36"/>
          <w:szCs w:val="36"/>
          <w:u w:val="single"/>
        </w:rPr>
      </w:pPr>
      <w:r w:rsidRPr="00D91385">
        <w:rPr>
          <w:rFonts w:ascii="맑은 고딕" w:eastAsia="맑은 고딕" w:hAnsi="맑은 고딕"/>
        </w:rPr>
        <w:br w:type="page"/>
      </w:r>
      <w:r w:rsidRPr="00D91385">
        <w:rPr>
          <w:rFonts w:ascii="맑은 고딕" w:eastAsia="맑은 고딕" w:hAnsi="맑은 고딕" w:hint="eastAsia"/>
          <w:b/>
          <w:sz w:val="36"/>
          <w:szCs w:val="36"/>
          <w:u w:val="single"/>
        </w:rPr>
        <w:lastRenderedPageBreak/>
        <w:t>Table of Contents</w:t>
      </w:r>
    </w:p>
    <w:p w14:paraId="1A3CEAAB" w14:textId="77777777" w:rsidR="00EE795F" w:rsidRDefault="00F60FAF">
      <w:pPr>
        <w:pStyle w:val="14"/>
        <w:tabs>
          <w:tab w:val="left" w:pos="480"/>
          <w:tab w:val="right" w:leader="dot" w:pos="9628"/>
        </w:tabs>
        <w:rPr>
          <w:rFonts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r w:rsidRPr="00D91385">
        <w:rPr>
          <w:rFonts w:ascii="맑은 고딕" w:eastAsia="맑은 고딕" w:hAnsi="맑은 고딕"/>
          <w:b w:val="0"/>
        </w:rPr>
        <w:fldChar w:fldCharType="begin"/>
      </w:r>
      <w:r w:rsidRPr="00D91385">
        <w:rPr>
          <w:rFonts w:ascii="맑은 고딕" w:eastAsia="맑은 고딕" w:hAnsi="맑은 고딕"/>
          <w:b w:val="0"/>
        </w:rPr>
        <w:instrText xml:space="preserve"> TOC \o "1-3" \h \z \u </w:instrText>
      </w:r>
      <w:r w:rsidRPr="00D91385">
        <w:rPr>
          <w:rFonts w:ascii="맑은 고딕" w:eastAsia="맑은 고딕" w:hAnsi="맑은 고딕"/>
          <w:b w:val="0"/>
        </w:rPr>
        <w:fldChar w:fldCharType="separate"/>
      </w:r>
      <w:hyperlink w:anchor="_Toc209616273" w:history="1">
        <w:r w:rsidR="00EE795F" w:rsidRPr="00F703F4">
          <w:rPr>
            <w:rStyle w:val="af9"/>
            <w:rFonts w:ascii="맑은 고딕" w:hAnsi="맑은 고딕"/>
            <w:noProof/>
          </w:rPr>
          <w:t>1.</w:t>
        </w:r>
        <w:r w:rsidR="00EE795F">
          <w:rPr>
            <w:rFonts w:eastAsiaTheme="minorEastAsia" w:hAnsiTheme="minorHAnsi" w:cstheme="minorBidi"/>
            <w:b w:val="0"/>
            <w:bCs w:val="0"/>
            <w:cap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사전 준비사항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_Toc209616273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4</w:t>
        </w:r>
        <w:r w:rsidR="00EE795F">
          <w:rPr>
            <w:noProof/>
            <w:webHidden/>
          </w:rPr>
          <w:fldChar w:fldCharType="end"/>
        </w:r>
      </w:hyperlink>
    </w:p>
    <w:p w14:paraId="2E036329" w14:textId="77777777" w:rsidR="00EE795F" w:rsidRDefault="00000000">
      <w:pPr>
        <w:pStyle w:val="22"/>
        <w:tabs>
          <w:tab w:val="left" w:pos="960"/>
          <w:tab w:val="right" w:leader="dot" w:pos="9628"/>
        </w:tabs>
        <w:rPr>
          <w:rFonts w:eastAsiaTheme="minorEastAsia" w:hAnsiTheme="minorHAnsi" w:cstheme="minorBidi"/>
          <w:smallCaps w:val="0"/>
          <w:noProof/>
          <w:kern w:val="2"/>
          <w:szCs w:val="22"/>
        </w:rPr>
      </w:pPr>
      <w:hyperlink w:anchor="_Toc209616274" w:history="1">
        <w:r w:rsidR="00EE795F" w:rsidRPr="00F703F4">
          <w:rPr>
            <w:rStyle w:val="af9"/>
            <w:rFonts w:ascii="맑은 고딕" w:hAnsi="맑은 고딕"/>
            <w:noProof/>
          </w:rPr>
          <w:t>1.1.</w:t>
        </w:r>
        <w:r w:rsidR="00EE795F">
          <w:rPr>
            <w:rFonts w:eastAsiaTheme="minorEastAsia" w:hAnsiTheme="minorHAnsi" w:cstheme="minorBidi"/>
            <w:smallCap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정보제공자료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_Toc209616274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4</w:t>
        </w:r>
        <w:r w:rsidR="00EE795F">
          <w:rPr>
            <w:noProof/>
            <w:webHidden/>
          </w:rPr>
          <w:fldChar w:fldCharType="end"/>
        </w:r>
      </w:hyperlink>
    </w:p>
    <w:p w14:paraId="52FFE8D8" w14:textId="77777777" w:rsidR="00EE795F" w:rsidRDefault="00000000">
      <w:pPr>
        <w:pStyle w:val="14"/>
        <w:tabs>
          <w:tab w:val="left" w:pos="480"/>
          <w:tab w:val="right" w:leader="dot" w:pos="9628"/>
        </w:tabs>
        <w:rPr>
          <w:rFonts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09616275" w:history="1">
        <w:r w:rsidR="00EE795F" w:rsidRPr="00F703F4">
          <w:rPr>
            <w:rStyle w:val="af9"/>
            <w:rFonts w:ascii="맑은 고딕" w:hAnsi="맑은 고딕"/>
            <w:noProof/>
          </w:rPr>
          <w:t>2.</w:t>
        </w:r>
        <w:r w:rsidR="00EE795F">
          <w:rPr>
            <w:rFonts w:eastAsiaTheme="minorEastAsia" w:hAnsiTheme="minorHAnsi" w:cstheme="minorBidi"/>
            <w:b w:val="0"/>
            <w:bCs w:val="0"/>
            <w:cap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유의사항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_Toc209616275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5</w:t>
        </w:r>
        <w:r w:rsidR="00EE795F">
          <w:rPr>
            <w:noProof/>
            <w:webHidden/>
          </w:rPr>
          <w:fldChar w:fldCharType="end"/>
        </w:r>
      </w:hyperlink>
    </w:p>
    <w:p w14:paraId="3E949537" w14:textId="77777777" w:rsidR="00EE795F" w:rsidRDefault="00000000">
      <w:pPr>
        <w:pStyle w:val="22"/>
        <w:tabs>
          <w:tab w:val="left" w:pos="960"/>
          <w:tab w:val="right" w:leader="dot" w:pos="9628"/>
        </w:tabs>
        <w:rPr>
          <w:rFonts w:eastAsiaTheme="minorEastAsia" w:hAnsiTheme="minorHAnsi" w:cstheme="minorBidi"/>
          <w:smallCaps w:val="0"/>
          <w:noProof/>
          <w:kern w:val="2"/>
          <w:szCs w:val="22"/>
        </w:rPr>
      </w:pPr>
      <w:hyperlink w:anchor="_Toc209616276" w:history="1">
        <w:r w:rsidR="00EE795F" w:rsidRPr="00F703F4">
          <w:rPr>
            <w:rStyle w:val="af9"/>
            <w:rFonts w:ascii="맑은 고딕" w:hAnsi="맑은 고딕"/>
            <w:noProof/>
          </w:rPr>
          <w:t>2.1.</w:t>
        </w:r>
        <w:r w:rsidR="00EE795F">
          <w:rPr>
            <w:rFonts w:eastAsiaTheme="minorEastAsia" w:hAnsiTheme="minorHAnsi" w:cstheme="minorBidi"/>
            <w:smallCap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개인정보의 제3자 제공 동의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_Toc209616276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5</w:t>
        </w:r>
        <w:r w:rsidR="00EE795F">
          <w:rPr>
            <w:noProof/>
            <w:webHidden/>
          </w:rPr>
          <w:fldChar w:fldCharType="end"/>
        </w:r>
      </w:hyperlink>
    </w:p>
    <w:p w14:paraId="652D244A" w14:textId="77777777" w:rsidR="00EE795F" w:rsidRDefault="00000000">
      <w:pPr>
        <w:pStyle w:val="32"/>
        <w:tabs>
          <w:tab w:val="left" w:pos="1200"/>
          <w:tab w:val="right" w:leader="dot" w:pos="9628"/>
        </w:tabs>
        <w:rPr>
          <w:rFonts w:eastAsiaTheme="minorEastAsia" w:hAnsiTheme="minorHAnsi" w:cstheme="minorBidi"/>
          <w:i w:val="0"/>
          <w:iCs w:val="0"/>
          <w:noProof/>
          <w:kern w:val="2"/>
          <w:szCs w:val="22"/>
        </w:rPr>
      </w:pPr>
      <w:hyperlink w:anchor="_Toc209616277" w:history="1">
        <w:r w:rsidR="00EE795F" w:rsidRPr="00F703F4">
          <w:rPr>
            <w:rStyle w:val="af9"/>
            <w:rFonts w:ascii="맑은 고딕" w:hAnsi="맑은 고딕"/>
            <w:noProof/>
          </w:rPr>
          <w:t>2.1.1.</w:t>
        </w:r>
        <w:r w:rsidR="00EE795F">
          <w:rPr>
            <w:rFonts w:eastAsiaTheme="minorEastAsia" w:hAnsiTheme="minorHAnsi" w:cstheme="minorBidi"/>
            <w:i w:val="0"/>
            <w:iC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개요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_Toc209616277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5</w:t>
        </w:r>
        <w:r w:rsidR="00EE795F">
          <w:rPr>
            <w:noProof/>
            <w:webHidden/>
          </w:rPr>
          <w:fldChar w:fldCharType="end"/>
        </w:r>
      </w:hyperlink>
    </w:p>
    <w:p w14:paraId="0FD60566" w14:textId="77777777" w:rsidR="00EE795F" w:rsidRDefault="00000000">
      <w:pPr>
        <w:pStyle w:val="14"/>
        <w:tabs>
          <w:tab w:val="left" w:pos="480"/>
          <w:tab w:val="right" w:leader="dot" w:pos="9628"/>
        </w:tabs>
        <w:rPr>
          <w:rFonts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09616278" w:history="1">
        <w:r w:rsidR="00EE795F" w:rsidRPr="00F703F4">
          <w:rPr>
            <w:rStyle w:val="af9"/>
            <w:rFonts w:ascii="맑은 고딕" w:hAnsi="맑은 고딕"/>
            <w:noProof/>
          </w:rPr>
          <w:t>3.</w:t>
        </w:r>
        <w:r w:rsidR="00EE795F">
          <w:rPr>
            <w:rFonts w:eastAsiaTheme="minorEastAsia" w:hAnsiTheme="minorHAnsi" w:cstheme="minorBidi"/>
            <w:b w:val="0"/>
            <w:bCs w:val="0"/>
            <w:cap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결제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_Toc209616278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6</w:t>
        </w:r>
        <w:r w:rsidR="00EE795F">
          <w:rPr>
            <w:noProof/>
            <w:webHidden/>
          </w:rPr>
          <w:fldChar w:fldCharType="end"/>
        </w:r>
      </w:hyperlink>
    </w:p>
    <w:p w14:paraId="2099DDB8" w14:textId="77777777" w:rsidR="00EE795F" w:rsidRDefault="00000000">
      <w:pPr>
        <w:pStyle w:val="22"/>
        <w:tabs>
          <w:tab w:val="left" w:pos="960"/>
          <w:tab w:val="right" w:leader="dot" w:pos="9628"/>
        </w:tabs>
        <w:rPr>
          <w:rFonts w:eastAsiaTheme="minorEastAsia" w:hAnsiTheme="minorHAnsi" w:cstheme="minorBidi"/>
          <w:smallCaps w:val="0"/>
          <w:noProof/>
          <w:kern w:val="2"/>
          <w:szCs w:val="22"/>
        </w:rPr>
      </w:pPr>
      <w:hyperlink w:anchor="_Toc209616279" w:history="1">
        <w:r w:rsidR="00EE795F" w:rsidRPr="00F703F4">
          <w:rPr>
            <w:rStyle w:val="af9"/>
            <w:rFonts w:ascii="맑은 고딕" w:hAnsi="맑은 고딕"/>
            <w:noProof/>
          </w:rPr>
          <w:t>3.1.</w:t>
        </w:r>
        <w:r w:rsidR="00EE795F">
          <w:rPr>
            <w:rFonts w:eastAsiaTheme="minorEastAsia" w:hAnsiTheme="minorHAnsi" w:cstheme="minorBidi"/>
            <w:smallCap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개요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_Toc209616279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6</w:t>
        </w:r>
        <w:r w:rsidR="00EE795F">
          <w:rPr>
            <w:noProof/>
            <w:webHidden/>
          </w:rPr>
          <w:fldChar w:fldCharType="end"/>
        </w:r>
      </w:hyperlink>
    </w:p>
    <w:p w14:paraId="49DB9025" w14:textId="77777777" w:rsidR="00EE795F" w:rsidRDefault="00000000">
      <w:pPr>
        <w:pStyle w:val="32"/>
        <w:tabs>
          <w:tab w:val="left" w:pos="1200"/>
          <w:tab w:val="right" w:leader="dot" w:pos="9628"/>
        </w:tabs>
        <w:rPr>
          <w:rFonts w:eastAsiaTheme="minorEastAsia" w:hAnsiTheme="minorHAnsi" w:cstheme="minorBidi"/>
          <w:i w:val="0"/>
          <w:iCs w:val="0"/>
          <w:noProof/>
          <w:kern w:val="2"/>
          <w:szCs w:val="22"/>
        </w:rPr>
      </w:pPr>
      <w:hyperlink w:anchor="_Toc209616280" w:history="1">
        <w:r w:rsidR="00EE795F" w:rsidRPr="00F703F4">
          <w:rPr>
            <w:rStyle w:val="af9"/>
            <w:rFonts w:ascii="맑은 고딕" w:hAnsi="맑은 고딕"/>
            <w:noProof/>
          </w:rPr>
          <w:t>3.1.1.</w:t>
        </w:r>
        <w:r w:rsidR="00EE795F">
          <w:rPr>
            <w:rFonts w:eastAsiaTheme="minorEastAsia" w:hAnsiTheme="minorHAnsi" w:cstheme="minorBidi"/>
            <w:i w:val="0"/>
            <w:iC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공통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_Toc209616280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6</w:t>
        </w:r>
        <w:r w:rsidR="00EE795F">
          <w:rPr>
            <w:noProof/>
            <w:webHidden/>
          </w:rPr>
          <w:fldChar w:fldCharType="end"/>
        </w:r>
      </w:hyperlink>
    </w:p>
    <w:p w14:paraId="0735AD0B" w14:textId="77777777" w:rsidR="00EE795F" w:rsidRDefault="00000000">
      <w:pPr>
        <w:pStyle w:val="32"/>
        <w:tabs>
          <w:tab w:val="left" w:pos="1440"/>
          <w:tab w:val="right" w:leader="dot" w:pos="9628"/>
        </w:tabs>
        <w:rPr>
          <w:rFonts w:eastAsiaTheme="minorEastAsia" w:hAnsiTheme="minorHAnsi" w:cstheme="minorBidi"/>
          <w:i w:val="0"/>
          <w:iCs w:val="0"/>
          <w:noProof/>
          <w:kern w:val="2"/>
          <w:szCs w:val="22"/>
        </w:rPr>
      </w:pPr>
      <w:hyperlink w:anchor="_Toc209616281" w:history="1">
        <w:r w:rsidR="00EE795F" w:rsidRPr="00F703F4">
          <w:rPr>
            <w:rStyle w:val="af9"/>
            <w:rFonts w:ascii="맑은 고딕" w:hAnsi="맑은 고딕"/>
            <w:noProof/>
          </w:rPr>
          <w:t>3.1.1.1.</w:t>
        </w:r>
        <w:r w:rsidR="00EE795F">
          <w:rPr>
            <w:rFonts w:eastAsiaTheme="minorEastAsia" w:hAnsiTheme="minorHAnsi" w:cstheme="minorBidi"/>
            <w:i w:val="0"/>
            <w:iC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유효성 검증 Hash 값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_Toc209616281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6</w:t>
        </w:r>
        <w:r w:rsidR="00EE795F">
          <w:rPr>
            <w:noProof/>
            <w:webHidden/>
          </w:rPr>
          <w:fldChar w:fldCharType="end"/>
        </w:r>
      </w:hyperlink>
    </w:p>
    <w:p w14:paraId="313C2B0E" w14:textId="77777777" w:rsidR="00EE795F" w:rsidRDefault="00000000">
      <w:pPr>
        <w:pStyle w:val="32"/>
        <w:tabs>
          <w:tab w:val="left" w:pos="1440"/>
          <w:tab w:val="right" w:leader="dot" w:pos="9628"/>
        </w:tabs>
        <w:rPr>
          <w:rFonts w:eastAsiaTheme="minorEastAsia" w:hAnsiTheme="minorHAnsi" w:cstheme="minorBidi"/>
          <w:i w:val="0"/>
          <w:iCs w:val="0"/>
          <w:noProof/>
          <w:kern w:val="2"/>
          <w:szCs w:val="22"/>
        </w:rPr>
      </w:pPr>
      <w:hyperlink w:anchor="_Toc209616282" w:history="1">
        <w:r w:rsidR="00EE795F" w:rsidRPr="00F703F4">
          <w:rPr>
            <w:rStyle w:val="af9"/>
            <w:rFonts w:ascii="맑은 고딕" w:hAnsi="맑은 고딕"/>
            <w:noProof/>
          </w:rPr>
          <w:t>3.1.1.2.</w:t>
        </w:r>
        <w:r w:rsidR="00EE795F">
          <w:rPr>
            <w:rFonts w:eastAsiaTheme="minorEastAsia" w:hAnsiTheme="minorHAnsi" w:cstheme="minorBidi"/>
            <w:i w:val="0"/>
            <w:iC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특수 문자 사용제한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_Toc209616282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7</w:t>
        </w:r>
        <w:r w:rsidR="00EE795F">
          <w:rPr>
            <w:noProof/>
            <w:webHidden/>
          </w:rPr>
          <w:fldChar w:fldCharType="end"/>
        </w:r>
      </w:hyperlink>
    </w:p>
    <w:p w14:paraId="6C4C8A6E" w14:textId="77777777" w:rsidR="00EE795F" w:rsidRDefault="00000000">
      <w:pPr>
        <w:pStyle w:val="32"/>
        <w:tabs>
          <w:tab w:val="left" w:pos="1440"/>
          <w:tab w:val="right" w:leader="dot" w:pos="9628"/>
        </w:tabs>
        <w:rPr>
          <w:rFonts w:eastAsiaTheme="minorEastAsia" w:hAnsiTheme="minorHAnsi" w:cstheme="minorBidi"/>
          <w:i w:val="0"/>
          <w:iCs w:val="0"/>
          <w:noProof/>
          <w:kern w:val="2"/>
          <w:szCs w:val="22"/>
        </w:rPr>
      </w:pPr>
      <w:hyperlink w:anchor="_Toc209616283" w:history="1">
        <w:r w:rsidR="00EE795F" w:rsidRPr="00F703F4">
          <w:rPr>
            <w:rStyle w:val="af9"/>
            <w:rFonts w:ascii="맑은 고딕" w:hAnsi="맑은 고딕"/>
            <w:noProof/>
          </w:rPr>
          <w:t>3.1.1.3.</w:t>
        </w:r>
        <w:r w:rsidR="00EE795F">
          <w:rPr>
            <w:rFonts w:eastAsiaTheme="minorEastAsia" w:hAnsiTheme="minorHAnsi" w:cstheme="minorBidi"/>
            <w:i w:val="0"/>
            <w:iC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파라미터 구조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_Toc209616283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7</w:t>
        </w:r>
        <w:r w:rsidR="00EE795F">
          <w:rPr>
            <w:noProof/>
            <w:webHidden/>
          </w:rPr>
          <w:fldChar w:fldCharType="end"/>
        </w:r>
      </w:hyperlink>
    </w:p>
    <w:p w14:paraId="4F678FB4" w14:textId="77777777" w:rsidR="00EE795F" w:rsidRDefault="00000000">
      <w:pPr>
        <w:pStyle w:val="32"/>
        <w:tabs>
          <w:tab w:val="left" w:pos="1440"/>
          <w:tab w:val="right" w:leader="dot" w:pos="9628"/>
        </w:tabs>
        <w:rPr>
          <w:rFonts w:eastAsiaTheme="minorEastAsia" w:hAnsiTheme="minorHAnsi" w:cstheme="minorBidi"/>
          <w:i w:val="0"/>
          <w:iCs w:val="0"/>
          <w:noProof/>
          <w:kern w:val="2"/>
          <w:szCs w:val="22"/>
        </w:rPr>
      </w:pPr>
      <w:hyperlink w:anchor="_Toc209616284" w:history="1">
        <w:r w:rsidR="00EE795F" w:rsidRPr="00F703F4">
          <w:rPr>
            <w:rStyle w:val="af9"/>
            <w:rFonts w:ascii="맑은 고딕" w:hAnsi="맑은 고딕"/>
            <w:noProof/>
          </w:rPr>
          <w:t>3.1.1.4.</w:t>
        </w:r>
        <w:r w:rsidR="00EE795F">
          <w:rPr>
            <w:rFonts w:eastAsiaTheme="minorEastAsia" w:hAnsiTheme="minorHAnsi" w:cstheme="minorBidi"/>
            <w:i w:val="0"/>
            <w:iC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샘플소스 파일 설명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_Toc209616284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7</w:t>
        </w:r>
        <w:r w:rsidR="00EE795F">
          <w:rPr>
            <w:noProof/>
            <w:webHidden/>
          </w:rPr>
          <w:fldChar w:fldCharType="end"/>
        </w:r>
      </w:hyperlink>
    </w:p>
    <w:p w14:paraId="5300BC0A" w14:textId="77777777" w:rsidR="00EE795F" w:rsidRDefault="00000000">
      <w:pPr>
        <w:pStyle w:val="22"/>
        <w:tabs>
          <w:tab w:val="left" w:pos="960"/>
          <w:tab w:val="right" w:leader="dot" w:pos="9628"/>
        </w:tabs>
        <w:rPr>
          <w:rFonts w:eastAsiaTheme="minorEastAsia" w:hAnsiTheme="minorHAnsi" w:cstheme="minorBidi"/>
          <w:smallCaps w:val="0"/>
          <w:noProof/>
          <w:kern w:val="2"/>
          <w:szCs w:val="22"/>
        </w:rPr>
      </w:pPr>
      <w:hyperlink w:anchor="_Toc209616285" w:history="1">
        <w:r w:rsidR="00EE795F" w:rsidRPr="00F703F4">
          <w:rPr>
            <w:rStyle w:val="af9"/>
            <w:rFonts w:ascii="맑은 고딕" w:hAnsi="맑은 고딕"/>
            <w:noProof/>
          </w:rPr>
          <w:t>3.2.</w:t>
        </w:r>
        <w:r w:rsidR="00EE795F">
          <w:rPr>
            <w:rFonts w:eastAsiaTheme="minorEastAsia" w:hAnsiTheme="minorHAnsi" w:cstheme="minorBidi"/>
            <w:smallCap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결제연동규격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_Toc209616285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9</w:t>
        </w:r>
        <w:r w:rsidR="00EE795F">
          <w:rPr>
            <w:noProof/>
            <w:webHidden/>
          </w:rPr>
          <w:fldChar w:fldCharType="end"/>
        </w:r>
      </w:hyperlink>
    </w:p>
    <w:p w14:paraId="5E3AA8B1" w14:textId="77777777" w:rsidR="00EE795F" w:rsidRDefault="00000000">
      <w:pPr>
        <w:pStyle w:val="32"/>
        <w:tabs>
          <w:tab w:val="left" w:pos="1200"/>
          <w:tab w:val="right" w:leader="dot" w:pos="9628"/>
        </w:tabs>
        <w:rPr>
          <w:rFonts w:eastAsiaTheme="minorEastAsia" w:hAnsiTheme="minorHAnsi" w:cstheme="minorBidi"/>
          <w:i w:val="0"/>
          <w:iCs w:val="0"/>
          <w:noProof/>
          <w:kern w:val="2"/>
          <w:szCs w:val="22"/>
        </w:rPr>
      </w:pPr>
      <w:hyperlink w:anchor="_Toc209616286" w:history="1">
        <w:r w:rsidR="00EE795F" w:rsidRPr="00F703F4">
          <w:rPr>
            <w:rStyle w:val="af9"/>
            <w:rFonts w:ascii="맑은 고딕" w:hAnsi="맑은 고딕"/>
            <w:noProof/>
          </w:rPr>
          <w:t>3.2.1.</w:t>
        </w:r>
        <w:r w:rsidR="00EE795F">
          <w:rPr>
            <w:rFonts w:eastAsiaTheme="minorEastAsia" w:hAnsiTheme="minorHAnsi" w:cstheme="minorBidi"/>
            <w:i w:val="0"/>
            <w:iC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빌키 발급 규격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_Toc209616286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9</w:t>
        </w:r>
        <w:r w:rsidR="00EE795F">
          <w:rPr>
            <w:noProof/>
            <w:webHidden/>
          </w:rPr>
          <w:fldChar w:fldCharType="end"/>
        </w:r>
      </w:hyperlink>
    </w:p>
    <w:p w14:paraId="0B667F12" w14:textId="77777777" w:rsidR="00EE795F" w:rsidRDefault="00000000">
      <w:pPr>
        <w:pStyle w:val="32"/>
        <w:tabs>
          <w:tab w:val="left" w:pos="1200"/>
          <w:tab w:val="right" w:leader="dot" w:pos="9628"/>
        </w:tabs>
        <w:rPr>
          <w:rFonts w:eastAsiaTheme="minorEastAsia" w:hAnsiTheme="minorHAnsi" w:cstheme="minorBidi"/>
          <w:i w:val="0"/>
          <w:iCs w:val="0"/>
          <w:noProof/>
          <w:kern w:val="2"/>
          <w:szCs w:val="22"/>
        </w:rPr>
      </w:pPr>
      <w:hyperlink w:anchor="_Toc209616287" w:history="1">
        <w:r w:rsidR="00EE795F" w:rsidRPr="00F703F4">
          <w:rPr>
            <w:rStyle w:val="af9"/>
            <w:rFonts w:ascii="맑은 고딕" w:hAnsi="맑은 고딕"/>
            <w:noProof/>
          </w:rPr>
          <w:t>3.2.2.</w:t>
        </w:r>
        <w:r w:rsidR="00EE795F">
          <w:rPr>
            <w:rFonts w:eastAsiaTheme="minorEastAsia" w:hAnsiTheme="minorHAnsi" w:cstheme="minorBidi"/>
            <w:i w:val="0"/>
            <w:iC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빌키 발급 응답 규격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_Toc209616287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10</w:t>
        </w:r>
        <w:r w:rsidR="00EE795F">
          <w:rPr>
            <w:noProof/>
            <w:webHidden/>
          </w:rPr>
          <w:fldChar w:fldCharType="end"/>
        </w:r>
      </w:hyperlink>
    </w:p>
    <w:p w14:paraId="7625972C" w14:textId="77777777" w:rsidR="00EE795F" w:rsidRDefault="00000000">
      <w:pPr>
        <w:pStyle w:val="32"/>
        <w:tabs>
          <w:tab w:val="left" w:pos="1200"/>
          <w:tab w:val="right" w:leader="dot" w:pos="9628"/>
        </w:tabs>
        <w:rPr>
          <w:rFonts w:eastAsiaTheme="minorEastAsia" w:hAnsiTheme="minorHAnsi" w:cstheme="minorBidi"/>
          <w:i w:val="0"/>
          <w:iCs w:val="0"/>
          <w:noProof/>
          <w:kern w:val="2"/>
          <w:szCs w:val="22"/>
        </w:rPr>
      </w:pPr>
      <w:hyperlink w:anchor="_Toc209616288" w:history="1">
        <w:r w:rsidR="00EE795F" w:rsidRPr="00F703F4">
          <w:rPr>
            <w:rStyle w:val="af9"/>
            <w:rFonts w:ascii="맑은 고딕" w:hAnsi="맑은 고딕"/>
            <w:noProof/>
          </w:rPr>
          <w:t>3.2.3.</w:t>
        </w:r>
        <w:r w:rsidR="00EE795F">
          <w:rPr>
            <w:rFonts w:eastAsiaTheme="minorEastAsia" w:hAnsiTheme="minorHAnsi" w:cstheme="minorBidi"/>
            <w:i w:val="0"/>
            <w:iC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빌키 결제 규격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_Toc209616288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12</w:t>
        </w:r>
        <w:r w:rsidR="00EE795F">
          <w:rPr>
            <w:noProof/>
            <w:webHidden/>
          </w:rPr>
          <w:fldChar w:fldCharType="end"/>
        </w:r>
      </w:hyperlink>
    </w:p>
    <w:p w14:paraId="1B2577AF" w14:textId="77777777" w:rsidR="00EE795F" w:rsidRDefault="00000000">
      <w:pPr>
        <w:pStyle w:val="32"/>
        <w:tabs>
          <w:tab w:val="left" w:pos="1200"/>
          <w:tab w:val="right" w:leader="dot" w:pos="9628"/>
        </w:tabs>
        <w:rPr>
          <w:rFonts w:eastAsiaTheme="minorEastAsia" w:hAnsiTheme="minorHAnsi" w:cstheme="minorBidi"/>
          <w:i w:val="0"/>
          <w:iCs w:val="0"/>
          <w:noProof/>
          <w:kern w:val="2"/>
          <w:szCs w:val="22"/>
        </w:rPr>
      </w:pPr>
      <w:hyperlink w:anchor="_Toc209616289" w:history="1">
        <w:r w:rsidR="00EE795F" w:rsidRPr="00F703F4">
          <w:rPr>
            <w:rStyle w:val="af9"/>
            <w:rFonts w:ascii="맑은 고딕" w:hAnsi="맑은 고딕"/>
            <w:noProof/>
          </w:rPr>
          <w:t>3.2.1.</w:t>
        </w:r>
        <w:r w:rsidR="00EE795F">
          <w:rPr>
            <w:rFonts w:eastAsiaTheme="minorEastAsia" w:hAnsiTheme="minorHAnsi" w:cstheme="minorBidi"/>
            <w:i w:val="0"/>
            <w:iC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빌키 결제 응답 규격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_Toc209616289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13</w:t>
        </w:r>
        <w:r w:rsidR="00EE795F">
          <w:rPr>
            <w:noProof/>
            <w:webHidden/>
          </w:rPr>
          <w:fldChar w:fldCharType="end"/>
        </w:r>
      </w:hyperlink>
    </w:p>
    <w:p w14:paraId="076D426E" w14:textId="77777777" w:rsidR="00EE795F" w:rsidRDefault="00000000">
      <w:pPr>
        <w:pStyle w:val="32"/>
        <w:tabs>
          <w:tab w:val="left" w:pos="1200"/>
          <w:tab w:val="right" w:leader="dot" w:pos="9628"/>
        </w:tabs>
        <w:rPr>
          <w:rFonts w:eastAsiaTheme="minorEastAsia" w:hAnsiTheme="minorHAnsi" w:cstheme="minorBidi"/>
          <w:i w:val="0"/>
          <w:iCs w:val="0"/>
          <w:noProof/>
          <w:kern w:val="2"/>
          <w:szCs w:val="22"/>
        </w:rPr>
      </w:pPr>
      <w:hyperlink w:anchor="_Toc209616290" w:history="1">
        <w:r w:rsidR="00EE795F" w:rsidRPr="00F703F4">
          <w:rPr>
            <w:rStyle w:val="af9"/>
            <w:rFonts w:ascii="맑은 고딕" w:hAnsi="맑은 고딕"/>
            <w:noProof/>
          </w:rPr>
          <w:t>3.2.2.</w:t>
        </w:r>
        <w:r w:rsidR="00EE795F">
          <w:rPr>
            <w:rFonts w:eastAsiaTheme="minorEastAsia" w:hAnsiTheme="minorHAnsi" w:cstheme="minorBidi"/>
            <w:i w:val="0"/>
            <w:iC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빌키 결제 취소 규격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_Toc209616290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14</w:t>
        </w:r>
        <w:r w:rsidR="00EE795F">
          <w:rPr>
            <w:noProof/>
            <w:webHidden/>
          </w:rPr>
          <w:fldChar w:fldCharType="end"/>
        </w:r>
      </w:hyperlink>
    </w:p>
    <w:p w14:paraId="059A1EE0" w14:textId="77777777" w:rsidR="00EE795F" w:rsidRDefault="00000000">
      <w:pPr>
        <w:pStyle w:val="32"/>
        <w:tabs>
          <w:tab w:val="left" w:pos="1200"/>
          <w:tab w:val="right" w:leader="dot" w:pos="9628"/>
        </w:tabs>
        <w:rPr>
          <w:rFonts w:eastAsiaTheme="minorEastAsia" w:hAnsiTheme="minorHAnsi" w:cstheme="minorBidi"/>
          <w:i w:val="0"/>
          <w:iCs w:val="0"/>
          <w:noProof/>
          <w:kern w:val="2"/>
          <w:szCs w:val="22"/>
        </w:rPr>
      </w:pPr>
      <w:hyperlink w:anchor="_Toc209616291" w:history="1">
        <w:r w:rsidR="00EE795F" w:rsidRPr="00F703F4">
          <w:rPr>
            <w:rStyle w:val="af9"/>
            <w:rFonts w:ascii="맑은 고딕" w:hAnsi="맑은 고딕"/>
            <w:noProof/>
          </w:rPr>
          <w:t>3.2.3.</w:t>
        </w:r>
        <w:r w:rsidR="00EE795F">
          <w:rPr>
            <w:rFonts w:eastAsiaTheme="minorEastAsia" w:hAnsiTheme="minorHAnsi" w:cstheme="minorBidi"/>
            <w:i w:val="0"/>
            <w:iC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빌키 결제 취소 응답 규격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_Toc209616291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15</w:t>
        </w:r>
        <w:r w:rsidR="00EE795F">
          <w:rPr>
            <w:noProof/>
            <w:webHidden/>
          </w:rPr>
          <w:fldChar w:fldCharType="end"/>
        </w:r>
      </w:hyperlink>
    </w:p>
    <w:p w14:paraId="049F3199" w14:textId="77777777" w:rsidR="00EE795F" w:rsidRDefault="00000000">
      <w:pPr>
        <w:pStyle w:val="32"/>
        <w:tabs>
          <w:tab w:val="left" w:pos="1200"/>
          <w:tab w:val="right" w:leader="dot" w:pos="9628"/>
        </w:tabs>
        <w:rPr>
          <w:rFonts w:eastAsiaTheme="minorEastAsia" w:hAnsiTheme="minorHAnsi" w:cstheme="minorBidi"/>
          <w:i w:val="0"/>
          <w:iCs w:val="0"/>
          <w:noProof/>
          <w:kern w:val="2"/>
          <w:szCs w:val="22"/>
        </w:rPr>
      </w:pPr>
      <w:hyperlink w:anchor="_Toc209616292" w:history="1">
        <w:r w:rsidR="00EE795F" w:rsidRPr="00F703F4">
          <w:rPr>
            <w:rStyle w:val="af9"/>
            <w:rFonts w:ascii="맑은 고딕" w:hAnsi="맑은 고딕"/>
            <w:noProof/>
          </w:rPr>
          <w:t>3.2.1.</w:t>
        </w:r>
        <w:r w:rsidR="00EE795F">
          <w:rPr>
            <w:rFonts w:eastAsiaTheme="minorEastAsia" w:hAnsiTheme="minorHAnsi" w:cstheme="minorBidi"/>
            <w:i w:val="0"/>
            <w:iC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빌키 해지 요청 규격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_Toc209616292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16</w:t>
        </w:r>
        <w:r w:rsidR="00EE795F">
          <w:rPr>
            <w:noProof/>
            <w:webHidden/>
          </w:rPr>
          <w:fldChar w:fldCharType="end"/>
        </w:r>
      </w:hyperlink>
    </w:p>
    <w:p w14:paraId="6A3E733A" w14:textId="77777777" w:rsidR="00EE795F" w:rsidRDefault="00000000">
      <w:pPr>
        <w:pStyle w:val="32"/>
        <w:tabs>
          <w:tab w:val="left" w:pos="1200"/>
          <w:tab w:val="right" w:leader="dot" w:pos="9628"/>
        </w:tabs>
        <w:rPr>
          <w:rFonts w:eastAsiaTheme="minorEastAsia" w:hAnsiTheme="minorHAnsi" w:cstheme="minorBidi"/>
          <w:i w:val="0"/>
          <w:iCs w:val="0"/>
          <w:noProof/>
          <w:kern w:val="2"/>
          <w:szCs w:val="22"/>
        </w:rPr>
      </w:pPr>
      <w:hyperlink w:anchor="_Toc209616293" w:history="1">
        <w:r w:rsidR="00EE795F" w:rsidRPr="00F703F4">
          <w:rPr>
            <w:rStyle w:val="af9"/>
            <w:rFonts w:ascii="맑은 고딕" w:hAnsi="맑은 고딕"/>
            <w:noProof/>
          </w:rPr>
          <w:t>3.2.2.</w:t>
        </w:r>
        <w:r w:rsidR="00EE795F">
          <w:rPr>
            <w:rFonts w:eastAsiaTheme="minorEastAsia" w:hAnsiTheme="minorHAnsi" w:cstheme="minorBidi"/>
            <w:i w:val="0"/>
            <w:iC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빌키 해지 응답 규격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_Toc209616293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16</w:t>
        </w:r>
        <w:r w:rsidR="00EE795F">
          <w:rPr>
            <w:noProof/>
            <w:webHidden/>
          </w:rPr>
          <w:fldChar w:fldCharType="end"/>
        </w:r>
      </w:hyperlink>
    </w:p>
    <w:p w14:paraId="78D75E32" w14:textId="77777777" w:rsidR="00EE795F" w:rsidRDefault="00000000">
      <w:pPr>
        <w:pStyle w:val="14"/>
        <w:tabs>
          <w:tab w:val="left" w:pos="480"/>
          <w:tab w:val="right" w:leader="dot" w:pos="9628"/>
        </w:tabs>
        <w:rPr>
          <w:rFonts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09616294" w:history="1">
        <w:r w:rsidR="00EE795F" w:rsidRPr="00F703F4">
          <w:rPr>
            <w:rStyle w:val="af9"/>
            <w:rFonts w:ascii="맑은 고딕" w:hAnsi="맑은 고딕"/>
            <w:noProof/>
          </w:rPr>
          <w:t>4.</w:t>
        </w:r>
        <w:r w:rsidR="00EE795F">
          <w:rPr>
            <w:rFonts w:eastAsiaTheme="minorEastAsia" w:hAnsiTheme="minorHAnsi" w:cstheme="minorBidi"/>
            <w:b w:val="0"/>
            <w:bCs w:val="0"/>
            <w:cap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코드표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_Toc209616294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18</w:t>
        </w:r>
        <w:r w:rsidR="00EE795F">
          <w:rPr>
            <w:noProof/>
            <w:webHidden/>
          </w:rPr>
          <w:fldChar w:fldCharType="end"/>
        </w:r>
      </w:hyperlink>
    </w:p>
    <w:p w14:paraId="7945941B" w14:textId="77777777" w:rsidR="00EE795F" w:rsidRDefault="00000000">
      <w:pPr>
        <w:pStyle w:val="22"/>
        <w:tabs>
          <w:tab w:val="left" w:pos="960"/>
          <w:tab w:val="right" w:leader="dot" w:pos="9628"/>
        </w:tabs>
        <w:rPr>
          <w:rFonts w:eastAsiaTheme="minorEastAsia" w:hAnsiTheme="minorHAnsi" w:cstheme="minorBidi"/>
          <w:smallCaps w:val="0"/>
          <w:noProof/>
          <w:kern w:val="2"/>
          <w:szCs w:val="22"/>
        </w:rPr>
      </w:pPr>
      <w:hyperlink w:anchor="_Toc209616295" w:history="1">
        <w:r w:rsidR="00EE795F" w:rsidRPr="00F703F4">
          <w:rPr>
            <w:rStyle w:val="af9"/>
            <w:rFonts w:ascii="맑은 고딕" w:hAnsi="맑은 고딕" w:cs="Times New Roman"/>
            <w:noProof/>
          </w:rPr>
          <w:t>4.1.</w:t>
        </w:r>
        <w:r w:rsidR="00EE795F">
          <w:rPr>
            <w:rFonts w:eastAsiaTheme="minorEastAsia" w:hAnsiTheme="minorHAnsi" w:cstheme="minorBidi"/>
            <w:smallCap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결제서버 도메인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_Toc209616295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18</w:t>
        </w:r>
        <w:r w:rsidR="00EE795F">
          <w:rPr>
            <w:noProof/>
            <w:webHidden/>
          </w:rPr>
          <w:fldChar w:fldCharType="end"/>
        </w:r>
      </w:hyperlink>
    </w:p>
    <w:p w14:paraId="7D4FB808" w14:textId="77777777" w:rsidR="00EE795F" w:rsidRDefault="00000000">
      <w:pPr>
        <w:pStyle w:val="22"/>
        <w:tabs>
          <w:tab w:val="left" w:pos="960"/>
          <w:tab w:val="right" w:leader="dot" w:pos="9628"/>
        </w:tabs>
        <w:rPr>
          <w:rFonts w:eastAsiaTheme="minorEastAsia" w:hAnsiTheme="minorHAnsi" w:cstheme="minorBidi"/>
          <w:smallCaps w:val="0"/>
          <w:noProof/>
          <w:kern w:val="2"/>
          <w:szCs w:val="22"/>
        </w:rPr>
      </w:pPr>
      <w:hyperlink w:anchor="_Toc209616296" w:history="1">
        <w:r w:rsidR="00EE795F" w:rsidRPr="00F703F4">
          <w:rPr>
            <w:rStyle w:val="af9"/>
            <w:rFonts w:ascii="맑은 고딕" w:hAnsi="맑은 고딕" w:cs="Times New Roman"/>
            <w:noProof/>
          </w:rPr>
          <w:t>4.2.</w:t>
        </w:r>
        <w:r w:rsidR="00EE795F">
          <w:rPr>
            <w:rFonts w:eastAsiaTheme="minorEastAsia" w:hAnsiTheme="minorHAnsi" w:cstheme="minorBidi"/>
            <w:smallCap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빌키 요청 URL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_Toc209616296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18</w:t>
        </w:r>
        <w:r w:rsidR="00EE795F">
          <w:rPr>
            <w:noProof/>
            <w:webHidden/>
          </w:rPr>
          <w:fldChar w:fldCharType="end"/>
        </w:r>
      </w:hyperlink>
    </w:p>
    <w:p w14:paraId="7653FE38" w14:textId="77777777" w:rsidR="00EE795F" w:rsidRDefault="00000000">
      <w:pPr>
        <w:pStyle w:val="22"/>
        <w:tabs>
          <w:tab w:val="left" w:pos="960"/>
          <w:tab w:val="right" w:leader="dot" w:pos="9628"/>
        </w:tabs>
        <w:rPr>
          <w:rFonts w:eastAsiaTheme="minorEastAsia" w:hAnsiTheme="minorHAnsi" w:cstheme="minorBidi"/>
          <w:smallCaps w:val="0"/>
          <w:noProof/>
          <w:kern w:val="2"/>
          <w:szCs w:val="22"/>
        </w:rPr>
      </w:pPr>
      <w:hyperlink w:anchor="_Toc209616297" w:history="1">
        <w:r w:rsidR="00EE795F" w:rsidRPr="00F703F4">
          <w:rPr>
            <w:rStyle w:val="af9"/>
            <w:rFonts w:ascii="맑은 고딕" w:hAnsi="맑은 고딕" w:cs="Times New Roman"/>
            <w:noProof/>
          </w:rPr>
          <w:t>4.3.</w:t>
        </w:r>
        <w:r w:rsidR="00EE795F">
          <w:rPr>
            <w:rFonts w:eastAsiaTheme="minorEastAsia" w:hAnsiTheme="minorHAnsi" w:cstheme="minorBidi"/>
            <w:smallCap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결제수단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_Toc209616297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18</w:t>
        </w:r>
        <w:r w:rsidR="00EE795F">
          <w:rPr>
            <w:noProof/>
            <w:webHidden/>
          </w:rPr>
          <w:fldChar w:fldCharType="end"/>
        </w:r>
      </w:hyperlink>
    </w:p>
    <w:p w14:paraId="0F4C992A" w14:textId="77777777" w:rsidR="00EE795F" w:rsidRDefault="00000000">
      <w:pPr>
        <w:pStyle w:val="22"/>
        <w:tabs>
          <w:tab w:val="left" w:pos="960"/>
          <w:tab w:val="right" w:leader="dot" w:pos="9628"/>
        </w:tabs>
        <w:rPr>
          <w:rFonts w:eastAsiaTheme="minorEastAsia" w:hAnsiTheme="minorHAnsi" w:cstheme="minorBidi"/>
          <w:smallCaps w:val="0"/>
          <w:noProof/>
          <w:kern w:val="2"/>
          <w:szCs w:val="22"/>
        </w:rPr>
      </w:pPr>
      <w:hyperlink w:anchor="_Toc209616298" w:history="1">
        <w:r w:rsidR="00EE795F" w:rsidRPr="00F703F4">
          <w:rPr>
            <w:rStyle w:val="af9"/>
            <w:rFonts w:ascii="맑은 고딕" w:hAnsi="맑은 고딕"/>
            <w:noProof/>
          </w:rPr>
          <w:t>4.4.</w:t>
        </w:r>
        <w:r w:rsidR="00EE795F">
          <w:rPr>
            <w:rFonts w:eastAsiaTheme="minorEastAsia" w:hAnsiTheme="minorHAnsi" w:cstheme="minorBidi"/>
            <w:smallCap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결제그룹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_Toc209616298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18</w:t>
        </w:r>
        <w:r w:rsidR="00EE795F">
          <w:rPr>
            <w:noProof/>
            <w:webHidden/>
          </w:rPr>
          <w:fldChar w:fldCharType="end"/>
        </w:r>
      </w:hyperlink>
    </w:p>
    <w:p w14:paraId="089CAC9D" w14:textId="77777777" w:rsidR="00EE795F" w:rsidRDefault="00000000">
      <w:pPr>
        <w:pStyle w:val="22"/>
        <w:tabs>
          <w:tab w:val="left" w:pos="960"/>
          <w:tab w:val="right" w:leader="dot" w:pos="9628"/>
        </w:tabs>
        <w:rPr>
          <w:rFonts w:eastAsiaTheme="minorEastAsia" w:hAnsiTheme="minorHAnsi" w:cstheme="minorBidi"/>
          <w:smallCaps w:val="0"/>
          <w:noProof/>
          <w:kern w:val="2"/>
          <w:szCs w:val="22"/>
        </w:rPr>
      </w:pPr>
      <w:hyperlink w:anchor="_Toc209616299" w:history="1">
        <w:r w:rsidR="00EE795F" w:rsidRPr="00F703F4">
          <w:rPr>
            <w:rStyle w:val="af9"/>
            <w:rFonts w:ascii="맑은 고딕" w:hAnsi="맑은 고딕"/>
            <w:noProof/>
          </w:rPr>
          <w:t>4.5.</w:t>
        </w:r>
        <w:r w:rsidR="00EE795F">
          <w:rPr>
            <w:rFonts w:eastAsiaTheme="minorEastAsia" w:hAnsiTheme="minorHAnsi" w:cstheme="minorBidi"/>
            <w:smallCap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카드사코드 리스트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_Toc209616299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18</w:t>
        </w:r>
        <w:r w:rsidR="00EE795F">
          <w:rPr>
            <w:noProof/>
            <w:webHidden/>
          </w:rPr>
          <w:fldChar w:fldCharType="end"/>
        </w:r>
      </w:hyperlink>
    </w:p>
    <w:p w14:paraId="7D96BA07" w14:textId="77777777" w:rsidR="00EE795F" w:rsidRDefault="00000000">
      <w:pPr>
        <w:pStyle w:val="22"/>
        <w:tabs>
          <w:tab w:val="left" w:pos="960"/>
          <w:tab w:val="right" w:leader="dot" w:pos="9628"/>
        </w:tabs>
        <w:rPr>
          <w:rFonts w:eastAsiaTheme="minorEastAsia" w:hAnsiTheme="minorHAnsi" w:cstheme="minorBidi"/>
          <w:smallCaps w:val="0"/>
          <w:noProof/>
          <w:kern w:val="2"/>
          <w:szCs w:val="22"/>
        </w:rPr>
      </w:pPr>
      <w:hyperlink w:anchor="_Toc209616300" w:history="1">
        <w:r w:rsidR="00EE795F" w:rsidRPr="00F703F4">
          <w:rPr>
            <w:rStyle w:val="af9"/>
            <w:rFonts w:ascii="맑은 고딕" w:hAnsi="맑은 고딕" w:cs="Times New Roman"/>
            <w:noProof/>
          </w:rPr>
          <w:t>4.6.</w:t>
        </w:r>
        <w:r w:rsidR="00EE795F">
          <w:rPr>
            <w:rFonts w:eastAsiaTheme="minorEastAsia" w:hAnsiTheme="minorHAnsi" w:cstheme="minorBidi"/>
            <w:smallCaps w:val="0"/>
            <w:noProof/>
            <w:kern w:val="2"/>
            <w:szCs w:val="22"/>
          </w:rPr>
          <w:tab/>
        </w:r>
        <w:r w:rsidR="00EE795F" w:rsidRPr="00F703F4">
          <w:rPr>
            <w:rStyle w:val="af9"/>
            <w:rFonts w:ascii="맑은 고딕" w:hAnsi="맑은 고딕"/>
            <w:noProof/>
          </w:rPr>
          <w:t>결제처리결과코드 리스트</w:t>
        </w:r>
        <w:r w:rsidR="00EE795F">
          <w:rPr>
            <w:noProof/>
            <w:webHidden/>
          </w:rPr>
          <w:tab/>
        </w:r>
        <w:r w:rsidR="00EE795F">
          <w:rPr>
            <w:noProof/>
            <w:webHidden/>
          </w:rPr>
          <w:fldChar w:fldCharType="begin"/>
        </w:r>
        <w:r w:rsidR="00EE795F">
          <w:rPr>
            <w:noProof/>
            <w:webHidden/>
          </w:rPr>
          <w:instrText xml:space="preserve"> PAGEREF _Toc209616300 \h </w:instrText>
        </w:r>
        <w:r w:rsidR="00EE795F">
          <w:rPr>
            <w:noProof/>
            <w:webHidden/>
          </w:rPr>
        </w:r>
        <w:r w:rsidR="00EE795F">
          <w:rPr>
            <w:noProof/>
            <w:webHidden/>
          </w:rPr>
          <w:fldChar w:fldCharType="separate"/>
        </w:r>
        <w:r w:rsidR="00EE795F">
          <w:rPr>
            <w:noProof/>
            <w:webHidden/>
          </w:rPr>
          <w:t>20</w:t>
        </w:r>
        <w:r w:rsidR="00EE795F">
          <w:rPr>
            <w:noProof/>
            <w:webHidden/>
          </w:rPr>
          <w:fldChar w:fldCharType="end"/>
        </w:r>
      </w:hyperlink>
    </w:p>
    <w:p w14:paraId="2559D081" w14:textId="22303184" w:rsidR="00F60FAF" w:rsidRPr="00D91385" w:rsidRDefault="00F60FAF" w:rsidP="00155F98">
      <w:pPr>
        <w:rPr>
          <w:rFonts w:ascii="맑은 고딕" w:eastAsia="맑은 고딕" w:hAnsi="맑은 고딕"/>
        </w:rPr>
      </w:pPr>
      <w:r w:rsidRPr="00D91385">
        <w:rPr>
          <w:rFonts w:ascii="맑은 고딕" w:eastAsia="맑은 고딕" w:hAnsi="맑은 고딕"/>
          <w:b/>
          <w:sz w:val="22"/>
          <w:szCs w:val="22"/>
        </w:rPr>
        <w:fldChar w:fldCharType="end"/>
      </w:r>
    </w:p>
    <w:p w14:paraId="01A0A6CE" w14:textId="77777777" w:rsidR="00F60FAF" w:rsidRPr="00D91385" w:rsidRDefault="00D71335" w:rsidP="00155F98">
      <w:pPr>
        <w:pStyle w:val="1"/>
        <w:rPr>
          <w:rFonts w:ascii="맑은 고딕" w:hAnsi="맑은 고딕"/>
        </w:rPr>
      </w:pPr>
      <w:bookmarkStart w:id="0" w:name="_Toc209616273"/>
      <w:r w:rsidRPr="00D91385">
        <w:rPr>
          <w:rFonts w:ascii="맑은 고딕" w:hAnsi="맑은 고딕" w:hint="eastAsia"/>
        </w:rPr>
        <w:lastRenderedPageBreak/>
        <w:t>사전 준비사항</w:t>
      </w:r>
      <w:bookmarkEnd w:id="0"/>
    </w:p>
    <w:p w14:paraId="0B2BDA52" w14:textId="77777777" w:rsidR="00D71335" w:rsidRPr="00D91385" w:rsidRDefault="00B314C5" w:rsidP="00155F98">
      <w:pPr>
        <w:pStyle w:val="2"/>
        <w:rPr>
          <w:rFonts w:ascii="맑은 고딕" w:hAnsi="맑은 고딕"/>
        </w:rPr>
      </w:pPr>
      <w:bookmarkStart w:id="1" w:name="_Toc209616274"/>
      <w:r w:rsidRPr="00D91385">
        <w:rPr>
          <w:rFonts w:ascii="맑은 고딕" w:hAnsi="맑은 고딕" w:hint="eastAsia"/>
        </w:rPr>
        <w:t>정보제공자료</w:t>
      </w:r>
      <w:bookmarkEnd w:id="1"/>
    </w:p>
    <w:p w14:paraId="7591AFEF" w14:textId="4A0F1D75" w:rsidR="00B971E8" w:rsidRPr="00D91385" w:rsidRDefault="00B971E8" w:rsidP="00155F98">
      <w:pPr>
        <w:rPr>
          <w:rFonts w:ascii="맑은 고딕" w:eastAsia="맑은 고딕" w:hAnsi="맑은 고딕"/>
          <w:bCs/>
        </w:rPr>
      </w:pPr>
      <w:r w:rsidRPr="00D91385">
        <w:rPr>
          <w:rFonts w:ascii="맑은 고딕" w:eastAsia="맑은 고딕" w:hAnsi="맑은 고딕" w:hint="eastAsia"/>
          <w:bCs/>
        </w:rPr>
        <w:t xml:space="preserve">가맹점 </w:t>
      </w:r>
      <w:r w:rsidRPr="00D91385">
        <w:rPr>
          <w:rFonts w:ascii="맑은 고딕" w:eastAsia="맑은 고딕" w:hAnsi="맑은 고딕"/>
          <w:bCs/>
        </w:rPr>
        <w:t>-&gt; PG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B971E8" w:rsidRPr="00D91385" w14:paraId="4E63FDB0" w14:textId="77777777" w:rsidTr="00B971E8">
        <w:tc>
          <w:tcPr>
            <w:tcW w:w="2405" w:type="dxa"/>
            <w:shd w:val="clear" w:color="auto" w:fill="F2F2F2" w:themeFill="background1" w:themeFillShade="F2"/>
          </w:tcPr>
          <w:p w14:paraId="71174916" w14:textId="77777777" w:rsidR="00B971E8" w:rsidRPr="00D91385" w:rsidRDefault="00B971E8" w:rsidP="00155F98">
            <w:pPr>
              <w:spacing w:line="240" w:lineRule="auto"/>
              <w:ind w:firstLine="0"/>
              <w:jc w:val="center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</w:rPr>
              <w:t>항목</w:t>
            </w:r>
          </w:p>
        </w:tc>
        <w:tc>
          <w:tcPr>
            <w:tcW w:w="7223" w:type="dxa"/>
            <w:shd w:val="clear" w:color="auto" w:fill="F2F2F2" w:themeFill="background1" w:themeFillShade="F2"/>
          </w:tcPr>
          <w:p w14:paraId="255BD0BF" w14:textId="77777777" w:rsidR="00B971E8" w:rsidRPr="00D91385" w:rsidRDefault="00B971E8" w:rsidP="00155F98">
            <w:pPr>
              <w:spacing w:line="240" w:lineRule="auto"/>
              <w:ind w:firstLine="0"/>
              <w:jc w:val="center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</w:rPr>
              <w:t>내용</w:t>
            </w:r>
          </w:p>
        </w:tc>
      </w:tr>
      <w:tr w:rsidR="00B971E8" w:rsidRPr="00D91385" w14:paraId="17377E2C" w14:textId="77777777" w:rsidTr="001A6E90">
        <w:tc>
          <w:tcPr>
            <w:tcW w:w="2405" w:type="dxa"/>
            <w:vAlign w:val="center"/>
          </w:tcPr>
          <w:p w14:paraId="6D081BA8" w14:textId="77777777" w:rsidR="00B971E8" w:rsidRPr="00D91385" w:rsidRDefault="00B971E8" w:rsidP="00155F98">
            <w:pPr>
              <w:spacing w:line="240" w:lineRule="auto"/>
              <w:ind w:firstLine="0"/>
              <w:rPr>
                <w:rFonts w:ascii="맑은 고딕" w:eastAsia="맑은 고딕" w:hAnsi="맑은 고딕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가맹점서버공인IP</w:t>
            </w:r>
          </w:p>
        </w:tc>
        <w:tc>
          <w:tcPr>
            <w:tcW w:w="7223" w:type="dxa"/>
            <w:vAlign w:val="center"/>
          </w:tcPr>
          <w:p w14:paraId="6B19EA40" w14:textId="77777777" w:rsidR="00B971E8" w:rsidRPr="00D91385" w:rsidRDefault="00B971E8" w:rsidP="00155F98">
            <w:pPr>
              <w:spacing w:line="240" w:lineRule="auto"/>
              <w:ind w:firstLine="0"/>
              <w:rPr>
                <w:rFonts w:ascii="맑은 고딕" w:eastAsia="맑은 고딕" w:hAnsi="맑은 고딕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결제승인요청 가맹점서버 공인IP</w:t>
            </w:r>
            <w:r w:rsidRPr="00D91385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proofErr w:type="gramStart"/>
            <w:r w:rsidR="007F3387" w:rsidRPr="00D91385">
              <w:rPr>
                <w:rFonts w:ascii="맑은 고딕" w:eastAsia="맑은 고딕" w:hAnsi="맑은 고딕"/>
                <w:sz w:val="18"/>
                <w:szCs w:val="18"/>
              </w:rPr>
              <w:t>( PG</w:t>
            </w:r>
            <w:proofErr w:type="gramEnd"/>
            <w:r w:rsidR="007F3387" w:rsidRPr="00D91385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="007F3387"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방화벽 접속허용 정책 등록 필요 </w:t>
            </w:r>
            <w:r w:rsidR="007F3387" w:rsidRPr="00D91385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  <w:p w14:paraId="5C3C7A95" w14:textId="77777777" w:rsidR="00B971E8" w:rsidRPr="00D91385" w:rsidRDefault="007F3387" w:rsidP="00155F98">
            <w:pPr>
              <w:spacing w:line="240" w:lineRule="auto"/>
              <w:ind w:firstLine="0"/>
              <w:rPr>
                <w:rFonts w:ascii="맑은 고딕" w:eastAsia="맑은 고딕" w:hAnsi="맑은 고딕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※ </w:t>
            </w:r>
            <w:proofErr w:type="spellStart"/>
            <w:r w:rsidR="007E2374"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개발기</w:t>
            </w:r>
            <w:proofErr w:type="spellEnd"/>
            <w:r w:rsidR="007E2374"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,</w:t>
            </w:r>
            <w:r w:rsidR="007E2374" w:rsidRPr="00D91385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proofErr w:type="spellStart"/>
            <w:r w:rsidR="007E2374"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상용기</w:t>
            </w:r>
            <w:proofErr w:type="spellEnd"/>
            <w:r w:rsidR="007E2374"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각각 등록 필요</w:t>
            </w:r>
          </w:p>
        </w:tc>
      </w:tr>
      <w:tr w:rsidR="007F3387" w:rsidRPr="00D91385" w14:paraId="707CF693" w14:textId="77777777" w:rsidTr="00481EBA">
        <w:trPr>
          <w:trHeight w:val="212"/>
        </w:trPr>
        <w:tc>
          <w:tcPr>
            <w:tcW w:w="2405" w:type="dxa"/>
            <w:vAlign w:val="center"/>
          </w:tcPr>
          <w:p w14:paraId="46F021DF" w14:textId="77777777" w:rsidR="007F3387" w:rsidRPr="00D91385" w:rsidRDefault="007F3387" w:rsidP="00155F98">
            <w:pPr>
              <w:spacing w:line="240" w:lineRule="auto"/>
              <w:ind w:firstLine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이메일주소</w:t>
            </w:r>
            <w:proofErr w:type="spellEnd"/>
          </w:p>
        </w:tc>
        <w:tc>
          <w:tcPr>
            <w:tcW w:w="7223" w:type="dxa"/>
            <w:vAlign w:val="center"/>
          </w:tcPr>
          <w:p w14:paraId="05503138" w14:textId="77777777" w:rsidR="007F3387" w:rsidRPr="00D91385" w:rsidRDefault="007F3387" w:rsidP="00155F98">
            <w:pPr>
              <w:spacing w:line="240" w:lineRule="auto"/>
              <w:ind w:firstLine="0"/>
              <w:rPr>
                <w:rFonts w:ascii="맑은 고딕" w:eastAsia="맑은 고딕" w:hAnsi="맑은 고딕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계정정보를 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수신받을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이메일 계정</w:t>
            </w:r>
          </w:p>
        </w:tc>
      </w:tr>
    </w:tbl>
    <w:p w14:paraId="46B147EB" w14:textId="77777777" w:rsidR="007F3387" w:rsidRPr="00D91385" w:rsidRDefault="007F3387" w:rsidP="00155F98">
      <w:pPr>
        <w:rPr>
          <w:rFonts w:ascii="맑은 고딕" w:eastAsia="맑은 고딕" w:hAnsi="맑은 고딕"/>
        </w:rPr>
      </w:pPr>
    </w:p>
    <w:p w14:paraId="1A20E3A1" w14:textId="77777777" w:rsidR="007F3387" w:rsidRPr="00D91385" w:rsidRDefault="007F3387" w:rsidP="00155F98">
      <w:pPr>
        <w:rPr>
          <w:rFonts w:ascii="맑은 고딕" w:eastAsia="맑은 고딕" w:hAnsi="맑은 고딕"/>
          <w:bCs/>
        </w:rPr>
      </w:pPr>
      <w:r w:rsidRPr="00D91385">
        <w:rPr>
          <w:rFonts w:ascii="맑은 고딕" w:eastAsia="맑은 고딕" w:hAnsi="맑은 고딕" w:hint="eastAsia"/>
          <w:bCs/>
        </w:rPr>
        <w:t xml:space="preserve">PG </w:t>
      </w:r>
      <w:r w:rsidRPr="00D91385">
        <w:rPr>
          <w:rFonts w:ascii="맑은 고딕" w:eastAsia="맑은 고딕" w:hAnsi="맑은 고딕"/>
          <w:bCs/>
        </w:rPr>
        <w:t xml:space="preserve">-&gt; </w:t>
      </w:r>
      <w:r w:rsidRPr="00D91385">
        <w:rPr>
          <w:rFonts w:ascii="맑은 고딕" w:eastAsia="맑은 고딕" w:hAnsi="맑은 고딕" w:hint="eastAsia"/>
          <w:bCs/>
        </w:rPr>
        <w:t>가맹점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7F3387" w:rsidRPr="00D91385" w14:paraId="53E0BCBA" w14:textId="77777777" w:rsidTr="00CE7E44">
        <w:tc>
          <w:tcPr>
            <w:tcW w:w="2405" w:type="dxa"/>
            <w:shd w:val="clear" w:color="auto" w:fill="F2F2F2" w:themeFill="background1" w:themeFillShade="F2"/>
          </w:tcPr>
          <w:p w14:paraId="7AC9687C" w14:textId="77777777" w:rsidR="007F3387" w:rsidRPr="00D91385" w:rsidRDefault="007F3387" w:rsidP="00155F98">
            <w:pPr>
              <w:spacing w:line="240" w:lineRule="auto"/>
              <w:ind w:firstLine="0"/>
              <w:jc w:val="center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</w:rPr>
              <w:t>항목</w:t>
            </w:r>
          </w:p>
        </w:tc>
        <w:tc>
          <w:tcPr>
            <w:tcW w:w="7223" w:type="dxa"/>
            <w:shd w:val="clear" w:color="auto" w:fill="F2F2F2" w:themeFill="background1" w:themeFillShade="F2"/>
          </w:tcPr>
          <w:p w14:paraId="1BBA4473" w14:textId="77777777" w:rsidR="007F3387" w:rsidRPr="00D91385" w:rsidRDefault="007F3387" w:rsidP="00155F98">
            <w:pPr>
              <w:spacing w:line="240" w:lineRule="auto"/>
              <w:ind w:firstLine="0"/>
              <w:jc w:val="center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</w:rPr>
              <w:t>내용</w:t>
            </w:r>
          </w:p>
        </w:tc>
      </w:tr>
      <w:tr w:rsidR="007F3387" w:rsidRPr="00D91385" w14:paraId="7508B8E2" w14:textId="77777777" w:rsidTr="001A6E90">
        <w:tc>
          <w:tcPr>
            <w:tcW w:w="2405" w:type="dxa"/>
            <w:vAlign w:val="center"/>
          </w:tcPr>
          <w:p w14:paraId="6FB51A50" w14:textId="77777777" w:rsidR="007F3387" w:rsidRPr="00D91385" w:rsidRDefault="007F3387" w:rsidP="00155F98">
            <w:pPr>
              <w:spacing w:line="240" w:lineRule="auto"/>
              <w:ind w:firstLine="0"/>
              <w:rPr>
                <w:rFonts w:ascii="맑은 고딕" w:eastAsia="맑은 고딕" w:hAnsi="맑은 고딕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M</w:t>
            </w:r>
            <w:r w:rsidRPr="00D91385"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7223" w:type="dxa"/>
            <w:vAlign w:val="center"/>
          </w:tcPr>
          <w:p w14:paraId="11BF5ABD" w14:textId="77777777" w:rsidR="007F3387" w:rsidRPr="00D91385" w:rsidRDefault="007F3387" w:rsidP="00155F98">
            <w:pPr>
              <w:spacing w:line="240" w:lineRule="auto"/>
              <w:ind w:firstLine="0"/>
              <w:rPr>
                <w:rFonts w:ascii="맑은 고딕" w:eastAsia="맑은 고딕" w:hAnsi="맑은 고딕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상점을 구분하기 위해 부여되는 </w:t>
            </w:r>
            <w:r w:rsidRPr="00D91385"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</w:tr>
      <w:tr w:rsidR="007F3387" w:rsidRPr="00D91385" w14:paraId="4EB121F6" w14:textId="77777777" w:rsidTr="001A6E90">
        <w:tc>
          <w:tcPr>
            <w:tcW w:w="2405" w:type="dxa"/>
            <w:vAlign w:val="center"/>
          </w:tcPr>
          <w:p w14:paraId="6AA9A717" w14:textId="77777777" w:rsidR="007F3387" w:rsidRPr="00D91385" w:rsidRDefault="007F3387" w:rsidP="00155F98">
            <w:pPr>
              <w:spacing w:line="240" w:lineRule="auto"/>
              <w:ind w:firstLine="0"/>
              <w:rPr>
                <w:rFonts w:ascii="맑은 고딕" w:eastAsia="맑은 고딕" w:hAnsi="맑은 고딕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r w:rsidRPr="00D91385">
              <w:rPr>
                <w:rFonts w:ascii="맑은 고딕" w:eastAsia="맑은 고딕" w:hAnsi="맑은 고딕"/>
                <w:sz w:val="18"/>
                <w:szCs w:val="18"/>
              </w:rPr>
              <w:t>PI KEY</w:t>
            </w:r>
          </w:p>
        </w:tc>
        <w:tc>
          <w:tcPr>
            <w:tcW w:w="7223" w:type="dxa"/>
            <w:vAlign w:val="center"/>
          </w:tcPr>
          <w:p w14:paraId="097C1A44" w14:textId="77777777" w:rsidR="007F3387" w:rsidRPr="00D91385" w:rsidRDefault="007F3387" w:rsidP="00155F98">
            <w:pPr>
              <w:spacing w:line="240" w:lineRule="auto"/>
              <w:ind w:firstLine="0"/>
              <w:rPr>
                <w:rFonts w:ascii="맑은 고딕" w:eastAsia="맑은 고딕" w:hAnsi="맑은 고딕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결제 시 인증 및 유효성 검증을 위해 상점별로 부여되는 </w:t>
            </w:r>
            <w:r w:rsidRPr="00D91385">
              <w:rPr>
                <w:rFonts w:ascii="맑은 고딕" w:eastAsia="맑은 고딕" w:hAnsi="맑은 고딕"/>
                <w:sz w:val="18"/>
                <w:szCs w:val="18"/>
              </w:rPr>
              <w:t>64</w:t>
            </w: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자리의 고유 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암호키</w:t>
            </w:r>
            <w:proofErr w:type="spellEnd"/>
          </w:p>
          <w:p w14:paraId="79084E4F" w14:textId="77777777" w:rsidR="007F3387" w:rsidRPr="00D91385" w:rsidRDefault="007F3387" w:rsidP="00155F98">
            <w:pPr>
              <w:spacing w:line="240" w:lineRule="auto"/>
              <w:ind w:firstLine="0"/>
              <w:rPr>
                <w:rFonts w:ascii="맑은 고딕" w:eastAsia="맑은 고딕" w:hAnsi="맑은 고딕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※ 외부에 유출되지 않도록 각별한 보안관리 필요</w:t>
            </w:r>
          </w:p>
        </w:tc>
      </w:tr>
      <w:tr w:rsidR="007F3387" w:rsidRPr="00D91385" w14:paraId="1BFC649F" w14:textId="77777777" w:rsidTr="001A6E90">
        <w:tc>
          <w:tcPr>
            <w:tcW w:w="2405" w:type="dxa"/>
            <w:vAlign w:val="center"/>
          </w:tcPr>
          <w:p w14:paraId="7C70BE8B" w14:textId="77777777" w:rsidR="007F3387" w:rsidRPr="00D91385" w:rsidRDefault="007F3387" w:rsidP="00155F98">
            <w:pPr>
              <w:spacing w:line="240" w:lineRule="auto"/>
              <w:ind w:firstLine="0"/>
              <w:rPr>
                <w:rFonts w:ascii="맑은 고딕" w:eastAsia="맑은 고딕" w:hAnsi="맑은 고딕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가맹점 관리자페이지</w:t>
            </w:r>
            <w:r w:rsidR="00A8309C"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URL</w:t>
            </w:r>
          </w:p>
        </w:tc>
        <w:tc>
          <w:tcPr>
            <w:tcW w:w="7223" w:type="dxa"/>
            <w:vAlign w:val="center"/>
          </w:tcPr>
          <w:p w14:paraId="0C4AD515" w14:textId="77777777" w:rsidR="007F3387" w:rsidRPr="00D91385" w:rsidRDefault="007F3387" w:rsidP="00155F98">
            <w:pPr>
              <w:spacing w:line="240" w:lineRule="auto"/>
              <w:ind w:firstLine="0"/>
              <w:rPr>
                <w:rFonts w:ascii="맑은 고딕" w:eastAsia="맑은 고딕" w:hAnsi="맑은 고딕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거래내역 및 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정산내역등을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조회할 수 있는 가맹점관리자페이지</w:t>
            </w:r>
          </w:p>
          <w:p w14:paraId="2DDD4066" w14:textId="77777777" w:rsidR="007F3387" w:rsidRPr="00D91385" w:rsidRDefault="007F3387" w:rsidP="00155F98">
            <w:pPr>
              <w:spacing w:line="240" w:lineRule="auto"/>
              <w:ind w:firstLine="0"/>
              <w:rPr>
                <w:rFonts w:ascii="맑은 고딕" w:eastAsia="맑은 고딕" w:hAnsi="맑은 고딕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ID는 </w:t>
            </w:r>
            <w:r w:rsidRPr="00D91385">
              <w:rPr>
                <w:rFonts w:ascii="맑은 고딕" w:eastAsia="맑은 고딕" w:hAnsi="맑은 고딕"/>
                <w:sz w:val="18"/>
                <w:szCs w:val="18"/>
              </w:rPr>
              <w:t>MID</w:t>
            </w: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가 기본 로그인 </w:t>
            </w:r>
            <w:r w:rsidRPr="00D91385">
              <w:rPr>
                <w:rFonts w:ascii="맑은 고딕" w:eastAsia="맑은 고딕" w:hAnsi="맑은 고딕"/>
                <w:sz w:val="18"/>
                <w:szCs w:val="18"/>
              </w:rPr>
              <w:t>ID</w:t>
            </w: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이며 기타 정보는 이메일로 자동 발송됨.</w:t>
            </w:r>
          </w:p>
        </w:tc>
      </w:tr>
    </w:tbl>
    <w:p w14:paraId="3CACD9E4" w14:textId="77777777" w:rsidR="007F3387" w:rsidRPr="00D91385" w:rsidRDefault="007F3387" w:rsidP="00155F98">
      <w:pPr>
        <w:rPr>
          <w:rFonts w:ascii="맑은 고딕" w:eastAsia="맑은 고딕" w:hAnsi="맑은 고딕"/>
        </w:rPr>
      </w:pPr>
    </w:p>
    <w:p w14:paraId="4E2FC729" w14:textId="77777777" w:rsidR="00D71335" w:rsidRPr="00D91385" w:rsidRDefault="00D71335" w:rsidP="00155F98">
      <w:pPr>
        <w:pStyle w:val="1"/>
        <w:rPr>
          <w:rFonts w:ascii="맑은 고딕" w:hAnsi="맑은 고딕"/>
        </w:rPr>
      </w:pPr>
      <w:bookmarkStart w:id="2" w:name="_Toc209616275"/>
      <w:r w:rsidRPr="00D91385">
        <w:rPr>
          <w:rFonts w:ascii="맑은 고딕" w:hAnsi="맑은 고딕" w:hint="eastAsia"/>
        </w:rPr>
        <w:lastRenderedPageBreak/>
        <w:t>유의사항</w:t>
      </w:r>
      <w:bookmarkEnd w:id="2"/>
    </w:p>
    <w:p w14:paraId="28E4517A" w14:textId="0282894E" w:rsidR="00481EBA" w:rsidRPr="00D91385" w:rsidRDefault="00481EBA" w:rsidP="00481EBA">
      <w:pPr>
        <w:pStyle w:val="2"/>
        <w:rPr>
          <w:rFonts w:ascii="맑은 고딕" w:hAnsi="맑은 고딕"/>
        </w:rPr>
      </w:pPr>
      <w:bookmarkStart w:id="3" w:name="_Toc209616276"/>
      <w:r w:rsidRPr="00D91385">
        <w:rPr>
          <w:rFonts w:ascii="맑은 고딕" w:hAnsi="맑은 고딕" w:hint="eastAsia"/>
        </w:rPr>
        <w:t>개인정보의 제3자 제공 동의</w:t>
      </w:r>
      <w:bookmarkEnd w:id="3"/>
    </w:p>
    <w:p w14:paraId="227EACAB" w14:textId="7AE8FD0F" w:rsidR="00481EBA" w:rsidRPr="00D91385" w:rsidRDefault="00481EBA" w:rsidP="00481EBA">
      <w:pPr>
        <w:pStyle w:val="3"/>
        <w:rPr>
          <w:rFonts w:ascii="맑은 고딕" w:hAnsi="맑은 고딕"/>
        </w:rPr>
      </w:pPr>
      <w:bookmarkStart w:id="4" w:name="_Toc209616277"/>
      <w:r w:rsidRPr="00D91385">
        <w:rPr>
          <w:rFonts w:ascii="맑은 고딕" w:hAnsi="맑은 고딕" w:hint="eastAsia"/>
        </w:rPr>
        <w:t>개요</w:t>
      </w:r>
      <w:bookmarkEnd w:id="4"/>
    </w:p>
    <w:p w14:paraId="17497800" w14:textId="48F6E1D3" w:rsidR="00481EBA" w:rsidRPr="00D91385" w:rsidRDefault="00481EBA" w:rsidP="00481EBA">
      <w:pPr>
        <w:pStyle w:val="aff2"/>
        <w:rPr>
          <w:rFonts w:ascii="맑은 고딕" w:eastAsia="맑은 고딕" w:hAnsi="맑은 고딕"/>
          <w:sz w:val="20"/>
          <w:szCs w:val="20"/>
        </w:rPr>
      </w:pPr>
      <w:r w:rsidRPr="00D91385">
        <w:rPr>
          <w:rFonts w:ascii="맑은 고딕" w:eastAsia="맑은 고딕" w:hAnsi="맑은 고딕"/>
          <w:sz w:val="20"/>
          <w:szCs w:val="20"/>
        </w:rPr>
        <w:t xml:space="preserve">가맹점에서 보유한 구매자 명, 구매자 ID, 구매자 EMAIL 등과 같은 개인정보를 결제요청 전문 등의 필드데이터로 사용시 개인정보 주체에게 </w:t>
      </w:r>
      <w:r w:rsidR="00E07BF3">
        <w:rPr>
          <w:rFonts w:ascii="맑은 고딕" w:eastAsia="맑은 고딕" w:hAnsi="맑은 고딕" w:hint="eastAsia"/>
          <w:sz w:val="20"/>
          <w:szCs w:val="20"/>
        </w:rPr>
        <w:t>P</w:t>
      </w:r>
      <w:r w:rsidR="00E07BF3">
        <w:rPr>
          <w:rFonts w:ascii="맑은 고딕" w:eastAsia="맑은 고딕" w:hAnsi="맑은 고딕"/>
          <w:sz w:val="20"/>
          <w:szCs w:val="20"/>
        </w:rPr>
        <w:t>G</w:t>
      </w:r>
      <w:r w:rsidR="00E07BF3">
        <w:rPr>
          <w:rFonts w:ascii="맑은 고딕" w:eastAsia="맑은 고딕" w:hAnsi="맑은 고딕" w:hint="eastAsia"/>
          <w:sz w:val="20"/>
          <w:szCs w:val="20"/>
        </w:rPr>
        <w:t>사</w:t>
      </w:r>
      <w:r w:rsidRPr="00D91385">
        <w:rPr>
          <w:rFonts w:ascii="맑은 고딕" w:eastAsia="맑은 고딕" w:hAnsi="맑은 고딕"/>
          <w:sz w:val="20"/>
          <w:szCs w:val="20"/>
        </w:rPr>
        <w:t>에 개인정보를 제공한다는 개인정보 제3자 제공 동의를 받은 후에 사용 요망</w:t>
      </w:r>
    </w:p>
    <w:p w14:paraId="64DA370C" w14:textId="77777777" w:rsidR="00481EBA" w:rsidRPr="00D91385" w:rsidRDefault="00481EBA" w:rsidP="00481EBA">
      <w:pPr>
        <w:rPr>
          <w:rFonts w:ascii="맑은 고딕" w:eastAsia="맑은 고딕" w:hAnsi="맑은 고딕"/>
        </w:rPr>
      </w:pPr>
    </w:p>
    <w:p w14:paraId="19569023" w14:textId="77777777" w:rsidR="00481EBA" w:rsidRPr="00D91385" w:rsidRDefault="00481EBA" w:rsidP="00155F98">
      <w:pPr>
        <w:pStyle w:val="aff2"/>
        <w:spacing w:line="240" w:lineRule="auto"/>
        <w:ind w:left="708" w:hanging="708"/>
        <w:rPr>
          <w:rFonts w:ascii="맑은 고딕" w:eastAsia="맑은 고딕" w:hAnsi="맑은 고딕"/>
          <w:sz w:val="20"/>
          <w:szCs w:val="20"/>
        </w:rPr>
      </w:pPr>
    </w:p>
    <w:p w14:paraId="779AA2BF" w14:textId="3A6C471E" w:rsidR="00D71335" w:rsidRPr="00D91385" w:rsidRDefault="00D71335" w:rsidP="00155F98">
      <w:pPr>
        <w:pStyle w:val="1"/>
        <w:rPr>
          <w:rFonts w:ascii="맑은 고딕" w:hAnsi="맑은 고딕"/>
        </w:rPr>
      </w:pPr>
      <w:bookmarkStart w:id="5" w:name="_Toc209616278"/>
      <w:r w:rsidRPr="00D91385">
        <w:rPr>
          <w:rFonts w:ascii="맑은 고딕" w:hAnsi="맑은 고딕" w:hint="eastAsia"/>
        </w:rPr>
        <w:lastRenderedPageBreak/>
        <w:t>결제</w:t>
      </w:r>
      <w:bookmarkEnd w:id="5"/>
    </w:p>
    <w:p w14:paraId="142D86A5" w14:textId="164C2EC1" w:rsidR="00D71335" w:rsidRPr="00D91385" w:rsidRDefault="00014976" w:rsidP="00155F98">
      <w:pPr>
        <w:pStyle w:val="2"/>
        <w:rPr>
          <w:rFonts w:ascii="맑은 고딕" w:hAnsi="맑은 고딕"/>
        </w:rPr>
      </w:pPr>
      <w:bookmarkStart w:id="6" w:name="_Toc209616279"/>
      <w:r w:rsidRPr="00D91385">
        <w:rPr>
          <w:rFonts w:ascii="맑은 고딕" w:hAnsi="맑은 고딕" w:hint="eastAsia"/>
        </w:rPr>
        <w:t>개요</w:t>
      </w:r>
      <w:bookmarkEnd w:id="6"/>
    </w:p>
    <w:p w14:paraId="7B50507F" w14:textId="398037DD" w:rsidR="006758A3" w:rsidRPr="00D91385" w:rsidRDefault="006758A3" w:rsidP="00155F98">
      <w:pPr>
        <w:pStyle w:val="3"/>
        <w:rPr>
          <w:rFonts w:ascii="맑은 고딕" w:hAnsi="맑은 고딕"/>
        </w:rPr>
      </w:pPr>
      <w:bookmarkStart w:id="7" w:name="_Toc209616280"/>
      <w:r w:rsidRPr="00D91385">
        <w:rPr>
          <w:rFonts w:ascii="맑은 고딕" w:hAnsi="맑은 고딕" w:hint="eastAsia"/>
        </w:rPr>
        <w:t>공통</w:t>
      </w:r>
      <w:bookmarkEnd w:id="7"/>
    </w:p>
    <w:p w14:paraId="532D07C7" w14:textId="70ACA940" w:rsidR="006758A3" w:rsidRPr="00D91385" w:rsidRDefault="00511567" w:rsidP="00155F98">
      <w:pPr>
        <w:pStyle w:val="3"/>
        <w:numPr>
          <w:ilvl w:val="3"/>
          <w:numId w:val="13"/>
        </w:numPr>
        <w:rPr>
          <w:rFonts w:ascii="맑은 고딕" w:hAnsi="맑은 고딕"/>
        </w:rPr>
      </w:pPr>
      <w:bookmarkStart w:id="8" w:name="_Toc209616281"/>
      <w:r w:rsidRPr="00D91385">
        <w:rPr>
          <w:rFonts w:ascii="맑은 고딕" w:hAnsi="맑은 고딕" w:hint="eastAsia"/>
        </w:rPr>
        <w:t xml:space="preserve">유효성 검증 </w:t>
      </w:r>
      <w:r w:rsidRPr="00D91385">
        <w:rPr>
          <w:rFonts w:ascii="맑은 고딕" w:hAnsi="맑은 고딕"/>
        </w:rPr>
        <w:t>Hash</w:t>
      </w:r>
      <w:r w:rsidRPr="00D91385">
        <w:rPr>
          <w:rFonts w:ascii="맑은 고딕" w:hAnsi="맑은 고딕" w:hint="eastAsia"/>
        </w:rPr>
        <w:t xml:space="preserve"> </w:t>
      </w:r>
      <w:r w:rsidR="009156D6">
        <w:rPr>
          <w:rFonts w:ascii="맑은 고딕" w:hAnsi="맑은 고딕" w:hint="eastAsia"/>
        </w:rPr>
        <w:t>값</w:t>
      </w:r>
      <w:bookmarkEnd w:id="8"/>
    </w:p>
    <w:p w14:paraId="01905003" w14:textId="77777777" w:rsidR="006758A3" w:rsidRPr="00D91385" w:rsidRDefault="006758A3" w:rsidP="00155F98">
      <w:pPr>
        <w:pStyle w:val="aff2"/>
        <w:spacing w:line="240" w:lineRule="auto"/>
        <w:ind w:left="842" w:hanging="842"/>
        <w:rPr>
          <w:rFonts w:ascii="맑은 고딕" w:eastAsia="맑은 고딕" w:hAnsi="맑은 고딕"/>
          <w:sz w:val="20"/>
          <w:szCs w:val="20"/>
        </w:rPr>
      </w:pPr>
      <w:r w:rsidRPr="00D91385">
        <w:rPr>
          <w:rFonts w:ascii="맑은 고딕" w:eastAsia="맑은 고딕" w:hAnsi="맑은 고딕"/>
          <w:sz w:val="20"/>
          <w:szCs w:val="20"/>
        </w:rPr>
        <w:t>결제전문 통신 시 무결성 검증에 사용되는 값으로 각 전문의 요청</w:t>
      </w:r>
      <w:r w:rsidRPr="00D91385">
        <w:rPr>
          <w:rFonts w:ascii="맑은 고딕" w:eastAsia="맑은 고딕" w:hAnsi="맑은 고딕" w:hint="eastAsia"/>
          <w:sz w:val="20"/>
          <w:szCs w:val="20"/>
        </w:rPr>
        <w:t>/</w:t>
      </w:r>
      <w:r w:rsidRPr="00D91385">
        <w:rPr>
          <w:rFonts w:ascii="맑은 고딕" w:eastAsia="맑은 고딕" w:hAnsi="맑은 고딕"/>
          <w:sz w:val="20"/>
          <w:szCs w:val="20"/>
        </w:rPr>
        <w:t xml:space="preserve">응답 규격에 정의된 생성규칙에 따라 </w:t>
      </w:r>
    </w:p>
    <w:p w14:paraId="185A3A17" w14:textId="4A02A206" w:rsidR="006758A3" w:rsidRDefault="006758A3" w:rsidP="00155F98">
      <w:pPr>
        <w:pStyle w:val="aff2"/>
        <w:spacing w:line="240" w:lineRule="auto"/>
        <w:ind w:left="842" w:hanging="842"/>
        <w:rPr>
          <w:rFonts w:ascii="맑은 고딕" w:eastAsia="맑은 고딕" w:hAnsi="맑은 고딕"/>
          <w:sz w:val="20"/>
          <w:szCs w:val="20"/>
        </w:rPr>
      </w:pPr>
      <w:r w:rsidRPr="00D91385">
        <w:rPr>
          <w:rFonts w:ascii="맑은 고딕" w:eastAsia="맑은 고딕" w:hAnsi="맑은 고딕"/>
          <w:sz w:val="20"/>
          <w:szCs w:val="20"/>
        </w:rPr>
        <w:t xml:space="preserve">만들어진 </w:t>
      </w:r>
      <w:r w:rsidRPr="00D91385">
        <w:rPr>
          <w:rFonts w:ascii="맑은 고딕" w:eastAsia="맑은 고딕" w:hAnsi="맑은 고딕" w:hint="eastAsia"/>
          <w:sz w:val="20"/>
          <w:szCs w:val="20"/>
        </w:rPr>
        <w:t>message</w:t>
      </w:r>
      <w:r w:rsidRPr="00D91385">
        <w:rPr>
          <w:rFonts w:ascii="맑은 고딕" w:eastAsia="맑은 고딕" w:hAnsi="맑은 고딕"/>
          <w:sz w:val="20"/>
          <w:szCs w:val="20"/>
        </w:rPr>
        <w:t xml:space="preserve">를 이용해 </w:t>
      </w:r>
      <w:r w:rsidRPr="00D91385">
        <w:rPr>
          <w:rFonts w:ascii="맑은 고딕" w:eastAsia="맑은 고딕" w:hAnsi="맑은 고딕" w:hint="eastAsia"/>
          <w:sz w:val="20"/>
          <w:szCs w:val="20"/>
        </w:rPr>
        <w:t xml:space="preserve">HMAC-SHA256 </w:t>
      </w:r>
      <w:r w:rsidRPr="00D91385">
        <w:rPr>
          <w:rFonts w:ascii="맑은 고딕" w:eastAsia="맑은 고딕" w:hAnsi="맑은 고딕"/>
          <w:sz w:val="20"/>
          <w:szCs w:val="20"/>
        </w:rPr>
        <w:t xml:space="preserve">알고리즘을 이용해 </w:t>
      </w:r>
      <w:r w:rsidRPr="00D91385">
        <w:rPr>
          <w:rFonts w:ascii="맑은 고딕" w:eastAsia="맑은 고딕" w:hAnsi="맑은 고딕" w:hint="eastAsia"/>
          <w:sz w:val="20"/>
          <w:szCs w:val="20"/>
        </w:rPr>
        <w:t xml:space="preserve">Base64-Encodede Hash </w:t>
      </w:r>
      <w:r w:rsidRPr="00D91385">
        <w:rPr>
          <w:rFonts w:ascii="맑은 고딕" w:eastAsia="맑은 고딕" w:hAnsi="맑은 고딕"/>
          <w:sz w:val="20"/>
          <w:szCs w:val="20"/>
        </w:rPr>
        <w:t>값 생성 필요</w:t>
      </w:r>
    </w:p>
    <w:p w14:paraId="620E98D1" w14:textId="77777777" w:rsidR="00511567" w:rsidRPr="00D91385" w:rsidRDefault="00511567" w:rsidP="00155F98">
      <w:pPr>
        <w:pStyle w:val="aff2"/>
        <w:spacing w:line="240" w:lineRule="auto"/>
        <w:ind w:left="842" w:hanging="842"/>
        <w:rPr>
          <w:rFonts w:ascii="맑은 고딕" w:eastAsia="맑은 고딕" w:hAnsi="맑은 고딕"/>
        </w:rPr>
      </w:pPr>
    </w:p>
    <w:tbl>
      <w:tblPr>
        <w:tblStyle w:val="af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511567" w:rsidRPr="00D91385" w14:paraId="212F5D07" w14:textId="77777777" w:rsidTr="00511567">
        <w:trPr>
          <w:trHeight w:val="710"/>
        </w:trPr>
        <w:tc>
          <w:tcPr>
            <w:tcW w:w="9634" w:type="dxa"/>
          </w:tcPr>
          <w:p w14:paraId="5BF5F814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[</w:t>
            </w:r>
            <w:r w:rsidRPr="00D91385">
              <w:rPr>
                <w:rFonts w:ascii="맑은 고딕" w:eastAsia="맑은 고딕" w:hAnsi="맑은 고딕"/>
                <w:sz w:val="18"/>
                <w:szCs w:val="18"/>
              </w:rPr>
              <w:t>생성규칙</w:t>
            </w: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]</w:t>
            </w:r>
          </w:p>
          <w:p w14:paraId="063B0E2E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</w:t>
            </w:r>
            <w:r w:rsidRPr="00D91385">
              <w:rPr>
                <w:rFonts w:ascii="맑은 고딕" w:eastAsia="맑은 고딕" w:hAnsi="맑은 고딕" w:hint="eastAsia"/>
                <w:color w:val="BFA100"/>
                <w:sz w:val="18"/>
                <w:szCs w:val="18"/>
              </w:rPr>
              <w:t xml:space="preserve">message: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FF"/>
                <w:sz w:val="18"/>
                <w:szCs w:val="18"/>
              </w:rPr>
              <w:t>orderno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FF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+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orderdt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+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1E7452"/>
                <w:sz w:val="18"/>
                <w:szCs w:val="18"/>
              </w:rPr>
              <w:t>ordertm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1E7452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+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EB5800"/>
                <w:sz w:val="18"/>
                <w:szCs w:val="18"/>
              </w:rPr>
              <w:t>reqamt</w:t>
            </w:r>
            <w:proofErr w:type="spellEnd"/>
          </w:p>
          <w:p w14:paraId="229BB84E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783E94"/>
                <w:sz w:val="18"/>
                <w:szCs w:val="18"/>
              </w:rPr>
              <w:t>secritKey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783E94"/>
                <w:sz w:val="18"/>
                <w:szCs w:val="18"/>
              </w:rPr>
              <w:t>: API_KEY</w:t>
            </w: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(</w:t>
            </w:r>
            <w:proofErr w:type="spellStart"/>
            <w:r w:rsidRPr="00D91385">
              <w:rPr>
                <w:rFonts w:ascii="맑은 고딕" w:eastAsia="맑은 고딕" w:hAnsi="맑은 고딕"/>
                <w:sz w:val="18"/>
                <w:szCs w:val="18"/>
              </w:rPr>
              <w:t>상점별</w:t>
            </w:r>
            <w:proofErr w:type="spellEnd"/>
            <w:r w:rsidRPr="00D91385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proofErr w:type="spellStart"/>
            <w:r w:rsidRPr="00D91385">
              <w:rPr>
                <w:rFonts w:ascii="맑은 고딕" w:eastAsia="맑은 고딕" w:hAnsi="맑은 고딕"/>
                <w:sz w:val="18"/>
                <w:szCs w:val="18"/>
              </w:rPr>
              <w:t>고유키값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) </w:t>
            </w:r>
          </w:p>
          <w:p w14:paraId="4AFA47A6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</w:p>
          <w:p w14:paraId="7E9B97CC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[message]</w:t>
            </w:r>
          </w:p>
          <w:p w14:paraId="321B6DEA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/>
                <w:sz w:val="18"/>
                <w:szCs w:val="18"/>
              </w:rPr>
              <w:t xml:space="preserve">해당 파라미터 값을 연결하여 </w:t>
            </w: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message</w:t>
            </w:r>
            <w:r w:rsidRPr="00D91385">
              <w:rPr>
                <w:rFonts w:ascii="맑은 고딕" w:eastAsia="맑은 고딕" w:hAnsi="맑은 고딕"/>
                <w:sz w:val="18"/>
                <w:szCs w:val="18"/>
              </w:rPr>
              <w:t>를 생성</w:t>
            </w:r>
          </w:p>
          <w:p w14:paraId="615466C6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FF"/>
                <w:sz w:val="18"/>
                <w:szCs w:val="18"/>
              </w:rPr>
              <w:t>orderno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FF"/>
                <w:sz w:val="18"/>
                <w:szCs w:val="18"/>
              </w:rPr>
              <w:t>: ORDER12345,</w:t>
            </w: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orderdt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: 20190717</w:t>
            </w: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,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1E7452"/>
                <w:sz w:val="18"/>
                <w:szCs w:val="18"/>
              </w:rPr>
              <w:t>ordertm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1E7452"/>
                <w:sz w:val="18"/>
                <w:szCs w:val="18"/>
              </w:rPr>
              <w:t>: 101500</w:t>
            </w: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,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EB5800"/>
                <w:sz w:val="18"/>
                <w:szCs w:val="18"/>
              </w:rPr>
              <w:t>reqamt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EB5800"/>
                <w:sz w:val="18"/>
                <w:szCs w:val="18"/>
              </w:rPr>
              <w:t>: 5000</w:t>
            </w:r>
          </w:p>
          <w:p w14:paraId="7DF79FAE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-&gt; </w:t>
            </w:r>
            <w:r w:rsidRPr="00D91385">
              <w:rPr>
                <w:rFonts w:ascii="맑은 고딕" w:eastAsia="맑은 고딕" w:hAnsi="맑은 고딕" w:hint="eastAsia"/>
                <w:color w:val="BFA100"/>
                <w:sz w:val="18"/>
                <w:szCs w:val="18"/>
              </w:rPr>
              <w:t xml:space="preserve">message: </w:t>
            </w:r>
            <w:r w:rsidRPr="00D91385">
              <w:rPr>
                <w:rFonts w:ascii="맑은 고딕" w:eastAsia="맑은 고딕" w:hAnsi="맑은 고딕" w:hint="eastAsia"/>
                <w:color w:val="0000FF"/>
                <w:sz w:val="18"/>
                <w:szCs w:val="18"/>
              </w:rPr>
              <w:t>ORDER12345</w:t>
            </w:r>
            <w:r w:rsidRPr="00D91385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20190717</w:t>
            </w:r>
            <w:r w:rsidRPr="00D91385">
              <w:rPr>
                <w:rFonts w:ascii="맑은 고딕" w:eastAsia="맑은 고딕" w:hAnsi="맑은 고딕" w:hint="eastAsia"/>
                <w:color w:val="1E7452"/>
                <w:sz w:val="18"/>
                <w:szCs w:val="18"/>
              </w:rPr>
              <w:t>101500</w:t>
            </w:r>
            <w:r w:rsidRPr="00D91385">
              <w:rPr>
                <w:rFonts w:ascii="맑은 고딕" w:eastAsia="맑은 고딕" w:hAnsi="맑은 고딕" w:hint="eastAsia"/>
                <w:color w:val="EB5800"/>
                <w:sz w:val="18"/>
                <w:szCs w:val="18"/>
              </w:rPr>
              <w:t>5000</w:t>
            </w:r>
          </w:p>
          <w:p w14:paraId="1FB5C9AE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</w:p>
          <w:p w14:paraId="1C06C83E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-&gt; </w:t>
            </w:r>
            <w:r w:rsidRPr="00D91385">
              <w:rPr>
                <w:rFonts w:ascii="맑은 고딕" w:eastAsia="맑은 고딕" w:hAnsi="맑은 고딕"/>
                <w:sz w:val="18"/>
                <w:szCs w:val="18"/>
              </w:rPr>
              <w:t xml:space="preserve">생성된 </w:t>
            </w:r>
            <w:proofErr w:type="spellStart"/>
            <w:r w:rsidRPr="00D91385">
              <w:rPr>
                <w:rFonts w:ascii="맑은 고딕" w:eastAsia="맑은 고딕" w:hAnsi="맑은 고딕"/>
                <w:sz w:val="18"/>
                <w:szCs w:val="18"/>
              </w:rPr>
              <w:t>해시값</w:t>
            </w:r>
            <w:proofErr w:type="spellEnd"/>
            <w:r w:rsidRPr="00D91385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(Hmac-SHA256)</w:t>
            </w:r>
          </w:p>
          <w:p w14:paraId="4B3CB68F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H3exIoGK4Fw+buY2C0uM1UpMuPMqk+RZqypHISbNC3g=</w:t>
            </w:r>
          </w:p>
          <w:p w14:paraId="73346317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</w:p>
          <w:p w14:paraId="3BCA4CB6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[Java </w:t>
            </w:r>
            <w:r w:rsidRPr="00D91385">
              <w:rPr>
                <w:rFonts w:ascii="맑은 고딕" w:eastAsia="맑은 고딕" w:hAnsi="맑은 고딕"/>
                <w:sz w:val="18"/>
                <w:szCs w:val="18"/>
              </w:rPr>
              <w:t>예시</w:t>
            </w: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]</w:t>
            </w:r>
          </w:p>
          <w:p w14:paraId="5AEDB68F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String </w:t>
            </w:r>
            <w:r w:rsidRPr="00D91385">
              <w:rPr>
                <w:rFonts w:ascii="맑은 고딕" w:eastAsia="맑은 고딕" w:hAnsi="맑은 고딕" w:hint="eastAsia"/>
                <w:color w:val="BFA100"/>
                <w:sz w:val="18"/>
                <w:szCs w:val="18"/>
              </w:rPr>
              <w:t>message = "ORDER12345201907171015005000";</w:t>
            </w:r>
          </w:p>
          <w:p w14:paraId="6C8180FC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String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783E94"/>
                <w:sz w:val="18"/>
                <w:szCs w:val="18"/>
              </w:rPr>
              <w:t>secritKey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783E94"/>
                <w:sz w:val="18"/>
                <w:szCs w:val="18"/>
              </w:rPr>
              <w:t xml:space="preserve"> = "ef5df61805ea166bb16867a9bf566082836f090bc6d0c1c58700fa1b203761c0";</w:t>
            </w:r>
          </w:p>
          <w:p w14:paraId="3F3E391C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Mac sha256_HMAC = 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Mac.getInstance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("HmacSHA256");</w:t>
            </w:r>
          </w:p>
          <w:p w14:paraId="5121C0DC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SecretKeySpec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secret_key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= new 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SecretKeySpec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secretKey.getBytes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("UTF-8"), "HmacSHA256");</w:t>
            </w:r>
          </w:p>
          <w:p w14:paraId="16F0A206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sha256_HMAC.init(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secret_key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);</w:t>
            </w:r>
          </w:p>
          <w:p w14:paraId="28847B73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String 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hashValue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= Base64.encodeBase64String(sha256_HMAC.doFinal(message.getBytes("UTF-8")));</w:t>
            </w:r>
          </w:p>
          <w:p w14:paraId="7D80B840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</w:p>
          <w:p w14:paraId="4E296869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[PHP</w:t>
            </w:r>
            <w:r w:rsidRPr="00D91385">
              <w:rPr>
                <w:rFonts w:ascii="맑은 고딕" w:eastAsia="맑은 고딕" w:hAnsi="맑은 고딕"/>
                <w:sz w:val="18"/>
                <w:szCs w:val="18"/>
              </w:rPr>
              <w:t>예시</w:t>
            </w: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]</w:t>
            </w:r>
          </w:p>
          <w:p w14:paraId="2597530C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color w:val="BFA100"/>
                <w:sz w:val="18"/>
                <w:szCs w:val="18"/>
              </w:rPr>
              <w:t>$message = "ORDER12345201907171015005000";</w:t>
            </w:r>
          </w:p>
          <w:p w14:paraId="3959B11A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color w:val="783E94"/>
                <w:sz w:val="18"/>
                <w:szCs w:val="18"/>
              </w:rPr>
              <w:t>$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783E94"/>
                <w:sz w:val="18"/>
                <w:szCs w:val="18"/>
              </w:rPr>
              <w:t>secritKey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783E94"/>
                <w:sz w:val="18"/>
                <w:szCs w:val="18"/>
              </w:rPr>
              <w:t xml:space="preserve"> = "ef5df61805ea166bb16867a9bf566082836f090bc6d0c1c58700fa1b203761c0";</w:t>
            </w:r>
          </w:p>
          <w:p w14:paraId="40EBFFB2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$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hmac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= 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hash_hmac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('sha256', $message, $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secritKey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, true);</w:t>
            </w:r>
          </w:p>
          <w:p w14:paraId="38BD33EB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$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hashValue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= base64_encode($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hmac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);</w:t>
            </w:r>
          </w:p>
          <w:p w14:paraId="4D7D998F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</w:p>
          <w:p w14:paraId="6678DEF6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[ASP</w:t>
            </w:r>
            <w:r w:rsidRPr="00D91385">
              <w:rPr>
                <w:rFonts w:ascii="맑은 고딕" w:eastAsia="맑은 고딕" w:hAnsi="맑은 고딕"/>
                <w:sz w:val="18"/>
                <w:szCs w:val="18"/>
              </w:rPr>
              <w:t>예시</w:t>
            </w: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]</w:t>
            </w:r>
          </w:p>
          <w:p w14:paraId="460E5F4E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color w:val="BFA100"/>
                <w:sz w:val="18"/>
                <w:szCs w:val="18"/>
              </w:rPr>
              <w:t>string message = "ORDER12345201907171015005000";</w:t>
            </w:r>
          </w:p>
          <w:p w14:paraId="306B084E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color w:val="783E94"/>
                <w:sz w:val="18"/>
                <w:szCs w:val="18"/>
              </w:rPr>
              <w:t xml:space="preserve">string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783E94"/>
                <w:sz w:val="18"/>
                <w:szCs w:val="18"/>
              </w:rPr>
              <w:t>secritKey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783E94"/>
                <w:sz w:val="18"/>
                <w:szCs w:val="18"/>
              </w:rPr>
              <w:t xml:space="preserve"> = "ef5df61805ea166bb16867a9bf566082836f090bc6d0c1c58700fa1b203761c0";</w:t>
            </w:r>
          </w:p>
          <w:p w14:paraId="152A716E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</w:p>
          <w:p w14:paraId="184E3B51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UTF8Encoding encoding = new UTF8Encoding();</w:t>
            </w:r>
          </w:p>
          <w:p w14:paraId="0C46484D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byte[] 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keyBytes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= 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encoding.GetBytes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secritKey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);</w:t>
            </w:r>
          </w:p>
          <w:p w14:paraId="7F507C73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HMACSHA256 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hmacsha256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= new HMACSHA256(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keyBytes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);</w:t>
            </w:r>
          </w:p>
          <w:p w14:paraId="4DC336BF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byte[] 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messageBytes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= 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encoding.GetBytes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(message);</w:t>
            </w:r>
          </w:p>
          <w:p w14:paraId="551817AD" w14:textId="77777777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byte[] 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hashmessage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= hmacsha256.ComputeHash(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messageBytes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);</w:t>
            </w:r>
          </w:p>
          <w:p w14:paraId="00C859F3" w14:textId="4262E0F3" w:rsidR="00511567" w:rsidRPr="00D91385" w:rsidRDefault="00511567" w:rsidP="00155F98">
            <w:pPr>
              <w:pStyle w:val="aff2"/>
              <w:spacing w:line="240" w:lineRule="auto"/>
              <w:ind w:left="366" w:hanging="366"/>
              <w:rPr>
                <w:rFonts w:ascii="맑은 고딕" w:eastAsia="맑은 고딕" w:hAnsi="맑은 고딕"/>
              </w:rPr>
            </w:pPr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string 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hashValue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= Convert.ToBase64String(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hashmessage</w:t>
            </w:r>
            <w:proofErr w:type="spellEnd"/>
            <w:r w:rsidRPr="00D91385">
              <w:rPr>
                <w:rFonts w:ascii="맑은 고딕" w:eastAsia="맑은 고딕" w:hAnsi="맑은 고딕" w:hint="eastAsia"/>
                <w:sz w:val="18"/>
                <w:szCs w:val="18"/>
              </w:rPr>
              <w:t>);</w:t>
            </w:r>
          </w:p>
        </w:tc>
      </w:tr>
    </w:tbl>
    <w:p w14:paraId="2F9CD259" w14:textId="39558D8D" w:rsidR="006758A3" w:rsidRPr="00D91385" w:rsidRDefault="006758A3" w:rsidP="00155F98">
      <w:pPr>
        <w:rPr>
          <w:rFonts w:ascii="맑은 고딕" w:eastAsia="맑은 고딕" w:hAnsi="맑은 고딕"/>
        </w:rPr>
      </w:pPr>
    </w:p>
    <w:p w14:paraId="4E968A78" w14:textId="4C74D5B0" w:rsidR="00A74C66" w:rsidRPr="00D91385" w:rsidRDefault="00511567" w:rsidP="00155F98">
      <w:pPr>
        <w:pStyle w:val="3"/>
        <w:numPr>
          <w:ilvl w:val="3"/>
          <w:numId w:val="13"/>
        </w:numPr>
        <w:rPr>
          <w:rFonts w:ascii="맑은 고딕" w:hAnsi="맑은 고딕"/>
        </w:rPr>
      </w:pPr>
      <w:bookmarkStart w:id="9" w:name="_Toc209616282"/>
      <w:r w:rsidRPr="00D91385">
        <w:rPr>
          <w:rFonts w:ascii="맑은 고딕" w:hAnsi="맑은 고딕" w:hint="eastAsia"/>
        </w:rPr>
        <w:t>특수 문자 사용제한</w:t>
      </w:r>
      <w:bookmarkEnd w:id="9"/>
    </w:p>
    <w:p w14:paraId="004AEAED" w14:textId="77777777" w:rsidR="00A74C66" w:rsidRPr="00D91385" w:rsidRDefault="00A74C66" w:rsidP="00155F98">
      <w:pPr>
        <w:autoSpaceDE w:val="0"/>
        <w:autoSpaceDN w:val="0"/>
        <w:ind w:left="842" w:hanging="842"/>
        <w:textAlignment w:val="baseline"/>
        <w:rPr>
          <w:rFonts w:ascii="맑은 고딕" w:eastAsia="맑은 고딕" w:hAnsi="맑은 고딕"/>
          <w:color w:val="000000"/>
          <w:sz w:val="20"/>
          <w:szCs w:val="20"/>
        </w:rPr>
      </w:pPr>
      <w:r w:rsidRPr="00D91385">
        <w:rPr>
          <w:rFonts w:ascii="맑은 고딕" w:eastAsia="맑은 고딕" w:hAnsi="맑은 고딕"/>
          <w:color w:val="000000"/>
          <w:sz w:val="20"/>
          <w:szCs w:val="20"/>
        </w:rPr>
        <w:t>요청 데이터 입력 시 아래와 같은 특수 문자를 입력할 경우 오류가 발생할 수 있습니다</w:t>
      </w:r>
      <w:r w:rsidRPr="00D91385"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325"/>
        <w:gridCol w:w="1324"/>
        <w:gridCol w:w="1294"/>
        <w:gridCol w:w="1324"/>
        <w:gridCol w:w="1416"/>
        <w:gridCol w:w="1416"/>
        <w:gridCol w:w="1325"/>
      </w:tblGrid>
      <w:tr w:rsidR="00A74C66" w:rsidRPr="00D91385" w14:paraId="3CA54F08" w14:textId="77777777" w:rsidTr="007635CD">
        <w:tc>
          <w:tcPr>
            <w:tcW w:w="1325" w:type="dxa"/>
            <w:shd w:val="clear" w:color="auto" w:fill="F2F2F2"/>
            <w:vAlign w:val="center"/>
          </w:tcPr>
          <w:p w14:paraId="55232498" w14:textId="77777777" w:rsidR="00A74C66" w:rsidRPr="00D91385" w:rsidRDefault="00A74C66" w:rsidP="007635CD">
            <w:pPr>
              <w:pStyle w:val="aff2"/>
              <w:wordWrap/>
              <w:spacing w:line="240" w:lineRule="auto"/>
              <w:ind w:firstLine="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proofErr w:type="spellStart"/>
            <w:r w:rsidRPr="00D91385">
              <w:rPr>
                <w:rFonts w:ascii="맑은 고딕" w:eastAsia="맑은 고딕" w:hAnsi="맑은 고딕"/>
                <w:b/>
                <w:sz w:val="20"/>
                <w:szCs w:val="20"/>
              </w:rPr>
              <w:t>엠퍼샌트</w:t>
            </w:r>
            <w:proofErr w:type="spellEnd"/>
          </w:p>
        </w:tc>
        <w:tc>
          <w:tcPr>
            <w:tcW w:w="1324" w:type="dxa"/>
            <w:shd w:val="clear" w:color="auto" w:fill="F2F2F2"/>
            <w:vAlign w:val="center"/>
          </w:tcPr>
          <w:p w14:paraId="403FB24A" w14:textId="77777777" w:rsidR="00A74C66" w:rsidRPr="00D91385" w:rsidRDefault="00A74C66" w:rsidP="007635CD">
            <w:pPr>
              <w:pStyle w:val="aff2"/>
              <w:wordWrap/>
              <w:spacing w:line="240" w:lineRule="auto"/>
              <w:ind w:firstLine="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/>
                <w:b/>
                <w:sz w:val="20"/>
                <w:szCs w:val="20"/>
              </w:rPr>
              <w:t>세미콜론</w:t>
            </w:r>
          </w:p>
        </w:tc>
        <w:tc>
          <w:tcPr>
            <w:tcW w:w="1294" w:type="dxa"/>
            <w:shd w:val="clear" w:color="auto" w:fill="F2F2F2"/>
            <w:vAlign w:val="center"/>
          </w:tcPr>
          <w:p w14:paraId="66A7854A" w14:textId="77777777" w:rsidR="00A74C66" w:rsidRPr="00D91385" w:rsidRDefault="00A74C66" w:rsidP="007635CD">
            <w:pPr>
              <w:pStyle w:val="aff2"/>
              <w:wordWrap/>
              <w:spacing w:line="240" w:lineRule="auto"/>
              <w:ind w:firstLine="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proofErr w:type="spellStart"/>
            <w:r w:rsidRPr="00D91385">
              <w:rPr>
                <w:rFonts w:ascii="맑은 고딕" w:eastAsia="맑은 고딕" w:hAnsi="맑은 고딕"/>
                <w:b/>
                <w:sz w:val="20"/>
                <w:szCs w:val="20"/>
              </w:rPr>
              <w:t>뉴라인</w:t>
            </w:r>
            <w:proofErr w:type="spellEnd"/>
          </w:p>
        </w:tc>
        <w:tc>
          <w:tcPr>
            <w:tcW w:w="1324" w:type="dxa"/>
            <w:shd w:val="clear" w:color="auto" w:fill="F2F2F2"/>
            <w:vAlign w:val="center"/>
          </w:tcPr>
          <w:p w14:paraId="43B161DE" w14:textId="77777777" w:rsidR="00A74C66" w:rsidRPr="00D91385" w:rsidRDefault="00A74C66" w:rsidP="007635CD">
            <w:pPr>
              <w:pStyle w:val="aff2"/>
              <w:wordWrap/>
              <w:spacing w:line="240" w:lineRule="auto"/>
              <w:ind w:firstLine="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proofErr w:type="spellStart"/>
            <w:r w:rsidRPr="00D91385">
              <w:rPr>
                <w:rFonts w:ascii="맑은 고딕" w:eastAsia="맑은 고딕" w:hAnsi="맑은 고딕"/>
                <w:b/>
                <w:sz w:val="20"/>
                <w:szCs w:val="20"/>
              </w:rPr>
              <w:t>역슬래시</w:t>
            </w:r>
            <w:proofErr w:type="spellEnd"/>
          </w:p>
        </w:tc>
        <w:tc>
          <w:tcPr>
            <w:tcW w:w="1416" w:type="dxa"/>
            <w:shd w:val="clear" w:color="auto" w:fill="F2F2F2"/>
            <w:vAlign w:val="center"/>
          </w:tcPr>
          <w:p w14:paraId="07045067" w14:textId="77777777" w:rsidR="00A74C66" w:rsidRPr="00D91385" w:rsidRDefault="00A74C66" w:rsidP="007635CD">
            <w:pPr>
              <w:pStyle w:val="aff2"/>
              <w:wordWrap/>
              <w:spacing w:line="240" w:lineRule="auto"/>
              <w:ind w:firstLine="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/>
                <w:b/>
                <w:sz w:val="20"/>
                <w:szCs w:val="20"/>
              </w:rPr>
              <w:t>파이프라인</w:t>
            </w:r>
          </w:p>
        </w:tc>
        <w:tc>
          <w:tcPr>
            <w:tcW w:w="1416" w:type="dxa"/>
            <w:shd w:val="clear" w:color="auto" w:fill="F2F2F2"/>
            <w:vAlign w:val="center"/>
          </w:tcPr>
          <w:p w14:paraId="4B8D2F39" w14:textId="77777777" w:rsidR="00A74C66" w:rsidRPr="00D91385" w:rsidRDefault="00A74C66" w:rsidP="007635CD">
            <w:pPr>
              <w:pStyle w:val="aff2"/>
              <w:wordWrap/>
              <w:spacing w:line="240" w:lineRule="auto"/>
              <w:ind w:firstLine="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/>
                <w:b/>
                <w:sz w:val="20"/>
                <w:szCs w:val="20"/>
              </w:rPr>
              <w:t>작은따옴표</w:t>
            </w:r>
          </w:p>
        </w:tc>
        <w:tc>
          <w:tcPr>
            <w:tcW w:w="1325" w:type="dxa"/>
            <w:shd w:val="clear" w:color="auto" w:fill="F2F2F2"/>
            <w:vAlign w:val="center"/>
          </w:tcPr>
          <w:p w14:paraId="02597334" w14:textId="77777777" w:rsidR="00A74C66" w:rsidRPr="00D91385" w:rsidRDefault="00A74C66" w:rsidP="007635CD">
            <w:pPr>
              <w:pStyle w:val="aff2"/>
              <w:wordWrap/>
              <w:spacing w:line="240" w:lineRule="auto"/>
              <w:ind w:firstLine="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/>
                <w:b/>
                <w:sz w:val="20"/>
                <w:szCs w:val="20"/>
              </w:rPr>
              <w:t>큰따옴표</w:t>
            </w:r>
          </w:p>
        </w:tc>
      </w:tr>
      <w:tr w:rsidR="00A74C66" w:rsidRPr="00D91385" w14:paraId="64E2EFE1" w14:textId="77777777" w:rsidTr="00470352">
        <w:tc>
          <w:tcPr>
            <w:tcW w:w="1325" w:type="dxa"/>
            <w:vAlign w:val="center"/>
          </w:tcPr>
          <w:p w14:paraId="2CD5C824" w14:textId="77777777" w:rsidR="00A74C66" w:rsidRPr="00D91385" w:rsidRDefault="00A74C66" w:rsidP="00155F98">
            <w:pPr>
              <w:pStyle w:val="aff2"/>
              <w:wordWrap/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&amp;</w:t>
            </w:r>
          </w:p>
        </w:tc>
        <w:tc>
          <w:tcPr>
            <w:tcW w:w="1324" w:type="dxa"/>
            <w:vAlign w:val="center"/>
          </w:tcPr>
          <w:p w14:paraId="206BDC94" w14:textId="77777777" w:rsidR="00A74C66" w:rsidRPr="00D91385" w:rsidRDefault="00A74C66" w:rsidP="00155F98">
            <w:pPr>
              <w:pStyle w:val="aff2"/>
              <w:wordWrap/>
              <w:spacing w:line="240" w:lineRule="auto"/>
              <w:ind w:left="366" w:hanging="366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;</w:t>
            </w:r>
          </w:p>
        </w:tc>
        <w:tc>
          <w:tcPr>
            <w:tcW w:w="1294" w:type="dxa"/>
            <w:vAlign w:val="center"/>
          </w:tcPr>
          <w:p w14:paraId="64F9E8E3" w14:textId="77777777" w:rsidR="00A74C66" w:rsidRPr="00D91385" w:rsidRDefault="00A74C66" w:rsidP="00155F98">
            <w:pPr>
              <w:pStyle w:val="aff2"/>
              <w:wordWrap/>
              <w:spacing w:line="240" w:lineRule="auto"/>
              <w:ind w:left="366" w:hanging="366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\n</w:t>
            </w:r>
          </w:p>
        </w:tc>
        <w:tc>
          <w:tcPr>
            <w:tcW w:w="1324" w:type="dxa"/>
            <w:vAlign w:val="center"/>
          </w:tcPr>
          <w:p w14:paraId="62684579" w14:textId="77777777" w:rsidR="00A74C66" w:rsidRPr="00D91385" w:rsidRDefault="00A74C66" w:rsidP="00155F98">
            <w:pPr>
              <w:pStyle w:val="aff2"/>
              <w:wordWrap/>
              <w:spacing w:line="240" w:lineRule="auto"/>
              <w:ind w:left="366" w:hanging="366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\</w:t>
            </w:r>
          </w:p>
        </w:tc>
        <w:tc>
          <w:tcPr>
            <w:tcW w:w="1416" w:type="dxa"/>
            <w:vAlign w:val="center"/>
          </w:tcPr>
          <w:p w14:paraId="553E1A35" w14:textId="77777777" w:rsidR="00A74C66" w:rsidRPr="00D91385" w:rsidRDefault="00A74C66" w:rsidP="00155F98">
            <w:pPr>
              <w:pStyle w:val="aff2"/>
              <w:wordWrap/>
              <w:spacing w:line="240" w:lineRule="auto"/>
              <w:ind w:left="366" w:hanging="366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|</w:t>
            </w:r>
          </w:p>
        </w:tc>
        <w:tc>
          <w:tcPr>
            <w:tcW w:w="1416" w:type="dxa"/>
            <w:vAlign w:val="center"/>
          </w:tcPr>
          <w:p w14:paraId="4A8048A2" w14:textId="77777777" w:rsidR="00A74C66" w:rsidRPr="00D91385" w:rsidRDefault="00A74C66" w:rsidP="00155F98">
            <w:pPr>
              <w:pStyle w:val="aff2"/>
              <w:wordWrap/>
              <w:spacing w:line="240" w:lineRule="auto"/>
              <w:ind w:left="366" w:hanging="366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‘</w:t>
            </w:r>
          </w:p>
        </w:tc>
        <w:tc>
          <w:tcPr>
            <w:tcW w:w="1325" w:type="dxa"/>
            <w:vAlign w:val="center"/>
          </w:tcPr>
          <w:p w14:paraId="366F3F7A" w14:textId="77777777" w:rsidR="00A74C66" w:rsidRPr="00D91385" w:rsidRDefault="00A74C66" w:rsidP="00155F98">
            <w:pPr>
              <w:pStyle w:val="aff2"/>
              <w:wordWrap/>
              <w:spacing w:line="240" w:lineRule="auto"/>
              <w:ind w:left="366" w:hanging="366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“</w:t>
            </w:r>
          </w:p>
        </w:tc>
      </w:tr>
    </w:tbl>
    <w:p w14:paraId="71196C4B" w14:textId="3936A139" w:rsidR="00A74C66" w:rsidRPr="00D91385" w:rsidRDefault="00A74C66" w:rsidP="00155F98">
      <w:pPr>
        <w:autoSpaceDE w:val="0"/>
        <w:autoSpaceDN w:val="0"/>
        <w:textAlignment w:val="baseline"/>
        <w:rPr>
          <w:rFonts w:ascii="맑은 고딕" w:eastAsia="맑은 고딕" w:hAnsi="맑은 고딕"/>
          <w:color w:val="000000"/>
        </w:rPr>
      </w:pPr>
    </w:p>
    <w:p w14:paraId="583A4409" w14:textId="70957F69" w:rsidR="00511567" w:rsidRPr="00D91385" w:rsidRDefault="00511567" w:rsidP="00155F98">
      <w:pPr>
        <w:pStyle w:val="3"/>
        <w:numPr>
          <w:ilvl w:val="3"/>
          <w:numId w:val="13"/>
        </w:numPr>
        <w:tabs>
          <w:tab w:val="clear" w:pos="851"/>
          <w:tab w:val="num" w:pos="360"/>
        </w:tabs>
        <w:rPr>
          <w:rFonts w:ascii="맑은 고딕" w:hAnsi="맑은 고딕"/>
        </w:rPr>
      </w:pPr>
      <w:bookmarkStart w:id="10" w:name="_Toc209616283"/>
      <w:r w:rsidRPr="00D91385">
        <w:rPr>
          <w:rFonts w:ascii="맑은 고딕" w:hAnsi="맑은 고딕" w:hint="eastAsia"/>
        </w:rPr>
        <w:t>파라미터 구조</w:t>
      </w:r>
      <w:bookmarkEnd w:id="10"/>
    </w:p>
    <w:tbl>
      <w:tblPr>
        <w:tblStyle w:val="afa"/>
        <w:tblW w:w="0" w:type="auto"/>
        <w:tblInd w:w="35" w:type="dxa"/>
        <w:tblLook w:val="04A0" w:firstRow="1" w:lastRow="0" w:firstColumn="1" w:lastColumn="0" w:noHBand="0" w:noVBand="1"/>
      </w:tblPr>
      <w:tblGrid>
        <w:gridCol w:w="2126"/>
        <w:gridCol w:w="7263"/>
      </w:tblGrid>
      <w:tr w:rsidR="00A74C66" w:rsidRPr="00D91385" w14:paraId="0306E84C" w14:textId="77777777" w:rsidTr="001A6E90">
        <w:trPr>
          <w:trHeight w:val="425"/>
        </w:trPr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2EC663E4" w14:textId="77777777" w:rsidR="00A74C66" w:rsidRPr="00D91385" w:rsidRDefault="00A74C66" w:rsidP="00155F98">
            <w:pPr>
              <w:pStyle w:val="aff2"/>
              <w:wordWrap/>
              <w:spacing w:line="240" w:lineRule="auto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항목 </w:t>
            </w:r>
            <w:r w:rsidRPr="00D91385"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ID</w:t>
            </w:r>
          </w:p>
        </w:tc>
        <w:tc>
          <w:tcPr>
            <w:tcW w:w="7263" w:type="dxa"/>
            <w:vAlign w:val="center"/>
          </w:tcPr>
          <w:p w14:paraId="0BF2F753" w14:textId="77777777" w:rsidR="00A74C66" w:rsidRPr="00D91385" w:rsidRDefault="00A74C66" w:rsidP="00155F98">
            <w:pPr>
              <w:pStyle w:val="aff2"/>
              <w:wordWrap/>
              <w:spacing w:line="240" w:lineRule="auto"/>
              <w:rPr>
                <w:rFonts w:ascii="맑은 고딕" w:eastAsia="맑은 고딕" w:hAnsi="맑은 고딕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/>
                <w:sz w:val="20"/>
                <w:szCs w:val="20"/>
              </w:rPr>
              <w:t xml:space="preserve">변수 </w:t>
            </w:r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ID</w:t>
            </w:r>
          </w:p>
        </w:tc>
      </w:tr>
      <w:tr w:rsidR="00A74C66" w:rsidRPr="00D91385" w14:paraId="7764DDE7" w14:textId="77777777" w:rsidTr="001A6E90">
        <w:trPr>
          <w:trHeight w:val="66"/>
        </w:trPr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3B0A677A" w14:textId="77777777" w:rsidR="00A74C66" w:rsidRPr="00D91385" w:rsidRDefault="00A74C66" w:rsidP="00155F98">
            <w:pPr>
              <w:pStyle w:val="aff2"/>
              <w:wordWrap/>
              <w:spacing w:line="240" w:lineRule="auto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/>
                <w:b/>
                <w:sz w:val="20"/>
                <w:szCs w:val="20"/>
              </w:rPr>
              <w:t>설명</w:t>
            </w:r>
          </w:p>
        </w:tc>
        <w:tc>
          <w:tcPr>
            <w:tcW w:w="7263" w:type="dxa"/>
            <w:vAlign w:val="center"/>
          </w:tcPr>
          <w:p w14:paraId="1930922F" w14:textId="77777777" w:rsidR="00A74C66" w:rsidRPr="00D91385" w:rsidRDefault="00A74C66" w:rsidP="00155F98">
            <w:pPr>
              <w:pStyle w:val="aff2"/>
              <w:wordWrap/>
              <w:spacing w:line="240" w:lineRule="auto"/>
              <w:rPr>
                <w:rFonts w:ascii="맑은 고딕" w:eastAsia="맑은 고딕" w:hAnsi="맑은 고딕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/>
                <w:sz w:val="20"/>
                <w:szCs w:val="20"/>
              </w:rPr>
              <w:t>변수에 대한 내용</w:t>
            </w:r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r w:rsidRPr="00D91385">
              <w:rPr>
                <w:rFonts w:ascii="맑은 고딕" w:eastAsia="맑은 고딕" w:hAnsi="맑은 고딕"/>
                <w:sz w:val="20"/>
                <w:szCs w:val="20"/>
              </w:rPr>
              <w:t>변수 값 작성 예시</w:t>
            </w:r>
          </w:p>
        </w:tc>
      </w:tr>
      <w:tr w:rsidR="00A74C66" w:rsidRPr="00D91385" w14:paraId="7C027816" w14:textId="77777777" w:rsidTr="001A6E90">
        <w:trPr>
          <w:trHeight w:val="66"/>
        </w:trPr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73A1D609" w14:textId="77777777" w:rsidR="00A74C66" w:rsidRPr="00D91385" w:rsidRDefault="00A74C66" w:rsidP="00155F98">
            <w:pPr>
              <w:pStyle w:val="aff2"/>
              <w:wordWrap/>
              <w:spacing w:line="240" w:lineRule="auto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/>
                <w:b/>
                <w:sz w:val="20"/>
                <w:szCs w:val="20"/>
              </w:rPr>
              <w:t>타입</w:t>
            </w:r>
          </w:p>
        </w:tc>
        <w:tc>
          <w:tcPr>
            <w:tcW w:w="7263" w:type="dxa"/>
            <w:vAlign w:val="center"/>
          </w:tcPr>
          <w:p w14:paraId="229CFF7F" w14:textId="77777777" w:rsidR="00A74C66" w:rsidRPr="00D91385" w:rsidRDefault="00A74C66" w:rsidP="00155F98">
            <w:pPr>
              <w:pStyle w:val="aff2"/>
              <w:wordWrap/>
              <w:spacing w:line="240" w:lineRule="auto"/>
              <w:rPr>
                <w:rFonts w:ascii="맑은 고딕" w:eastAsia="맑은 고딕" w:hAnsi="맑은 고딕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/>
                <w:sz w:val="20"/>
                <w:szCs w:val="20"/>
              </w:rPr>
              <w:t>변수 형</w:t>
            </w:r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(A-</w:t>
            </w:r>
            <w:r w:rsidRPr="00D91385">
              <w:rPr>
                <w:rFonts w:ascii="맑은 고딕" w:eastAsia="맑은 고딕" w:hAnsi="맑은 고딕"/>
                <w:sz w:val="20"/>
                <w:szCs w:val="20"/>
              </w:rPr>
              <w:t>문자</w:t>
            </w:r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, N-</w:t>
            </w:r>
            <w:r w:rsidRPr="00D91385">
              <w:rPr>
                <w:rFonts w:ascii="맑은 고딕" w:eastAsia="맑은 고딕" w:hAnsi="맑은 고딕"/>
                <w:sz w:val="20"/>
                <w:szCs w:val="20"/>
              </w:rPr>
              <w:t>숫자</w:t>
            </w:r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, S-</w:t>
            </w:r>
            <w:r w:rsidRPr="00D91385">
              <w:rPr>
                <w:rFonts w:ascii="맑은 고딕" w:eastAsia="맑은 고딕" w:hAnsi="맑은 고딕"/>
                <w:sz w:val="20"/>
                <w:szCs w:val="20"/>
              </w:rPr>
              <w:t>특수문자</w:t>
            </w:r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)</w:t>
            </w:r>
          </w:p>
        </w:tc>
      </w:tr>
      <w:tr w:rsidR="00A74C66" w:rsidRPr="00D91385" w14:paraId="54EB0159" w14:textId="77777777" w:rsidTr="001A6E90">
        <w:trPr>
          <w:trHeight w:val="66"/>
        </w:trPr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05C5D2BD" w14:textId="77777777" w:rsidR="00A74C66" w:rsidRPr="00D91385" w:rsidRDefault="00A74C66" w:rsidP="00155F98">
            <w:pPr>
              <w:pStyle w:val="aff2"/>
              <w:wordWrap/>
              <w:spacing w:line="240" w:lineRule="auto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/>
                <w:b/>
                <w:sz w:val="20"/>
                <w:szCs w:val="20"/>
              </w:rPr>
              <w:t>길이</w:t>
            </w:r>
          </w:p>
        </w:tc>
        <w:tc>
          <w:tcPr>
            <w:tcW w:w="7263" w:type="dxa"/>
            <w:vAlign w:val="center"/>
          </w:tcPr>
          <w:p w14:paraId="1132621F" w14:textId="77777777" w:rsidR="00A74C66" w:rsidRPr="00D91385" w:rsidRDefault="00A74C66" w:rsidP="00155F98">
            <w:pPr>
              <w:pStyle w:val="aff2"/>
              <w:wordWrap/>
              <w:spacing w:line="240" w:lineRule="auto"/>
              <w:rPr>
                <w:rFonts w:ascii="맑은 고딕" w:eastAsia="맑은 고딕" w:hAnsi="맑은 고딕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/>
                <w:sz w:val="20"/>
                <w:szCs w:val="20"/>
              </w:rPr>
              <w:t>변수 값의 길이</w:t>
            </w:r>
          </w:p>
        </w:tc>
      </w:tr>
      <w:tr w:rsidR="00A74C66" w:rsidRPr="00D91385" w14:paraId="7D4FB8D4" w14:textId="77777777" w:rsidTr="001A6E90">
        <w:trPr>
          <w:trHeight w:val="317"/>
        </w:trPr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569F951D" w14:textId="77777777" w:rsidR="00A74C66" w:rsidRPr="00D91385" w:rsidRDefault="00A74C66" w:rsidP="00155F98">
            <w:pPr>
              <w:pStyle w:val="aff2"/>
              <w:wordWrap/>
              <w:spacing w:line="240" w:lineRule="auto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/>
                <w:b/>
                <w:sz w:val="20"/>
                <w:szCs w:val="20"/>
              </w:rPr>
              <w:t>필수</w:t>
            </w:r>
          </w:p>
        </w:tc>
        <w:tc>
          <w:tcPr>
            <w:tcW w:w="7263" w:type="dxa"/>
            <w:vAlign w:val="center"/>
          </w:tcPr>
          <w:p w14:paraId="432854F3" w14:textId="77777777" w:rsidR="00A74C66" w:rsidRPr="00D91385" w:rsidRDefault="00A74C66" w:rsidP="00155F98">
            <w:pPr>
              <w:pStyle w:val="aff2"/>
              <w:wordWrap/>
              <w:spacing w:line="240" w:lineRule="auto"/>
              <w:rPr>
                <w:rFonts w:ascii="맑은 고딕" w:eastAsia="맑은 고딕" w:hAnsi="맑은 고딕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Y: </w:t>
            </w:r>
            <w:r w:rsidRPr="00D91385">
              <w:rPr>
                <w:rFonts w:ascii="맑은 고딕" w:eastAsia="맑은 고딕" w:hAnsi="맑은 고딕"/>
                <w:sz w:val="20"/>
                <w:szCs w:val="20"/>
              </w:rPr>
              <w:t>필수</w:t>
            </w:r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proofErr w:type="gramStart"/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N :</w:t>
            </w:r>
            <w:proofErr w:type="gramEnd"/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 w:rsidRPr="00D91385">
              <w:rPr>
                <w:rFonts w:ascii="맑은 고딕" w:eastAsia="맑은 고딕" w:hAnsi="맑은 고딕"/>
                <w:sz w:val="20"/>
                <w:szCs w:val="20"/>
              </w:rPr>
              <w:t>옵션</w:t>
            </w:r>
          </w:p>
        </w:tc>
      </w:tr>
    </w:tbl>
    <w:p w14:paraId="767292F3" w14:textId="77777777" w:rsidR="00A74C66" w:rsidRPr="00D91385" w:rsidRDefault="00A74C66" w:rsidP="00155F98">
      <w:pPr>
        <w:autoSpaceDE w:val="0"/>
        <w:autoSpaceDN w:val="0"/>
        <w:ind w:left="842" w:hanging="842"/>
        <w:textAlignment w:val="baseline"/>
        <w:rPr>
          <w:rFonts w:ascii="맑은 고딕" w:eastAsia="맑은 고딕" w:hAnsi="맑은 고딕"/>
          <w:color w:val="000000"/>
        </w:rPr>
      </w:pPr>
    </w:p>
    <w:p w14:paraId="43B0C1B6" w14:textId="51F24286" w:rsidR="00511567" w:rsidRPr="00D91385" w:rsidRDefault="00511567" w:rsidP="00155F98">
      <w:pPr>
        <w:pStyle w:val="3"/>
        <w:numPr>
          <w:ilvl w:val="3"/>
          <w:numId w:val="13"/>
        </w:numPr>
        <w:tabs>
          <w:tab w:val="clear" w:pos="851"/>
          <w:tab w:val="num" w:pos="360"/>
        </w:tabs>
        <w:rPr>
          <w:rFonts w:ascii="맑은 고딕" w:hAnsi="맑은 고딕"/>
        </w:rPr>
      </w:pPr>
      <w:bookmarkStart w:id="11" w:name="_Toc209616284"/>
      <w:r w:rsidRPr="00D91385">
        <w:rPr>
          <w:rFonts w:ascii="맑은 고딕" w:hAnsi="맑은 고딕" w:hint="eastAsia"/>
        </w:rPr>
        <w:t>샘플소스 파일 설명</w:t>
      </w:r>
      <w:bookmarkEnd w:id="11"/>
    </w:p>
    <w:tbl>
      <w:tblPr>
        <w:tblStyle w:val="afa"/>
        <w:tblW w:w="0" w:type="auto"/>
        <w:tblInd w:w="35" w:type="dxa"/>
        <w:tblLook w:val="04A0" w:firstRow="1" w:lastRow="0" w:firstColumn="1" w:lastColumn="0" w:noHBand="0" w:noVBand="1"/>
      </w:tblPr>
      <w:tblGrid>
        <w:gridCol w:w="3221"/>
        <w:gridCol w:w="6372"/>
      </w:tblGrid>
      <w:tr w:rsidR="00A74C66" w:rsidRPr="00D91385" w14:paraId="5CF3FA29" w14:textId="77777777" w:rsidTr="004C5A8B">
        <w:tc>
          <w:tcPr>
            <w:tcW w:w="3221" w:type="dxa"/>
            <w:shd w:val="clear" w:color="auto" w:fill="F2F2F2" w:themeFill="background1" w:themeFillShade="F2"/>
          </w:tcPr>
          <w:p w14:paraId="55036AA3" w14:textId="04E867F2" w:rsidR="00A74C66" w:rsidRPr="00D91385" w:rsidRDefault="004C5A8B" w:rsidP="00155F98">
            <w:pPr>
              <w:autoSpaceDE w:val="0"/>
              <w:autoSpaceDN w:val="0"/>
              <w:spacing w:line="240" w:lineRule="auto"/>
              <w:ind w:firstLine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소스파일</w:t>
            </w:r>
          </w:p>
        </w:tc>
        <w:tc>
          <w:tcPr>
            <w:tcW w:w="6372" w:type="dxa"/>
            <w:shd w:val="clear" w:color="auto" w:fill="F2F2F2" w:themeFill="background1" w:themeFillShade="F2"/>
          </w:tcPr>
          <w:p w14:paraId="7F1ED590" w14:textId="77777777" w:rsidR="00A74C66" w:rsidRPr="00D91385" w:rsidRDefault="00A74C66" w:rsidP="00155F98">
            <w:pPr>
              <w:autoSpaceDE w:val="0"/>
              <w:autoSpaceDN w:val="0"/>
              <w:spacing w:line="240" w:lineRule="auto"/>
              <w:ind w:firstLine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설명</w:t>
            </w:r>
          </w:p>
        </w:tc>
      </w:tr>
      <w:tr w:rsidR="004C5A8B" w:rsidRPr="00D91385" w14:paraId="218F7CE0" w14:textId="77777777" w:rsidTr="004C5A8B">
        <w:tc>
          <w:tcPr>
            <w:tcW w:w="9593" w:type="dxa"/>
            <w:gridSpan w:val="2"/>
            <w:shd w:val="clear" w:color="auto" w:fill="F2F2F2"/>
            <w:vAlign w:val="center"/>
          </w:tcPr>
          <w:p w14:paraId="4B79FA98" w14:textId="0BDAEB8B" w:rsidR="004C5A8B" w:rsidRPr="00D91385" w:rsidRDefault="004C5A8B" w:rsidP="004C5A8B">
            <w:pPr>
              <w:pStyle w:val="aff2"/>
              <w:autoSpaceDE/>
              <w:spacing w:line="240" w:lineRule="auto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kern w:val="2"/>
                <w:sz w:val="20"/>
                <w:szCs w:val="20"/>
              </w:rPr>
              <w:lastRenderedPageBreak/>
              <w:t>J</w:t>
            </w:r>
            <w:r w:rsidRPr="00D91385">
              <w:rPr>
                <w:rFonts w:ascii="맑은 고딕" w:eastAsia="맑은 고딕" w:hAnsi="맑은 고딕"/>
                <w:kern w:val="2"/>
                <w:sz w:val="20"/>
                <w:szCs w:val="20"/>
              </w:rPr>
              <w:t>AVA</w:t>
            </w:r>
          </w:p>
        </w:tc>
      </w:tr>
      <w:tr w:rsidR="00A74C66" w:rsidRPr="00D91385" w14:paraId="4312E0D4" w14:textId="77777777" w:rsidTr="004C5A8B">
        <w:tc>
          <w:tcPr>
            <w:tcW w:w="3221" w:type="dxa"/>
            <w:vAlign w:val="center"/>
          </w:tcPr>
          <w:p w14:paraId="16D0D2AF" w14:textId="77777777" w:rsidR="00A74C66" w:rsidRPr="00D91385" w:rsidRDefault="00A74C66" w:rsidP="00155F98">
            <w:pPr>
              <w:pStyle w:val="aff2"/>
              <w:spacing w:line="240" w:lineRule="auto"/>
              <w:rPr>
                <w:rFonts w:ascii="맑은 고딕" w:eastAsia="맑은 고딕" w:hAnsi="맑은 고딕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Config.java</w:t>
            </w:r>
          </w:p>
        </w:tc>
        <w:tc>
          <w:tcPr>
            <w:tcW w:w="6372" w:type="dxa"/>
            <w:vAlign w:val="center"/>
          </w:tcPr>
          <w:p w14:paraId="642F4A9B" w14:textId="77777777" w:rsidR="00A74C66" w:rsidRPr="00D91385" w:rsidRDefault="00A74C66" w:rsidP="00155F98">
            <w:pPr>
              <w:pStyle w:val="aff2"/>
              <w:autoSpaceDE/>
              <w:spacing w:line="240" w:lineRule="auto"/>
              <w:rPr>
                <w:rFonts w:ascii="맑은 고딕" w:eastAsia="맑은 고딕" w:hAnsi="맑은 고딕"/>
                <w:kern w:val="2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/>
                <w:kern w:val="2"/>
                <w:sz w:val="20"/>
                <w:szCs w:val="20"/>
              </w:rPr>
              <w:t>결제정보 설정 클래스</w:t>
            </w:r>
          </w:p>
          <w:p w14:paraId="054DFDA5" w14:textId="77777777" w:rsidR="00A74C66" w:rsidRPr="00D91385" w:rsidRDefault="00A74C66" w:rsidP="00155F98">
            <w:pPr>
              <w:pStyle w:val="aff2"/>
              <w:autoSpaceDE/>
              <w:spacing w:line="240" w:lineRule="auto"/>
              <w:rPr>
                <w:rFonts w:ascii="맑은 고딕" w:eastAsia="맑은 고딕" w:hAnsi="맑은 고딕"/>
                <w:kern w:val="2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kern w:val="2"/>
                <w:sz w:val="20"/>
                <w:szCs w:val="20"/>
              </w:rPr>
              <w:t xml:space="preserve">- </w:t>
            </w:r>
            <w:proofErr w:type="gramStart"/>
            <w:r w:rsidRPr="00D91385">
              <w:rPr>
                <w:rFonts w:ascii="맑은 고딕" w:eastAsia="맑은 고딕" w:hAnsi="맑은 고딕" w:hint="eastAsia"/>
                <w:kern w:val="2"/>
                <w:sz w:val="20"/>
                <w:szCs w:val="20"/>
              </w:rPr>
              <w:t>MID :</w:t>
            </w:r>
            <w:proofErr w:type="gramEnd"/>
            <w:r w:rsidRPr="00D91385">
              <w:rPr>
                <w:rFonts w:ascii="맑은 고딕" w:eastAsia="맑은 고딕" w:hAnsi="맑은 고딕" w:hint="eastAsia"/>
                <w:kern w:val="2"/>
                <w:sz w:val="20"/>
                <w:szCs w:val="20"/>
              </w:rPr>
              <w:t xml:space="preserve"> </w:t>
            </w:r>
            <w:r w:rsidRPr="00D91385">
              <w:rPr>
                <w:rFonts w:ascii="맑은 고딕" w:eastAsia="맑은 고딕" w:hAnsi="맑은 고딕"/>
                <w:kern w:val="2"/>
                <w:sz w:val="20"/>
                <w:szCs w:val="20"/>
              </w:rPr>
              <w:t>상점 번호</w:t>
            </w:r>
          </w:p>
          <w:p w14:paraId="1C08548C" w14:textId="77777777" w:rsidR="00A74C66" w:rsidRPr="00D91385" w:rsidRDefault="00A74C66" w:rsidP="00155F98">
            <w:pPr>
              <w:pStyle w:val="aff2"/>
              <w:autoSpaceDE/>
              <w:spacing w:line="240" w:lineRule="auto"/>
              <w:rPr>
                <w:rFonts w:ascii="맑은 고딕" w:eastAsia="맑은 고딕" w:hAnsi="맑은 고딕"/>
                <w:kern w:val="2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kern w:val="2"/>
                <w:sz w:val="20"/>
                <w:szCs w:val="20"/>
              </w:rPr>
              <w:t>- API_KEY : API_KEY</w:t>
            </w:r>
          </w:p>
          <w:p w14:paraId="06A03BC8" w14:textId="77777777" w:rsidR="00A74C66" w:rsidRPr="00D91385" w:rsidRDefault="00A74C66" w:rsidP="00155F98">
            <w:pPr>
              <w:pStyle w:val="aff2"/>
              <w:autoSpaceDE/>
              <w:spacing w:line="240" w:lineRule="auto"/>
              <w:rPr>
                <w:rFonts w:ascii="맑은 고딕" w:eastAsia="맑은 고딕" w:hAnsi="맑은 고딕"/>
                <w:kern w:val="2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kern w:val="2"/>
                <w:sz w:val="20"/>
                <w:szCs w:val="20"/>
              </w:rPr>
              <w:t>- PG_</w:t>
            </w:r>
            <w:proofErr w:type="gramStart"/>
            <w:r w:rsidRPr="00D91385">
              <w:rPr>
                <w:rFonts w:ascii="맑은 고딕" w:eastAsia="맑은 고딕" w:hAnsi="맑은 고딕" w:hint="eastAsia"/>
                <w:kern w:val="2"/>
                <w:sz w:val="20"/>
                <w:szCs w:val="20"/>
              </w:rPr>
              <w:t>DOMAIN :</w:t>
            </w:r>
            <w:proofErr w:type="gramEnd"/>
            <w:r w:rsidRPr="00D91385">
              <w:rPr>
                <w:rFonts w:ascii="맑은 고딕" w:eastAsia="맑은 고딕" w:hAnsi="맑은 고딕" w:hint="eastAsia"/>
                <w:kern w:val="2"/>
                <w:sz w:val="20"/>
                <w:szCs w:val="20"/>
              </w:rPr>
              <w:t xml:space="preserve"> </w:t>
            </w:r>
            <w:r w:rsidRPr="00D91385">
              <w:rPr>
                <w:rFonts w:ascii="맑은 고딕" w:eastAsia="맑은 고딕" w:hAnsi="맑은 고딕"/>
                <w:kern w:val="2"/>
                <w:sz w:val="20"/>
                <w:szCs w:val="20"/>
              </w:rPr>
              <w:t>결제페이지 도메인</w:t>
            </w:r>
          </w:p>
          <w:p w14:paraId="4C220E9E" w14:textId="77777777" w:rsidR="00A74C66" w:rsidRPr="00D91385" w:rsidRDefault="00A74C66" w:rsidP="00155F98">
            <w:pPr>
              <w:pStyle w:val="aff2"/>
              <w:autoSpaceDE/>
              <w:spacing w:line="240" w:lineRule="auto"/>
              <w:rPr>
                <w:rFonts w:ascii="맑은 고딕" w:eastAsia="맑은 고딕" w:hAnsi="맑은 고딕"/>
                <w:kern w:val="2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kern w:val="2"/>
                <w:sz w:val="20"/>
                <w:szCs w:val="20"/>
              </w:rPr>
              <w:t>- SIMUL_</w:t>
            </w:r>
            <w:proofErr w:type="gramStart"/>
            <w:r w:rsidRPr="00D91385">
              <w:rPr>
                <w:rFonts w:ascii="맑은 고딕" w:eastAsia="맑은 고딕" w:hAnsi="맑은 고딕" w:hint="eastAsia"/>
                <w:kern w:val="2"/>
                <w:sz w:val="20"/>
                <w:szCs w:val="20"/>
              </w:rPr>
              <w:t>DOMAIN :</w:t>
            </w:r>
            <w:proofErr w:type="gramEnd"/>
            <w:r w:rsidRPr="00D91385">
              <w:rPr>
                <w:rFonts w:ascii="맑은 고딕" w:eastAsia="맑은 고딕" w:hAnsi="맑은 고딕" w:hint="eastAsia"/>
                <w:kern w:val="2"/>
                <w:sz w:val="20"/>
                <w:szCs w:val="20"/>
              </w:rPr>
              <w:t xml:space="preserve"> </w:t>
            </w:r>
            <w:proofErr w:type="spellStart"/>
            <w:r w:rsidRPr="00D91385">
              <w:rPr>
                <w:rFonts w:ascii="맑은 고딕" w:eastAsia="맑은 고딕" w:hAnsi="맑은 고딕"/>
                <w:kern w:val="2"/>
                <w:sz w:val="20"/>
                <w:szCs w:val="20"/>
              </w:rPr>
              <w:t>결제샘플페이지</w:t>
            </w:r>
            <w:proofErr w:type="spellEnd"/>
            <w:r w:rsidRPr="00D91385">
              <w:rPr>
                <w:rFonts w:ascii="맑은 고딕" w:eastAsia="맑은 고딕" w:hAnsi="맑은 고딕"/>
                <w:kern w:val="2"/>
                <w:sz w:val="20"/>
                <w:szCs w:val="20"/>
              </w:rPr>
              <w:t xml:space="preserve"> 도메인</w:t>
            </w:r>
          </w:p>
          <w:p w14:paraId="5197AE9F" w14:textId="54DCF52F" w:rsidR="00A74C66" w:rsidRPr="00D91385" w:rsidRDefault="00A74C66" w:rsidP="00155F98">
            <w:pPr>
              <w:pStyle w:val="aff2"/>
              <w:autoSpaceDE/>
              <w:spacing w:line="240" w:lineRule="auto"/>
              <w:rPr>
                <w:rFonts w:ascii="맑은 고딕" w:eastAsia="맑은 고딕" w:hAnsi="맑은 고딕"/>
                <w:kern w:val="2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kern w:val="2"/>
                <w:sz w:val="20"/>
                <w:szCs w:val="20"/>
              </w:rPr>
              <w:t>- APPROV_</w:t>
            </w:r>
            <w:proofErr w:type="gramStart"/>
            <w:r w:rsidRPr="00D91385">
              <w:rPr>
                <w:rFonts w:ascii="맑은 고딕" w:eastAsia="맑은 고딕" w:hAnsi="맑은 고딕" w:hint="eastAsia"/>
                <w:kern w:val="2"/>
                <w:sz w:val="20"/>
                <w:szCs w:val="20"/>
              </w:rPr>
              <w:t>DOMAIN :</w:t>
            </w:r>
            <w:proofErr w:type="gramEnd"/>
            <w:r w:rsidRPr="00D91385">
              <w:rPr>
                <w:rFonts w:ascii="맑은 고딕" w:eastAsia="맑은 고딕" w:hAnsi="맑은 고딕" w:hint="eastAsia"/>
                <w:kern w:val="2"/>
                <w:sz w:val="20"/>
                <w:szCs w:val="20"/>
              </w:rPr>
              <w:t xml:space="preserve"> </w:t>
            </w:r>
            <w:r w:rsidRPr="00D91385">
              <w:rPr>
                <w:rFonts w:ascii="맑은 고딕" w:eastAsia="맑은 고딕" w:hAnsi="맑은 고딕"/>
                <w:kern w:val="2"/>
                <w:sz w:val="20"/>
                <w:szCs w:val="20"/>
              </w:rPr>
              <w:t>결제</w:t>
            </w:r>
            <w:r w:rsidR="00A32E37">
              <w:rPr>
                <w:rFonts w:ascii="맑은 고딕" w:eastAsia="맑은 고딕" w:hAnsi="맑은 고딕" w:hint="eastAsia"/>
                <w:kern w:val="2"/>
                <w:sz w:val="20"/>
                <w:szCs w:val="20"/>
              </w:rPr>
              <w:t>승인/</w:t>
            </w:r>
            <w:r w:rsidR="00A82391">
              <w:rPr>
                <w:rFonts w:ascii="맑은 고딕" w:eastAsia="맑은 고딕" w:hAnsi="맑은 고딕" w:hint="eastAsia"/>
                <w:kern w:val="2"/>
                <w:sz w:val="20"/>
                <w:szCs w:val="20"/>
              </w:rPr>
              <w:t>취소</w:t>
            </w:r>
            <w:r w:rsidRPr="00D91385">
              <w:rPr>
                <w:rFonts w:ascii="맑은 고딕" w:eastAsia="맑은 고딕" w:hAnsi="맑은 고딕"/>
                <w:kern w:val="2"/>
                <w:sz w:val="20"/>
                <w:szCs w:val="20"/>
              </w:rPr>
              <w:t xml:space="preserve"> 서버 도메인</w:t>
            </w:r>
          </w:p>
        </w:tc>
      </w:tr>
      <w:tr w:rsidR="00A74C66" w:rsidRPr="00D91385" w14:paraId="3D42661B" w14:textId="77777777" w:rsidTr="004C5A8B">
        <w:tc>
          <w:tcPr>
            <w:tcW w:w="3221" w:type="dxa"/>
            <w:vAlign w:val="center"/>
          </w:tcPr>
          <w:p w14:paraId="46480167" w14:textId="77777777" w:rsidR="00A74C66" w:rsidRPr="00D91385" w:rsidRDefault="00A74C66" w:rsidP="00155F98">
            <w:pPr>
              <w:pStyle w:val="aff2"/>
              <w:spacing w:line="240" w:lineRule="auto"/>
              <w:rPr>
                <w:rFonts w:ascii="맑은 고딕" w:eastAsia="맑은 고딕" w:hAnsi="맑은 고딕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HmacSha256Enc.java</w:t>
            </w:r>
          </w:p>
        </w:tc>
        <w:tc>
          <w:tcPr>
            <w:tcW w:w="6372" w:type="dxa"/>
            <w:vAlign w:val="center"/>
          </w:tcPr>
          <w:p w14:paraId="536AA4D5" w14:textId="77777777" w:rsidR="00A74C66" w:rsidRPr="00D91385" w:rsidRDefault="00A74C66" w:rsidP="00155F98">
            <w:pPr>
              <w:pStyle w:val="aff2"/>
              <w:autoSpaceDE/>
              <w:spacing w:line="240" w:lineRule="auto"/>
              <w:rPr>
                <w:rFonts w:ascii="맑은 고딕" w:eastAsia="맑은 고딕" w:hAnsi="맑은 고딕"/>
                <w:kern w:val="2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kern w:val="2"/>
                <w:sz w:val="20"/>
                <w:szCs w:val="20"/>
              </w:rPr>
              <w:t>Hash</w:t>
            </w:r>
            <w:r w:rsidRPr="00D91385">
              <w:rPr>
                <w:rFonts w:ascii="맑은 고딕" w:eastAsia="맑은 고딕" w:hAnsi="맑은 고딕"/>
                <w:kern w:val="2"/>
                <w:sz w:val="20"/>
                <w:szCs w:val="20"/>
              </w:rPr>
              <w:t xml:space="preserve">값 생성을 위한 샘플 클래스 </w:t>
            </w:r>
          </w:p>
        </w:tc>
      </w:tr>
      <w:tr w:rsidR="00A74C66" w:rsidRPr="00D91385" w14:paraId="3E9A9C92" w14:textId="77777777" w:rsidTr="004C5A8B">
        <w:tc>
          <w:tcPr>
            <w:tcW w:w="3221" w:type="dxa"/>
            <w:vAlign w:val="center"/>
          </w:tcPr>
          <w:p w14:paraId="3753F4C6" w14:textId="77777777" w:rsidR="00A74C66" w:rsidRPr="00D91385" w:rsidRDefault="00A74C66" w:rsidP="00155F98">
            <w:pPr>
              <w:pStyle w:val="aff2"/>
              <w:spacing w:line="240" w:lineRule="auto"/>
              <w:rPr>
                <w:rFonts w:ascii="맑은 고딕" w:eastAsia="맑은 고딕" w:hAnsi="맑은 고딕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HttpRestClientPay.java</w:t>
            </w:r>
          </w:p>
        </w:tc>
        <w:tc>
          <w:tcPr>
            <w:tcW w:w="6372" w:type="dxa"/>
            <w:vAlign w:val="center"/>
          </w:tcPr>
          <w:p w14:paraId="2AE2170A" w14:textId="77777777" w:rsidR="00A74C66" w:rsidRPr="00D91385" w:rsidRDefault="00A74C66" w:rsidP="00155F98">
            <w:pPr>
              <w:pStyle w:val="aff2"/>
              <w:autoSpaceDE/>
              <w:spacing w:line="240" w:lineRule="auto"/>
              <w:rPr>
                <w:rFonts w:ascii="맑은 고딕" w:eastAsia="맑은 고딕" w:hAnsi="맑은 고딕"/>
                <w:kern w:val="2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kern w:val="2"/>
                <w:sz w:val="20"/>
                <w:szCs w:val="20"/>
              </w:rPr>
              <w:t xml:space="preserve">HTTP REST </w:t>
            </w:r>
            <w:r w:rsidRPr="00D91385">
              <w:rPr>
                <w:rFonts w:ascii="맑은 고딕" w:eastAsia="맑은 고딕" w:hAnsi="맑은 고딕"/>
                <w:kern w:val="2"/>
                <w:sz w:val="20"/>
                <w:szCs w:val="20"/>
              </w:rPr>
              <w:t>요청을 보내기 위한 샘플 클래스</w:t>
            </w:r>
          </w:p>
        </w:tc>
      </w:tr>
      <w:tr w:rsidR="004C5A8B" w:rsidRPr="00D91385" w14:paraId="58DF450A" w14:textId="77777777" w:rsidTr="004C5A8B">
        <w:tc>
          <w:tcPr>
            <w:tcW w:w="9593" w:type="dxa"/>
            <w:gridSpan w:val="2"/>
            <w:shd w:val="clear" w:color="auto" w:fill="F2F2F2"/>
            <w:vAlign w:val="center"/>
          </w:tcPr>
          <w:p w14:paraId="3A3D3321" w14:textId="675C4E98" w:rsidR="004C5A8B" w:rsidRPr="00D91385" w:rsidRDefault="004C5A8B" w:rsidP="004C5A8B">
            <w:pPr>
              <w:pStyle w:val="aff2"/>
              <w:autoSpaceDE/>
              <w:spacing w:line="240" w:lineRule="auto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kern w:val="2"/>
                <w:sz w:val="20"/>
                <w:szCs w:val="20"/>
              </w:rPr>
              <w:t>J</w:t>
            </w:r>
            <w:r w:rsidRPr="00D91385">
              <w:rPr>
                <w:rFonts w:ascii="맑은 고딕" w:eastAsia="맑은 고딕" w:hAnsi="맑은 고딕"/>
                <w:kern w:val="2"/>
                <w:sz w:val="20"/>
                <w:szCs w:val="20"/>
              </w:rPr>
              <w:t>SP</w:t>
            </w:r>
          </w:p>
        </w:tc>
      </w:tr>
      <w:tr w:rsidR="004C5A8B" w:rsidRPr="00D91385" w14:paraId="1A4C4C8D" w14:textId="77777777" w:rsidTr="004C5A8B">
        <w:tc>
          <w:tcPr>
            <w:tcW w:w="3221" w:type="dxa"/>
            <w:vAlign w:val="center"/>
          </w:tcPr>
          <w:p w14:paraId="5B194252" w14:textId="62D8D887" w:rsidR="004C5A8B" w:rsidRPr="00D91385" w:rsidRDefault="00F0725A" w:rsidP="00BD0765">
            <w:pPr>
              <w:pStyle w:val="aff2"/>
              <w:spacing w:line="240" w:lineRule="auto"/>
              <w:ind w:firstLine="0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sz w:val="20"/>
                <w:szCs w:val="20"/>
              </w:rPr>
              <w:t>direct</w:t>
            </w:r>
            <w:r w:rsidR="004C5A8B" w:rsidRPr="00D91385">
              <w:rPr>
                <w:rFonts w:ascii="맑은 고딕" w:eastAsia="맑은 고딕" w:hAnsi="맑은 고딕"/>
                <w:sz w:val="20"/>
                <w:szCs w:val="20"/>
              </w:rPr>
              <w:t>pay</w:t>
            </w:r>
            <w:proofErr w:type="spellEnd"/>
            <w:r w:rsidR="004C5A8B"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sz w:val="20"/>
                <w:szCs w:val="20"/>
              </w:rPr>
              <w:t>direct</w:t>
            </w:r>
            <w:r w:rsidR="00BD0765">
              <w:rPr>
                <w:rFonts w:ascii="맑은 고딕" w:eastAsia="맑은 고딕" w:hAnsi="맑은 고딕"/>
                <w:sz w:val="20"/>
                <w:szCs w:val="20"/>
              </w:rPr>
              <w:t>_</w:t>
            </w:r>
            <w:r w:rsidR="00BD0765">
              <w:rPr>
                <w:rFonts w:ascii="맑은 고딕" w:eastAsia="맑은 고딕" w:hAnsi="맑은 고딕" w:hint="eastAsia"/>
                <w:sz w:val="20"/>
                <w:szCs w:val="20"/>
              </w:rPr>
              <w:t>k</w:t>
            </w:r>
            <w:r w:rsidR="00BD0765">
              <w:rPr>
                <w:rFonts w:ascii="맑은 고딕" w:eastAsia="맑은 고딕" w:hAnsi="맑은 고딕"/>
                <w:sz w:val="20"/>
                <w:szCs w:val="20"/>
              </w:rPr>
              <w:t>eyin</w:t>
            </w:r>
            <w:r w:rsidR="0000036E">
              <w:rPr>
                <w:rFonts w:ascii="맑은 고딕" w:eastAsia="맑은 고딕" w:hAnsi="맑은 고딕"/>
                <w:sz w:val="20"/>
                <w:szCs w:val="20"/>
              </w:rPr>
              <w:t>_</w:t>
            </w:r>
            <w:r w:rsidR="004C5A8B"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req.jsp</w:t>
            </w:r>
            <w:proofErr w:type="spellEnd"/>
          </w:p>
        </w:tc>
        <w:tc>
          <w:tcPr>
            <w:tcW w:w="6372" w:type="dxa"/>
            <w:vAlign w:val="center"/>
          </w:tcPr>
          <w:p w14:paraId="73122618" w14:textId="37A4DD71" w:rsidR="004C5A8B" w:rsidRPr="00D91385" w:rsidRDefault="004C5A8B" w:rsidP="004C5A8B">
            <w:pPr>
              <w:pStyle w:val="aff2"/>
              <w:autoSpaceDE/>
              <w:spacing w:line="240" w:lineRule="auto"/>
              <w:rPr>
                <w:rFonts w:ascii="맑은 고딕" w:eastAsia="맑은 고딕" w:hAnsi="맑은 고딕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결제</w:t>
            </w:r>
            <w:r w:rsidRPr="00D91385">
              <w:rPr>
                <w:rFonts w:ascii="맑은 고딕" w:eastAsia="맑은 고딕" w:hAnsi="맑은 고딕"/>
                <w:sz w:val="20"/>
                <w:szCs w:val="20"/>
              </w:rPr>
              <w:t>요청</w:t>
            </w:r>
          </w:p>
        </w:tc>
      </w:tr>
      <w:tr w:rsidR="004C5A8B" w:rsidRPr="00D91385" w14:paraId="08A63993" w14:textId="77777777" w:rsidTr="004C5A8B">
        <w:tc>
          <w:tcPr>
            <w:tcW w:w="3221" w:type="dxa"/>
            <w:vAlign w:val="center"/>
          </w:tcPr>
          <w:p w14:paraId="53EFC0E0" w14:textId="688F2290" w:rsidR="004C5A8B" w:rsidRPr="00D91385" w:rsidRDefault="00F0725A" w:rsidP="00BD0765">
            <w:pPr>
              <w:pStyle w:val="aff2"/>
              <w:spacing w:line="240" w:lineRule="auto"/>
              <w:ind w:firstLine="0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sz w:val="20"/>
                <w:szCs w:val="20"/>
              </w:rPr>
              <w:t>direct</w:t>
            </w:r>
            <w:r w:rsidR="004C5A8B" w:rsidRPr="00D91385">
              <w:rPr>
                <w:rFonts w:ascii="맑은 고딕" w:eastAsia="맑은 고딕" w:hAnsi="맑은 고딕"/>
                <w:sz w:val="20"/>
                <w:szCs w:val="20"/>
              </w:rPr>
              <w:t>pay</w:t>
            </w:r>
            <w:proofErr w:type="spellEnd"/>
            <w:r w:rsidR="004C5A8B"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sz w:val="20"/>
                <w:szCs w:val="20"/>
              </w:rPr>
              <w:t>direct</w:t>
            </w:r>
            <w:r w:rsidR="00381267">
              <w:rPr>
                <w:rFonts w:ascii="맑은 고딕" w:eastAsia="맑은 고딕" w:hAnsi="맑은 고딕"/>
                <w:sz w:val="20"/>
                <w:szCs w:val="20"/>
              </w:rPr>
              <w:t>_</w:t>
            </w:r>
            <w:r w:rsidR="00BD0765">
              <w:rPr>
                <w:rFonts w:ascii="맑은 고딕" w:eastAsia="맑은 고딕" w:hAnsi="맑은 고딕" w:hint="eastAsia"/>
                <w:sz w:val="20"/>
                <w:szCs w:val="20"/>
              </w:rPr>
              <w:t>k</w:t>
            </w:r>
            <w:r w:rsidR="00BD0765">
              <w:rPr>
                <w:rFonts w:ascii="맑은 고딕" w:eastAsia="맑은 고딕" w:hAnsi="맑은 고딕"/>
                <w:sz w:val="20"/>
                <w:szCs w:val="20"/>
              </w:rPr>
              <w:t>eyin</w:t>
            </w:r>
            <w:proofErr w:type="spellEnd"/>
            <w:r w:rsidR="00BD0765" w:rsidRPr="00D91385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 w:rsidR="00BD0765">
              <w:rPr>
                <w:rFonts w:ascii="맑은 고딕" w:eastAsia="맑은 고딕" w:hAnsi="맑은 고딕"/>
                <w:sz w:val="20"/>
                <w:szCs w:val="20"/>
              </w:rPr>
              <w:t>_</w:t>
            </w:r>
            <w:proofErr w:type="spellStart"/>
            <w:r w:rsidR="004C5A8B"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return.jsp</w:t>
            </w:r>
            <w:proofErr w:type="spellEnd"/>
          </w:p>
        </w:tc>
        <w:tc>
          <w:tcPr>
            <w:tcW w:w="6372" w:type="dxa"/>
            <w:vAlign w:val="center"/>
          </w:tcPr>
          <w:p w14:paraId="2FC7376E" w14:textId="4AD01C3B" w:rsidR="004C5A8B" w:rsidRPr="00D91385" w:rsidRDefault="004C5A8B" w:rsidP="004C5A8B">
            <w:pPr>
              <w:pStyle w:val="aff2"/>
              <w:autoSpaceDE/>
              <w:spacing w:line="240" w:lineRule="auto"/>
              <w:rPr>
                <w:rFonts w:ascii="맑은 고딕" w:eastAsia="맑은 고딕" w:hAnsi="맑은 고딕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결제</w:t>
            </w:r>
            <w:r w:rsidRPr="00D91385">
              <w:rPr>
                <w:rFonts w:ascii="맑은 고딕" w:eastAsia="맑은 고딕" w:hAnsi="맑은 고딕"/>
                <w:sz w:val="20"/>
                <w:szCs w:val="20"/>
              </w:rPr>
              <w:t>응답</w:t>
            </w:r>
          </w:p>
        </w:tc>
      </w:tr>
      <w:tr w:rsidR="00381267" w:rsidRPr="00D91385" w14:paraId="271AD8D3" w14:textId="77777777" w:rsidTr="004C5A8B">
        <w:tc>
          <w:tcPr>
            <w:tcW w:w="3221" w:type="dxa"/>
            <w:vAlign w:val="center"/>
          </w:tcPr>
          <w:p w14:paraId="6BFB823C" w14:textId="3C84FE36" w:rsidR="00381267" w:rsidRPr="00D91385" w:rsidRDefault="00381267" w:rsidP="00BD0765">
            <w:pPr>
              <w:pStyle w:val="aff2"/>
              <w:spacing w:line="240" w:lineRule="auto"/>
              <w:ind w:firstLine="0"/>
              <w:rPr>
                <w:rFonts w:ascii="맑은 고딕" w:eastAsia="맑은 고딕" w:hAnsi="맑은 고딕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cancel/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card_cancel_req.jsp</w:t>
            </w:r>
            <w:proofErr w:type="spellEnd"/>
          </w:p>
        </w:tc>
        <w:tc>
          <w:tcPr>
            <w:tcW w:w="6372" w:type="dxa"/>
            <w:vAlign w:val="center"/>
          </w:tcPr>
          <w:p w14:paraId="2AC01CBA" w14:textId="5519397A" w:rsidR="00381267" w:rsidRPr="00D91385" w:rsidRDefault="00381267" w:rsidP="00381267">
            <w:pPr>
              <w:pStyle w:val="aff2"/>
              <w:autoSpaceDE/>
              <w:spacing w:line="240" w:lineRule="auto"/>
              <w:rPr>
                <w:rFonts w:ascii="맑은 고딕" w:eastAsia="맑은 고딕" w:hAnsi="맑은 고딕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/>
                <w:sz w:val="20"/>
                <w:szCs w:val="20"/>
              </w:rPr>
              <w:t>신용카드 결제취소 요청</w:t>
            </w:r>
          </w:p>
        </w:tc>
      </w:tr>
      <w:tr w:rsidR="00381267" w:rsidRPr="00D91385" w14:paraId="64FD8B01" w14:textId="77777777" w:rsidTr="004C5A8B">
        <w:tc>
          <w:tcPr>
            <w:tcW w:w="3221" w:type="dxa"/>
            <w:vAlign w:val="center"/>
          </w:tcPr>
          <w:p w14:paraId="74641C95" w14:textId="43BEF1AF" w:rsidR="00381267" w:rsidRPr="00D91385" w:rsidRDefault="00381267" w:rsidP="00BD0765">
            <w:pPr>
              <w:pStyle w:val="aff2"/>
              <w:spacing w:line="240" w:lineRule="auto"/>
              <w:ind w:firstLine="0"/>
              <w:rPr>
                <w:rFonts w:ascii="맑은 고딕" w:eastAsia="맑은 고딕" w:hAnsi="맑은 고딕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cancel/</w:t>
            </w:r>
            <w:proofErr w:type="spellStart"/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>card_cancel_return.jsp</w:t>
            </w:r>
            <w:proofErr w:type="spellEnd"/>
          </w:p>
        </w:tc>
        <w:tc>
          <w:tcPr>
            <w:tcW w:w="6372" w:type="dxa"/>
            <w:vAlign w:val="center"/>
          </w:tcPr>
          <w:p w14:paraId="0F4AA3CA" w14:textId="77777777" w:rsidR="00381267" w:rsidRPr="00D91385" w:rsidRDefault="00381267" w:rsidP="00381267">
            <w:pPr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신용카드 결제취소 응답</w:t>
            </w:r>
          </w:p>
          <w:p w14:paraId="3FA9826E" w14:textId="3D7A2E5C" w:rsidR="00381267" w:rsidRPr="00D91385" w:rsidRDefault="00381267" w:rsidP="00381267">
            <w:pPr>
              <w:pStyle w:val="aff2"/>
              <w:autoSpaceDE/>
              <w:spacing w:line="240" w:lineRule="auto"/>
              <w:rPr>
                <w:rFonts w:ascii="맑은 고딕" w:eastAsia="맑은 고딕" w:hAnsi="맑은 고딕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- SERVER TO SERVER </w:t>
            </w:r>
            <w:r w:rsidRPr="00D91385">
              <w:rPr>
                <w:rFonts w:ascii="맑은 고딕" w:eastAsia="맑은 고딕" w:hAnsi="맑은 고딕"/>
                <w:sz w:val="20"/>
                <w:szCs w:val="20"/>
              </w:rPr>
              <w:t>통신</w:t>
            </w:r>
          </w:p>
        </w:tc>
      </w:tr>
    </w:tbl>
    <w:p w14:paraId="7D424F01" w14:textId="58FF3EE6" w:rsidR="00A74C66" w:rsidRPr="00D91385" w:rsidRDefault="00F2170F" w:rsidP="00155F98">
      <w:pPr>
        <w:rPr>
          <w:rFonts w:ascii="맑은 고딕" w:eastAsia="맑은 고딕" w:hAnsi="맑은 고딕"/>
        </w:rPr>
      </w:pPr>
      <w:r w:rsidRPr="00D91385">
        <w:rPr>
          <w:rFonts w:ascii="맑은 고딕" w:eastAsia="맑은 고딕" w:hAnsi="맑은 고딕"/>
        </w:rPr>
        <w:br w:type="page"/>
      </w:r>
    </w:p>
    <w:p w14:paraId="4B9286CA" w14:textId="6B81500A" w:rsidR="00014976" w:rsidRPr="00D91385" w:rsidRDefault="00A97A8D" w:rsidP="00155F98">
      <w:pPr>
        <w:pStyle w:val="2"/>
        <w:rPr>
          <w:rFonts w:ascii="맑은 고딕" w:hAnsi="맑은 고딕"/>
        </w:rPr>
      </w:pPr>
      <w:bookmarkStart w:id="12" w:name="_Toc209616285"/>
      <w:r w:rsidRPr="00D91385">
        <w:rPr>
          <w:rFonts w:ascii="맑은 고딕" w:hAnsi="맑은 고딕" w:hint="eastAsia"/>
        </w:rPr>
        <w:lastRenderedPageBreak/>
        <w:t>결제연동규격</w:t>
      </w:r>
      <w:bookmarkEnd w:id="12"/>
    </w:p>
    <w:p w14:paraId="5EEB0303" w14:textId="1F59E901" w:rsidR="00FF62CD" w:rsidRPr="00D91385" w:rsidRDefault="00F37F56" w:rsidP="00155F98">
      <w:pPr>
        <w:pStyle w:val="3"/>
        <w:rPr>
          <w:rFonts w:ascii="맑은 고딕" w:hAnsi="맑은 고딕"/>
          <w:color w:val="000000" w:themeColor="text1"/>
        </w:rPr>
      </w:pPr>
      <w:bookmarkStart w:id="13" w:name="_Toc209616286"/>
      <w:proofErr w:type="spellStart"/>
      <w:r>
        <w:rPr>
          <w:rFonts w:ascii="맑은 고딕" w:hAnsi="맑은 고딕" w:hint="eastAsia"/>
        </w:rPr>
        <w:t>빌키</w:t>
      </w:r>
      <w:proofErr w:type="spellEnd"/>
      <w:r>
        <w:rPr>
          <w:rFonts w:ascii="맑은 고딕" w:hAnsi="맑은 고딕" w:hint="eastAsia"/>
        </w:rPr>
        <w:t xml:space="preserve"> 발급 </w:t>
      </w:r>
      <w:r w:rsidRPr="00D91385">
        <w:rPr>
          <w:rFonts w:ascii="맑은 고딕" w:hAnsi="맑은 고딕" w:hint="eastAsia"/>
        </w:rPr>
        <w:t>규격</w:t>
      </w:r>
      <w:bookmarkEnd w:id="13"/>
    </w:p>
    <w:tbl>
      <w:tblPr>
        <w:tblOverlap w:val="never"/>
        <w:tblW w:w="96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4734"/>
        <w:gridCol w:w="949"/>
        <w:gridCol w:w="949"/>
        <w:gridCol w:w="949"/>
      </w:tblGrid>
      <w:tr w:rsidR="00FF62CD" w:rsidRPr="00D91385" w14:paraId="55FE3FC7" w14:textId="77777777" w:rsidTr="00A0176E">
        <w:trPr>
          <w:trHeight w:val="339"/>
        </w:trPr>
        <w:tc>
          <w:tcPr>
            <w:tcW w:w="2055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DF8019" w14:textId="77777777" w:rsidR="00FF62CD" w:rsidRPr="00D91385" w:rsidRDefault="00FF62CD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Protoc</w:t>
            </w:r>
            <w:r w:rsidR="00E835A5"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ol/HTTP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Method</w:t>
            </w:r>
          </w:p>
        </w:tc>
        <w:tc>
          <w:tcPr>
            <w:tcW w:w="7581" w:type="dxa"/>
            <w:gridSpan w:val="4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24282" w14:textId="77777777" w:rsidR="00FF62CD" w:rsidRPr="00D91385" w:rsidRDefault="00FF62CD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HTTP / POST</w:t>
            </w:r>
          </w:p>
        </w:tc>
      </w:tr>
      <w:tr w:rsidR="00FF62CD" w:rsidRPr="00B735E5" w14:paraId="081D2592" w14:textId="77777777" w:rsidTr="00A0176E">
        <w:trPr>
          <w:trHeight w:val="296"/>
        </w:trPr>
        <w:tc>
          <w:tcPr>
            <w:tcW w:w="2055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E1AB3C" w14:textId="77777777" w:rsidR="00FF62CD" w:rsidRPr="00D91385" w:rsidRDefault="00FF62CD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HTTP Header</w:t>
            </w:r>
          </w:p>
        </w:tc>
        <w:tc>
          <w:tcPr>
            <w:tcW w:w="7581" w:type="dxa"/>
            <w:gridSpan w:val="4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72CC88" w14:textId="2AD88A06" w:rsidR="00FF62CD" w:rsidRPr="00B735E5" w:rsidRDefault="00FF62CD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val="fr-FR"/>
              </w:rPr>
            </w:pPr>
            <w:r w:rsidRPr="00B735E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  <w:lang w:val="fr-FR"/>
              </w:rPr>
              <w:t xml:space="preserve">“Content-type”, </w:t>
            </w:r>
            <w:r w:rsidR="003E448B" w:rsidRPr="00B735E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  <w:lang w:val="fr-FR"/>
              </w:rPr>
              <w:t>“application/json”</w:t>
            </w:r>
          </w:p>
        </w:tc>
      </w:tr>
      <w:tr w:rsidR="00FF62CD" w:rsidRPr="00D91385" w14:paraId="3D327166" w14:textId="77777777" w:rsidTr="00A0176E">
        <w:trPr>
          <w:trHeight w:val="296"/>
        </w:trPr>
        <w:tc>
          <w:tcPr>
            <w:tcW w:w="2055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37134D" w14:textId="77777777" w:rsidR="00FF62CD" w:rsidRPr="00D91385" w:rsidRDefault="00FF62CD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Request URL</w:t>
            </w:r>
          </w:p>
        </w:tc>
        <w:tc>
          <w:tcPr>
            <w:tcW w:w="7581" w:type="dxa"/>
            <w:gridSpan w:val="4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EC52D5" w14:textId="4E907E1F" w:rsidR="00FF62CD" w:rsidRPr="00D91385" w:rsidRDefault="00000000" w:rsidP="00155F98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hyperlink w:anchor="_결제페이지_요청_URL" w:history="1">
              <w:r w:rsidR="00FF62CD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※ 코드표 – 결제페이지 요청 </w:t>
              </w:r>
              <w:r w:rsidR="00FF62CD" w:rsidRPr="00D91385">
                <w:rPr>
                  <w:rStyle w:val="af9"/>
                  <w:rFonts w:ascii="맑은 고딕" w:eastAsia="맑은 고딕" w:hAnsi="맑은 고딕" w:hint="eastAsia"/>
                  <w:sz w:val="18"/>
                  <w:szCs w:val="18"/>
                </w:rPr>
                <w:t xml:space="preserve">URL </w:t>
              </w:r>
              <w:r w:rsidR="00FF62CD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>참조</w:t>
              </w:r>
            </w:hyperlink>
          </w:p>
        </w:tc>
      </w:tr>
      <w:tr w:rsidR="00FF62CD" w:rsidRPr="00D91385" w14:paraId="3792B75C" w14:textId="77777777" w:rsidTr="00E74A92">
        <w:trPr>
          <w:trHeight w:val="339"/>
        </w:trPr>
        <w:tc>
          <w:tcPr>
            <w:tcW w:w="9636" w:type="dxa"/>
            <w:gridSpan w:val="5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351C7D" w14:textId="77777777" w:rsidR="00FF62CD" w:rsidRPr="00D91385" w:rsidRDefault="00FF62CD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Form Data</w:t>
            </w:r>
          </w:p>
        </w:tc>
      </w:tr>
      <w:tr w:rsidR="00A0176E" w:rsidRPr="00D91385" w14:paraId="5AE95D9A" w14:textId="77777777" w:rsidTr="00A0176E">
        <w:trPr>
          <w:trHeight w:val="339"/>
        </w:trPr>
        <w:tc>
          <w:tcPr>
            <w:tcW w:w="2055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9116FF" w14:textId="77777777" w:rsidR="00A0176E" w:rsidRPr="00D91385" w:rsidRDefault="00A0176E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항목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4734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2BEE8E" w14:textId="77777777" w:rsidR="00A0176E" w:rsidRPr="00D91385" w:rsidRDefault="00A0176E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설명</w:t>
            </w:r>
          </w:p>
        </w:tc>
        <w:tc>
          <w:tcPr>
            <w:tcW w:w="949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1F33F3" w14:textId="77777777" w:rsidR="00A0176E" w:rsidRPr="00D91385" w:rsidRDefault="00A0176E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타입</w:t>
            </w:r>
          </w:p>
        </w:tc>
        <w:tc>
          <w:tcPr>
            <w:tcW w:w="949" w:type="dxa"/>
            <w:shd w:val="clear" w:color="auto" w:fill="F2F2F2"/>
            <w:vAlign w:val="center"/>
          </w:tcPr>
          <w:p w14:paraId="276BA716" w14:textId="3E3F754E" w:rsidR="00A0176E" w:rsidRPr="00D91385" w:rsidRDefault="00A0176E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길이(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byte)</w:t>
            </w:r>
          </w:p>
        </w:tc>
        <w:tc>
          <w:tcPr>
            <w:tcW w:w="949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F5C73D" w14:textId="77777777" w:rsidR="00A0176E" w:rsidRPr="00D91385" w:rsidRDefault="00A0176E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필수</w:t>
            </w:r>
          </w:p>
        </w:tc>
      </w:tr>
      <w:tr w:rsidR="00A0176E" w:rsidRPr="00D91385" w14:paraId="3CCA6947" w14:textId="77777777" w:rsidTr="00A0176E">
        <w:trPr>
          <w:trHeight w:val="353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B8D31B" w14:textId="77777777" w:rsidR="00A0176E" w:rsidRPr="00D91385" w:rsidRDefault="00A0176E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mid</w:t>
            </w:r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879DCE" w14:textId="77777777" w:rsidR="00A0176E" w:rsidRPr="00D91385" w:rsidRDefault="00A0176E" w:rsidP="00155F98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상점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DD83E2" w14:textId="77777777" w:rsidR="00A0176E" w:rsidRPr="00D91385" w:rsidRDefault="00A0176E" w:rsidP="00155F9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49" w:type="dxa"/>
            <w:vAlign w:val="center"/>
          </w:tcPr>
          <w:p w14:paraId="13BDD05D" w14:textId="245449FE" w:rsidR="00A0176E" w:rsidRPr="00D91385" w:rsidRDefault="00A0176E" w:rsidP="00155F9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15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EF422B" w14:textId="77777777" w:rsidR="00A0176E" w:rsidRPr="00D91385" w:rsidRDefault="00A0176E" w:rsidP="00155F9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CC7B68" w:rsidRPr="00D91385" w14:paraId="13D09A86" w14:textId="77777777" w:rsidTr="00A0176E">
        <w:trPr>
          <w:trHeight w:val="353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9F5743" w14:textId="49C37BD8" w:rsidR="00CC7B68" w:rsidRPr="00D91385" w:rsidRDefault="00CC7B68" w:rsidP="00CC7B68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card_no</w:t>
            </w:r>
            <w:proofErr w:type="spellEnd"/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E37A62" w14:textId="34D55434" w:rsidR="00CC7B68" w:rsidRPr="00D91385" w:rsidRDefault="00CC7B68" w:rsidP="00CC7B68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카드번호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056ADD" w14:textId="2918D8E2" w:rsidR="00CC7B68" w:rsidRPr="00D91385" w:rsidRDefault="00CC7B68" w:rsidP="00CC7B6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49" w:type="dxa"/>
            <w:vAlign w:val="center"/>
          </w:tcPr>
          <w:p w14:paraId="57DAE1A9" w14:textId="2AE3298A" w:rsidR="00CC7B68" w:rsidRPr="00D91385" w:rsidRDefault="00CC7B68" w:rsidP="00CC7B6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Max 20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0FE4FE" w14:textId="66FF35AA" w:rsidR="00CC7B68" w:rsidRPr="00D91385" w:rsidRDefault="00CC7B68" w:rsidP="00CC7B6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CC7B68" w:rsidRPr="00D91385" w14:paraId="34B54B8B" w14:textId="77777777" w:rsidTr="00A0176E">
        <w:trPr>
          <w:trHeight w:val="353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C4CDA4" w14:textId="7EFCDF8E" w:rsidR="00CC7B68" w:rsidRPr="00D91385" w:rsidRDefault="00CC7B68" w:rsidP="00CC7B68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card_ym</w:t>
            </w:r>
            <w:proofErr w:type="spellEnd"/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11D795" w14:textId="554B22A0" w:rsidR="00CC7B68" w:rsidRPr="00D91385" w:rsidRDefault="00CC7B68" w:rsidP="00CC7B68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유효년월</w:t>
            </w:r>
            <w:proofErr w:type="spellEnd"/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YYMM)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B7DF00" w14:textId="3FBC6EB8" w:rsidR="00CC7B68" w:rsidRPr="00D91385" w:rsidRDefault="00CC7B68" w:rsidP="00CC7B68">
            <w:pPr>
              <w:tabs>
                <w:tab w:val="center" w:pos="388"/>
              </w:tabs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49" w:type="dxa"/>
            <w:vAlign w:val="center"/>
          </w:tcPr>
          <w:p w14:paraId="40884226" w14:textId="3120DB1A" w:rsidR="00CC7B68" w:rsidRPr="00D91385" w:rsidRDefault="00CC7B68" w:rsidP="00CC7B68">
            <w:pPr>
              <w:tabs>
                <w:tab w:val="center" w:pos="388"/>
              </w:tabs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4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5E8F89" w14:textId="26D3EEC1" w:rsidR="00CC7B68" w:rsidRPr="00D91385" w:rsidRDefault="00CC7B68" w:rsidP="00CC7B6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CC7B68" w:rsidRPr="00D91385" w14:paraId="391039BF" w14:textId="77777777" w:rsidTr="00A0176E">
        <w:trPr>
          <w:trHeight w:val="353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1FE5FE" w14:textId="0DC6FD1F" w:rsidR="00CC7B68" w:rsidRPr="00D91385" w:rsidRDefault="00CC7B68" w:rsidP="00CC7B68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card_pw</w:t>
            </w:r>
            <w:proofErr w:type="spellEnd"/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C71A97" w14:textId="16A774F8" w:rsidR="00CC7B68" w:rsidRPr="00D91385" w:rsidRDefault="00CC7B68" w:rsidP="00CC7B68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카드 비밀번호 앞 </w:t>
            </w: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두자리</w:t>
            </w:r>
            <w:proofErr w:type="spellEnd"/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13060F" w14:textId="768CCBFD" w:rsidR="00CC7B68" w:rsidRPr="00D91385" w:rsidRDefault="00CC7B68" w:rsidP="00CC7B6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49" w:type="dxa"/>
            <w:vAlign w:val="center"/>
          </w:tcPr>
          <w:p w14:paraId="0553DA1E" w14:textId="0782A62E" w:rsidR="00CC7B68" w:rsidRPr="00D91385" w:rsidRDefault="00CC7B68" w:rsidP="00CC7B6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2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E35A68" w14:textId="0C4F4359" w:rsidR="00CC7B68" w:rsidRPr="00D91385" w:rsidRDefault="00CC7B68" w:rsidP="00CC7B6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</w:tr>
      <w:tr w:rsidR="00CC7B68" w:rsidRPr="00D91385" w14:paraId="5A51B851" w14:textId="77777777" w:rsidTr="00A0176E">
        <w:trPr>
          <w:trHeight w:val="353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8438DE" w14:textId="14630D82" w:rsidR="00CC7B68" w:rsidRPr="00D91385" w:rsidRDefault="00CC7B68" w:rsidP="00CC7B68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card_ssn</w:t>
            </w:r>
            <w:proofErr w:type="spellEnd"/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866660" w14:textId="7495B912" w:rsidR="00CC7B68" w:rsidRPr="00D91385" w:rsidRDefault="00CC7B68" w:rsidP="00CC7B68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주민등록번호 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6</w:t>
            </w: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자리 또는 사업자등록번호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0D97BB" w14:textId="3B424DD9" w:rsidR="00CC7B68" w:rsidRPr="00D91385" w:rsidRDefault="00CC7B68" w:rsidP="00CC7B6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49" w:type="dxa"/>
            <w:vAlign w:val="center"/>
          </w:tcPr>
          <w:p w14:paraId="4C1266E3" w14:textId="2329D6E9" w:rsidR="00CC7B68" w:rsidRPr="00D91385" w:rsidRDefault="00CC7B68" w:rsidP="00CC7B6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Max 10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01EF99" w14:textId="36441BF3" w:rsidR="00CC7B68" w:rsidRPr="00D91385" w:rsidRDefault="00CC7B68" w:rsidP="00CC7B6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</w:tr>
      <w:tr w:rsidR="00A0176E" w:rsidRPr="00D91385" w14:paraId="2E5B3166" w14:textId="77777777" w:rsidTr="00A0176E">
        <w:trPr>
          <w:trHeight w:val="353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18DF75" w14:textId="46468C32" w:rsidR="00A0176E" w:rsidRPr="00D91385" w:rsidRDefault="00A0176E" w:rsidP="00A0176E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buyer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_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nm</w:t>
            </w:r>
            <w:proofErr w:type="spellEnd"/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151CA" w14:textId="081A56BD" w:rsidR="00A0176E" w:rsidRPr="00D91385" w:rsidRDefault="00A0176E" w:rsidP="00A0176E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구매자 명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5AAF2C" w14:textId="77777777" w:rsidR="00A0176E" w:rsidRPr="00D91385" w:rsidRDefault="00A0176E" w:rsidP="00A0176E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949" w:type="dxa"/>
            <w:vAlign w:val="center"/>
          </w:tcPr>
          <w:p w14:paraId="31EB7465" w14:textId="4B1D5AA1" w:rsidR="00A0176E" w:rsidRPr="00D91385" w:rsidRDefault="00B779F0" w:rsidP="00A0176E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</w:t>
            </w:r>
            <w:r w:rsidR="00A0176E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50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DD2181" w14:textId="7EEAB39F" w:rsidR="00A0176E" w:rsidRPr="00D91385" w:rsidRDefault="00233005" w:rsidP="00A0176E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266F02" w:rsidRPr="00D91385" w14:paraId="05038EB6" w14:textId="77777777" w:rsidTr="00A0176E">
        <w:trPr>
          <w:trHeight w:val="353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8A83E" w14:textId="6227A90A" w:rsidR="00266F02" w:rsidRPr="00D91385" w:rsidRDefault="00266F02" w:rsidP="00266F02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pay_yn</w:t>
            </w:r>
            <w:proofErr w:type="spellEnd"/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9B0A7E" w14:textId="05919BE2" w:rsidR="00266F02" w:rsidRPr="00D91385" w:rsidRDefault="00266F02" w:rsidP="00266F02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빌키</w:t>
            </w:r>
            <w:proofErr w:type="spellEnd"/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발급</w:t>
            </w: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 시 결제 여부</w:t>
            </w:r>
            <w:r w:rsidR="00E80BB2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 </w:t>
            </w:r>
            <w:r w:rsidR="00E80BB2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(</w:t>
            </w:r>
            <w:proofErr w:type="gramStart"/>
            <w:r w:rsidR="00E80BB2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Y:예</w:t>
            </w:r>
            <w:proofErr w:type="gramEnd"/>
            <w:r w:rsidR="00E80BB2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,N:</w:t>
            </w:r>
            <w:proofErr w:type="spellStart"/>
            <w:r w:rsidR="00E80BB2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아니오</w:t>
            </w:r>
            <w:proofErr w:type="spellEnd"/>
            <w:r w:rsidR="00E80BB2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EE77E9" w14:textId="0BFCEC97" w:rsidR="00266F02" w:rsidRPr="00D91385" w:rsidRDefault="00266F02" w:rsidP="00266F02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949" w:type="dxa"/>
            <w:vAlign w:val="center"/>
          </w:tcPr>
          <w:p w14:paraId="067B1451" w14:textId="010D0BC4" w:rsidR="00266F02" w:rsidRDefault="00266F02" w:rsidP="00266F02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1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C725D7" w14:textId="6C890670" w:rsidR="00266F02" w:rsidRDefault="00266F02" w:rsidP="00266F02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Y</w:t>
            </w:r>
          </w:p>
        </w:tc>
      </w:tr>
      <w:tr w:rsidR="00BA6860" w:rsidRPr="00D91385" w14:paraId="1E85206B" w14:textId="77777777" w:rsidTr="00A0176E">
        <w:trPr>
          <w:trHeight w:val="353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A217DE" w14:textId="6D9497EC" w:rsidR="00BA6860" w:rsidRDefault="00BA6860" w:rsidP="00BA6860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reqdt</w:t>
            </w:r>
            <w:proofErr w:type="spellEnd"/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7A4F39" w14:textId="3608C8AA" w:rsidR="00BA6860" w:rsidRDefault="00BA6860" w:rsidP="00BA6860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빌키</w:t>
            </w:r>
            <w:proofErr w:type="spellEnd"/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 발급 요청일자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3E4B06" w14:textId="78084966" w:rsidR="00BA6860" w:rsidRPr="00A42670" w:rsidRDefault="00BA6860" w:rsidP="00BA6860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49" w:type="dxa"/>
            <w:vAlign w:val="center"/>
          </w:tcPr>
          <w:p w14:paraId="56D0EED5" w14:textId="70F4B454" w:rsidR="00BA6860" w:rsidRDefault="00BA6860" w:rsidP="00BA6860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8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67506D" w14:textId="76B6F878" w:rsidR="00BA6860" w:rsidRPr="00A42670" w:rsidRDefault="00BA6860" w:rsidP="00BA6860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BA6860" w:rsidRPr="00D91385" w14:paraId="0FD63D4D" w14:textId="77777777" w:rsidTr="00A0176E">
        <w:trPr>
          <w:trHeight w:val="353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78DBEB" w14:textId="324CF27B" w:rsidR="00BA6860" w:rsidRDefault="00BA6860" w:rsidP="00BA6860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reqtm</w:t>
            </w:r>
            <w:proofErr w:type="spellEnd"/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997D37" w14:textId="46F48105" w:rsidR="00BA6860" w:rsidRDefault="00BA6860" w:rsidP="00BA6860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빌키</w:t>
            </w:r>
            <w:proofErr w:type="spellEnd"/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 발급 요청일시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65A5AF" w14:textId="6466FA78" w:rsidR="00BA6860" w:rsidRPr="00A42670" w:rsidRDefault="00BA6860" w:rsidP="00BA6860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49" w:type="dxa"/>
            <w:vAlign w:val="center"/>
          </w:tcPr>
          <w:p w14:paraId="6F920A68" w14:textId="5DA3B691" w:rsidR="00BA6860" w:rsidRDefault="00BA6860" w:rsidP="00BA6860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6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A61DE8" w14:textId="6C9FC4DF" w:rsidR="00BA6860" w:rsidRPr="00A42670" w:rsidRDefault="00BA6860" w:rsidP="00BA6860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266F02" w:rsidRPr="00D91385" w14:paraId="025D4F48" w14:textId="77777777" w:rsidTr="00A0176E">
        <w:trPr>
          <w:trHeight w:val="336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41DA59" w14:textId="234CA147" w:rsidR="00266F02" w:rsidRPr="00D91385" w:rsidRDefault="00266F02" w:rsidP="00266F02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reserved01</w:t>
            </w:r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B164F7" w14:textId="535DA2E9" w:rsidR="00266F02" w:rsidRPr="00D91385" w:rsidRDefault="00266F02" w:rsidP="00266F02">
            <w:pPr>
              <w:jc w:val="both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가맹점예약필드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1 (</w:t>
            </w: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응답시</w:t>
            </w:r>
            <w:proofErr w:type="spellEnd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반환됨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7DBA38" w14:textId="77777777" w:rsidR="00266F02" w:rsidRPr="00D91385" w:rsidRDefault="00266F02" w:rsidP="00266F02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49" w:type="dxa"/>
            <w:vAlign w:val="center"/>
          </w:tcPr>
          <w:p w14:paraId="4B7B3AA3" w14:textId="6FD78D70" w:rsidR="00266F02" w:rsidRPr="00D91385" w:rsidRDefault="00266F02" w:rsidP="00266F02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1024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855010" w14:textId="449C01C6" w:rsidR="00266F02" w:rsidRPr="00D91385" w:rsidRDefault="00266F02" w:rsidP="00266F02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</w:tr>
      <w:tr w:rsidR="004E4063" w:rsidRPr="00D91385" w14:paraId="6000739D" w14:textId="77777777" w:rsidTr="00A0176E">
        <w:trPr>
          <w:trHeight w:val="336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86FA65" w14:textId="5F51A1F1" w:rsidR="004E4063" w:rsidRPr="00D91385" w:rsidRDefault="004E4063" w:rsidP="004E4063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reserved02</w:t>
            </w:r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40DAE5" w14:textId="59BE7BE2" w:rsidR="004E4063" w:rsidRPr="00D91385" w:rsidRDefault="004E4063" w:rsidP="004E4063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가맹점예약필드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2 (</w:t>
            </w: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응답시</w:t>
            </w:r>
            <w:proofErr w:type="spellEnd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반환됨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1A53BD" w14:textId="7BA36510" w:rsidR="004E4063" w:rsidRPr="00D91385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49" w:type="dxa"/>
            <w:vAlign w:val="center"/>
          </w:tcPr>
          <w:p w14:paraId="290B5D9E" w14:textId="46692075" w:rsidR="004E4063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1024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1335B7" w14:textId="4A0EF5E8" w:rsidR="004E4063" w:rsidRPr="00D91385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</w:tr>
      <w:tr w:rsidR="004E4063" w14:paraId="18F24643" w14:textId="77777777" w:rsidTr="00F44EB4">
        <w:tblPrEx>
          <w:tblBorders>
            <w:insideH w:val="none" w:sz="0" w:space="0" w:color="auto"/>
            <w:insideV w:val="none" w:sz="0" w:space="0" w:color="auto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2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5D1D2CFB" w14:textId="77777777" w:rsidR="004E4063" w:rsidRDefault="004E4063" w:rsidP="00F44EB4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checkHash</w:t>
            </w:r>
            <w:proofErr w:type="spellEnd"/>
          </w:p>
        </w:tc>
        <w:tc>
          <w:tcPr>
            <w:tcW w:w="4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538AC6" w14:textId="77777777" w:rsidR="004E4063" w:rsidRPr="00D91385" w:rsidRDefault="004E4063" w:rsidP="00F44EB4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유효성 검증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Hash 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값</w:t>
            </w:r>
          </w:p>
          <w:p w14:paraId="76FFB5DA" w14:textId="449151B6" w:rsidR="004E4063" w:rsidRPr="00D91385" w:rsidRDefault="004E4063" w:rsidP="00F44EB4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- Message : </w:t>
            </w: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mid+</w:t>
            </w: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c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ard_no</w:t>
            </w:r>
            <w:r w:rsidR="00BA686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+</w:t>
            </w:r>
            <w:r w:rsidR="00AA507B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reqdt</w:t>
            </w:r>
            <w:proofErr w:type="spellEnd"/>
            <w:r w:rsidR="00AA507B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="00AA507B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reqtm</w:t>
            </w:r>
            <w:proofErr w:type="spellEnd"/>
          </w:p>
          <w:p w14:paraId="4AF069ED" w14:textId="77777777" w:rsidR="004E4063" w:rsidRPr="00D91385" w:rsidRDefault="004E4063" w:rsidP="00F44EB4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- key : API_KEY</w:t>
            </w:r>
          </w:p>
          <w:p w14:paraId="041C7B26" w14:textId="77777777" w:rsidR="004E4063" w:rsidRDefault="004E4063" w:rsidP="00F44EB4">
            <w:pPr>
              <w:pStyle w:val="aff2"/>
              <w:autoSpaceDE/>
              <w:autoSpaceDN/>
              <w:spacing w:line="240" w:lineRule="auto"/>
              <w:textAlignment w:val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※ 공통에 유효성 검증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Hash 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참조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AD104F" w14:textId="77777777" w:rsidR="004E4063" w:rsidRDefault="004E4063" w:rsidP="00F44EB4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ANS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5786AF" w14:textId="77777777" w:rsidR="004E4063" w:rsidRDefault="004E4063" w:rsidP="00F44EB4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255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D6B534" w14:textId="77777777" w:rsidR="004E4063" w:rsidRDefault="004E4063" w:rsidP="00F44EB4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4E4063" w14:paraId="453D3FE4" w14:textId="77777777" w:rsidTr="00830C87">
        <w:tblPrEx>
          <w:tblBorders>
            <w:insideH w:val="none" w:sz="0" w:space="0" w:color="auto"/>
            <w:insideV w:val="none" w:sz="0" w:space="0" w:color="auto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963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A840193" w14:textId="65F7B670" w:rsidR="004E4063" w:rsidRPr="00A42670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결제</w:t>
            </w: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 여부가 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‘Y’인</w:t>
            </w: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 경우 요청 항목</w:t>
            </w:r>
          </w:p>
        </w:tc>
      </w:tr>
      <w:tr w:rsidR="004E4063" w14:paraId="35B1DC59" w14:textId="77777777" w:rsidTr="00A0176E">
        <w:tblPrEx>
          <w:tblBorders>
            <w:insideH w:val="none" w:sz="0" w:space="0" w:color="auto"/>
            <w:insideV w:val="none" w:sz="0" w:space="0" w:color="auto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2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59C8DF59" w14:textId="6C943302" w:rsidR="004E4063" w:rsidRPr="00A42670" w:rsidRDefault="004E4063" w:rsidP="004E4063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buy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_i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temnm</w:t>
            </w:r>
            <w:proofErr w:type="spellEnd"/>
          </w:p>
        </w:tc>
        <w:tc>
          <w:tcPr>
            <w:tcW w:w="4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2D4B27" w14:textId="1B2B7302" w:rsidR="004E4063" w:rsidRPr="00A42670" w:rsidRDefault="004E4063" w:rsidP="004E4063">
            <w:pPr>
              <w:pStyle w:val="aff2"/>
              <w:autoSpaceDE/>
              <w:autoSpaceDN/>
              <w:spacing w:line="240" w:lineRule="auto"/>
              <w:textAlignment w:val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상점 구매 상품 명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4CFD40" w14:textId="12C38836" w:rsidR="004E4063" w:rsidRPr="00A42670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A8C747" w14:textId="19B60E7A" w:rsidR="004E4063" w:rsidRPr="00A42670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255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F19370" w14:textId="18DE91D2" w:rsidR="004E4063" w:rsidRPr="00A42670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4E4063" w14:paraId="2539ABBE" w14:textId="77777777" w:rsidTr="00A0176E">
        <w:tblPrEx>
          <w:tblBorders>
            <w:insideH w:val="none" w:sz="0" w:space="0" w:color="auto"/>
            <w:insideV w:val="none" w:sz="0" w:space="0" w:color="auto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2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2187DEC5" w14:textId="0E8A32B5" w:rsidR="004E4063" w:rsidRPr="009A092E" w:rsidRDefault="004E4063" w:rsidP="004E4063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buy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_r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eqamt</w:t>
            </w:r>
            <w:proofErr w:type="spellEnd"/>
          </w:p>
        </w:tc>
        <w:tc>
          <w:tcPr>
            <w:tcW w:w="4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79E7CE" w14:textId="222AC805" w:rsidR="004E4063" w:rsidRPr="00D41C9E" w:rsidRDefault="004E4063" w:rsidP="004E4063">
            <w:pPr>
              <w:pStyle w:val="aff2"/>
              <w:autoSpaceDE/>
              <w:autoSpaceDN/>
              <w:spacing w:line="240" w:lineRule="auto"/>
              <w:textAlignment w:val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상품 구매 금액 </w:t>
            </w:r>
            <w:proofErr w:type="gram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( 결제금액</w:t>
            </w:r>
            <w:proofErr w:type="gramEnd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 )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BECB8A" w14:textId="12CCB592" w:rsidR="004E4063" w:rsidRPr="00D41C9E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9330CB" w14:textId="0ABB1B55" w:rsidR="004E4063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15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C3B669" w14:textId="6EC3D83F" w:rsidR="004E4063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4E4063" w14:paraId="0A133247" w14:textId="77777777" w:rsidTr="00A0176E">
        <w:tblPrEx>
          <w:tblBorders>
            <w:insideH w:val="none" w:sz="0" w:space="0" w:color="auto"/>
            <w:insideV w:val="none" w:sz="0" w:space="0" w:color="auto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2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035EFFB4" w14:textId="1E34954E" w:rsidR="004E4063" w:rsidRPr="00A42670" w:rsidRDefault="004E4063" w:rsidP="004E4063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buy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_i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temcd</w:t>
            </w:r>
            <w:proofErr w:type="spellEnd"/>
          </w:p>
        </w:tc>
        <w:tc>
          <w:tcPr>
            <w:tcW w:w="4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8446CC" w14:textId="47E9BB61" w:rsidR="004E4063" w:rsidRPr="00A42670" w:rsidRDefault="004E4063" w:rsidP="004E4063">
            <w:pPr>
              <w:pStyle w:val="aff2"/>
              <w:autoSpaceDE/>
              <w:autoSpaceDN/>
              <w:spacing w:line="240" w:lineRule="auto"/>
              <w:textAlignment w:val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상점 판매 상품코드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9FCBF1" w14:textId="0E5345EF" w:rsidR="004E4063" w:rsidRPr="00A42670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9CF8F8" w14:textId="6454B4A0" w:rsidR="004E4063" w:rsidRPr="00A42670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20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081B7C" w14:textId="0C2CBAAE" w:rsidR="004E4063" w:rsidRPr="00A42670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</w:tr>
      <w:tr w:rsidR="004E4063" w14:paraId="5D252071" w14:textId="77777777" w:rsidTr="00A0176E">
        <w:tblPrEx>
          <w:tblBorders>
            <w:insideH w:val="none" w:sz="0" w:space="0" w:color="auto"/>
            <w:insideV w:val="none" w:sz="0" w:space="0" w:color="auto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2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70FB6BC1" w14:textId="13BAED7E" w:rsidR="004E4063" w:rsidRPr="00D41C9E" w:rsidRDefault="004E4063" w:rsidP="004E4063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buyer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_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4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61CB8A" w14:textId="78A110F4" w:rsidR="004E4063" w:rsidRPr="00D41C9E" w:rsidRDefault="004E4063" w:rsidP="004E4063">
            <w:pPr>
              <w:pStyle w:val="aff2"/>
              <w:autoSpaceDE/>
              <w:autoSpaceDN/>
              <w:spacing w:line="240" w:lineRule="auto"/>
              <w:textAlignment w:val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상점 구매자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6B2D97" w14:textId="634D78D2" w:rsidR="004E4063" w:rsidRPr="00D41C9E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CA53DC" w14:textId="44EFEA0A" w:rsidR="004E4063" w:rsidRPr="00D41C9E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20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FFF9F6" w14:textId="695B03B8" w:rsidR="004E4063" w:rsidRPr="00D41C9E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</w:tr>
      <w:tr w:rsidR="004E4063" w14:paraId="080FC18E" w14:textId="77777777" w:rsidTr="00A0176E">
        <w:tblPrEx>
          <w:tblBorders>
            <w:insideH w:val="none" w:sz="0" w:space="0" w:color="auto"/>
            <w:insideV w:val="none" w:sz="0" w:space="0" w:color="auto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2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4927CA78" w14:textId="62C0F9A5" w:rsidR="004E4063" w:rsidRDefault="004E4063" w:rsidP="004E4063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buyer</w:t>
            </w: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_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ip</w:t>
            </w:r>
            <w:proofErr w:type="spellEnd"/>
          </w:p>
        </w:tc>
        <w:tc>
          <w:tcPr>
            <w:tcW w:w="4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8F429A" w14:textId="578DC934" w:rsidR="004E4063" w:rsidRDefault="004E4063" w:rsidP="004E4063">
            <w:pPr>
              <w:pStyle w:val="aff2"/>
              <w:autoSpaceDE/>
              <w:autoSpaceDN/>
              <w:spacing w:line="240" w:lineRule="auto"/>
              <w:textAlignment w:val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상점 구매자</w:t>
            </w: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ip</w:t>
            </w:r>
            <w:proofErr w:type="spellEnd"/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FAD2BC" w14:textId="63BB47FC" w:rsidR="004E4063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NS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732009" w14:textId="0CD1D227" w:rsidR="004E4063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</w:t>
            </w: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 15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A0B36A" w14:textId="5B260BC3" w:rsidR="004E4063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</w:tr>
      <w:tr w:rsidR="004E4063" w14:paraId="638150D9" w14:textId="77777777" w:rsidTr="00A0176E">
        <w:tblPrEx>
          <w:tblBorders>
            <w:insideH w:val="none" w:sz="0" w:space="0" w:color="auto"/>
            <w:insideV w:val="none" w:sz="0" w:space="0" w:color="auto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2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55EEC606" w14:textId="1823E354" w:rsidR="004E4063" w:rsidRDefault="004E4063" w:rsidP="004E4063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buyer</w:t>
            </w: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_e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mail</w:t>
            </w:r>
            <w:proofErr w:type="spellEnd"/>
          </w:p>
        </w:tc>
        <w:tc>
          <w:tcPr>
            <w:tcW w:w="4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2FC15A" w14:textId="05CE4D00" w:rsidR="004E4063" w:rsidRDefault="004E4063" w:rsidP="004E4063">
            <w:pPr>
              <w:pStyle w:val="aff2"/>
              <w:autoSpaceDE/>
              <w:autoSpaceDN/>
              <w:spacing w:line="240" w:lineRule="auto"/>
              <w:textAlignment w:val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상점 구매자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Email 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주소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19661E" w14:textId="1FC03169" w:rsidR="004E4063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ANS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6F9798" w14:textId="12677F00" w:rsidR="004E4063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128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175E16" w14:textId="6EDDD1C8" w:rsidR="004E4063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</w:tr>
      <w:tr w:rsidR="004E4063" w14:paraId="5CB011AF" w14:textId="77777777" w:rsidTr="00A0176E">
        <w:tblPrEx>
          <w:tblBorders>
            <w:insideH w:val="none" w:sz="0" w:space="0" w:color="auto"/>
            <w:insideV w:val="none" w:sz="0" w:space="0" w:color="auto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2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62585A41" w14:textId="4EC5DF6A" w:rsidR="004E4063" w:rsidRDefault="004E4063" w:rsidP="004E4063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orderno</w:t>
            </w:r>
            <w:proofErr w:type="spellEnd"/>
          </w:p>
        </w:tc>
        <w:tc>
          <w:tcPr>
            <w:tcW w:w="4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8B5DC1" w14:textId="1818C5CB" w:rsidR="004E4063" w:rsidRDefault="004E4063" w:rsidP="004E4063">
            <w:pPr>
              <w:pStyle w:val="aff2"/>
              <w:autoSpaceDE/>
              <w:autoSpaceDN/>
              <w:spacing w:line="240" w:lineRule="auto"/>
              <w:textAlignment w:val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상점 주문번호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231F15" w14:textId="0968BFE3" w:rsidR="004E4063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98B5C3" w14:textId="1296115A" w:rsidR="004E4063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65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81F565" w14:textId="222471C7" w:rsidR="004E4063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4E4063" w14:paraId="64CC2844" w14:textId="77777777" w:rsidTr="00A0176E">
        <w:tblPrEx>
          <w:tblBorders>
            <w:insideH w:val="none" w:sz="0" w:space="0" w:color="auto"/>
            <w:insideV w:val="none" w:sz="0" w:space="0" w:color="auto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2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0C8548A1" w14:textId="6B2DAF17" w:rsidR="004E4063" w:rsidRDefault="004E4063" w:rsidP="004E4063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lastRenderedPageBreak/>
              <w:t>orderdt</w:t>
            </w:r>
            <w:proofErr w:type="spellEnd"/>
          </w:p>
        </w:tc>
        <w:tc>
          <w:tcPr>
            <w:tcW w:w="4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400C98" w14:textId="52A2F05A" w:rsidR="004E4063" w:rsidRDefault="004E4063" w:rsidP="004E4063">
            <w:pPr>
              <w:pStyle w:val="aff2"/>
              <w:autoSpaceDE/>
              <w:autoSpaceDN/>
              <w:spacing w:line="240" w:lineRule="auto"/>
              <w:textAlignment w:val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상점 주문일자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(YYYYMMDD)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3027B1" w14:textId="4FEB9538" w:rsidR="004E4063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6F9089" w14:textId="1BC86E19" w:rsidR="004E4063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8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08AC71" w14:textId="73346602" w:rsidR="004E4063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4E4063" w14:paraId="141E9297" w14:textId="77777777" w:rsidTr="00A0176E">
        <w:tblPrEx>
          <w:tblBorders>
            <w:insideH w:val="none" w:sz="0" w:space="0" w:color="auto"/>
            <w:insideV w:val="none" w:sz="0" w:space="0" w:color="auto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2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2024C3EB" w14:textId="3C3A4C05" w:rsidR="004E4063" w:rsidRDefault="004E4063" w:rsidP="004E4063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ordertm</w:t>
            </w:r>
            <w:proofErr w:type="spellEnd"/>
          </w:p>
        </w:tc>
        <w:tc>
          <w:tcPr>
            <w:tcW w:w="4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7CC093" w14:textId="238327DF" w:rsidR="004E4063" w:rsidRDefault="004E4063" w:rsidP="004E4063">
            <w:pPr>
              <w:pStyle w:val="aff2"/>
              <w:autoSpaceDE/>
              <w:autoSpaceDN/>
              <w:spacing w:line="240" w:lineRule="auto"/>
              <w:textAlignment w:val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상점 주문시간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(HHMMSS)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F495B3" w14:textId="799D577F" w:rsidR="004E4063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1FED1D" w14:textId="243299E6" w:rsidR="004E4063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6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D83964" w14:textId="4446E2A6" w:rsidR="004E4063" w:rsidRDefault="004E4063" w:rsidP="004E4063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75176C" w14:paraId="35D67792" w14:textId="77777777" w:rsidTr="00A0176E">
        <w:tblPrEx>
          <w:tblBorders>
            <w:insideH w:val="none" w:sz="0" w:space="0" w:color="auto"/>
            <w:insideV w:val="none" w:sz="0" w:space="0" w:color="auto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2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3218CF42" w14:textId="3CD147C2" w:rsidR="0075176C" w:rsidRPr="00D91385" w:rsidRDefault="0075176C" w:rsidP="0075176C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9A092E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quota_months</w:t>
            </w:r>
            <w:proofErr w:type="spellEnd"/>
          </w:p>
        </w:tc>
        <w:tc>
          <w:tcPr>
            <w:tcW w:w="4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D3E952" w14:textId="43BAA149" w:rsidR="0075176C" w:rsidRPr="00D91385" w:rsidRDefault="0075176C" w:rsidP="0075176C">
            <w:pPr>
              <w:pStyle w:val="aff2"/>
              <w:autoSpaceDE/>
              <w:autoSpaceDN/>
              <w:spacing w:line="240" w:lineRule="auto"/>
              <w:textAlignment w:val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41C9E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할부개월수</w:t>
            </w:r>
            <w:proofErr w:type="spellEnd"/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AAF788" w14:textId="69CA561E" w:rsidR="0075176C" w:rsidRPr="00D91385" w:rsidRDefault="0075176C" w:rsidP="0075176C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41C9E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E70948" w14:textId="1256AC9F" w:rsidR="0075176C" w:rsidRDefault="0075176C" w:rsidP="0075176C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2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5BBFB6" w14:textId="2228FC92" w:rsidR="0075176C" w:rsidRPr="00D91385" w:rsidRDefault="0075176C" w:rsidP="0075176C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Y</w:t>
            </w:r>
          </w:p>
        </w:tc>
      </w:tr>
      <w:tr w:rsidR="0075176C" w14:paraId="0CD4D706" w14:textId="77777777" w:rsidTr="00A0176E">
        <w:tblPrEx>
          <w:tblBorders>
            <w:insideH w:val="none" w:sz="0" w:space="0" w:color="auto"/>
            <w:insideV w:val="none" w:sz="0" w:space="0" w:color="auto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2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44CC25C2" w14:textId="157EA9A1" w:rsidR="0075176C" w:rsidRPr="00D91385" w:rsidRDefault="0075176C" w:rsidP="0075176C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tax_y</w:t>
            </w:r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n</w:t>
            </w:r>
            <w:proofErr w:type="spellEnd"/>
          </w:p>
        </w:tc>
        <w:tc>
          <w:tcPr>
            <w:tcW w:w="4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3E5284" w14:textId="77777777" w:rsidR="0075176C" w:rsidRPr="00A42670" w:rsidRDefault="0075176C" w:rsidP="0075176C">
            <w:pPr>
              <w:pStyle w:val="aff2"/>
              <w:autoSpaceDE/>
              <w:autoSpaceDN/>
              <w:spacing w:line="240" w:lineRule="auto"/>
              <w:textAlignment w:val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부가세 계산여부</w:t>
            </w:r>
          </w:p>
          <w:p w14:paraId="6CF0614D" w14:textId="77777777" w:rsidR="0075176C" w:rsidRPr="00A42670" w:rsidRDefault="0075176C" w:rsidP="0075176C">
            <w:pPr>
              <w:pStyle w:val="aff2"/>
              <w:autoSpaceDE/>
              <w:autoSpaceDN/>
              <w:spacing w:line="240" w:lineRule="auto"/>
              <w:textAlignment w:val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gramStart"/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Y :</w:t>
            </w:r>
            <w:proofErr w:type="gramEnd"/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PG 자동계산, </w:t>
            </w:r>
            <w:proofErr w:type="spellStart"/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taxAmt</w:t>
            </w:r>
            <w:proofErr w:type="spellEnd"/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는 불필요</w:t>
            </w:r>
          </w:p>
          <w:p w14:paraId="66D14CE7" w14:textId="5CD1AE86" w:rsidR="0075176C" w:rsidRPr="00D91385" w:rsidRDefault="0075176C" w:rsidP="0075176C">
            <w:pPr>
              <w:pStyle w:val="aff2"/>
              <w:autoSpaceDE/>
              <w:autoSpaceDN/>
              <w:spacing w:line="240" w:lineRule="auto"/>
              <w:textAlignment w:val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gramStart"/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N :</w:t>
            </w:r>
            <w:proofErr w:type="gramEnd"/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가맹점에서 계산한 </w:t>
            </w:r>
            <w:proofErr w:type="spellStart"/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taxAmt</w:t>
            </w:r>
            <w:proofErr w:type="spellEnd"/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값 사용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803A6C" w14:textId="732125B7" w:rsidR="0075176C" w:rsidRPr="00D91385" w:rsidRDefault="0075176C" w:rsidP="0075176C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4E086C" w14:textId="59B0D1EB" w:rsidR="0075176C" w:rsidRDefault="0075176C" w:rsidP="0075176C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1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A5B9C7" w14:textId="6F7208B3" w:rsidR="0075176C" w:rsidRPr="00D91385" w:rsidRDefault="0075176C" w:rsidP="0075176C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Y</w:t>
            </w:r>
          </w:p>
        </w:tc>
      </w:tr>
      <w:tr w:rsidR="0075176C" w14:paraId="52ED11A8" w14:textId="77777777" w:rsidTr="00A0176E">
        <w:tblPrEx>
          <w:tblBorders>
            <w:insideH w:val="none" w:sz="0" w:space="0" w:color="auto"/>
            <w:insideV w:val="none" w:sz="0" w:space="0" w:color="auto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2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17B70147" w14:textId="04C49D30" w:rsidR="0075176C" w:rsidRPr="00D91385" w:rsidRDefault="0075176C" w:rsidP="0075176C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tax_a</w:t>
            </w:r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mt</w:t>
            </w:r>
            <w:proofErr w:type="spellEnd"/>
          </w:p>
        </w:tc>
        <w:tc>
          <w:tcPr>
            <w:tcW w:w="4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CEEC1E" w14:textId="77777777" w:rsidR="0075176C" w:rsidRPr="00A42670" w:rsidRDefault="0075176C" w:rsidP="0075176C">
            <w:pPr>
              <w:pStyle w:val="aff2"/>
              <w:autoSpaceDE/>
              <w:autoSpaceDN/>
              <w:spacing w:line="240" w:lineRule="auto"/>
              <w:textAlignment w:val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부가세 금액</w:t>
            </w:r>
          </w:p>
          <w:p w14:paraId="62B8BA7C" w14:textId="6E44FEC8" w:rsidR="0075176C" w:rsidRPr="00D91385" w:rsidRDefault="0075176C" w:rsidP="0075176C">
            <w:pPr>
              <w:pStyle w:val="aff2"/>
              <w:autoSpaceDE/>
              <w:autoSpaceDN/>
              <w:spacing w:line="240" w:lineRule="auto"/>
              <w:textAlignment w:val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taxYn</w:t>
            </w:r>
            <w:proofErr w:type="spellEnd"/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이 N 인 경우만 금액 입력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D72201" w14:textId="67EF2E39" w:rsidR="0075176C" w:rsidRPr="00D91385" w:rsidRDefault="0075176C" w:rsidP="0075176C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405CF9" w14:textId="5DCD2C61" w:rsidR="0075176C" w:rsidRDefault="0075176C" w:rsidP="0075176C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Max 15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3BA9C6" w14:textId="232C5FC1" w:rsidR="0075176C" w:rsidRPr="00D91385" w:rsidRDefault="0075176C" w:rsidP="0075176C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N</w:t>
            </w:r>
          </w:p>
        </w:tc>
      </w:tr>
    </w:tbl>
    <w:p w14:paraId="232FED14" w14:textId="2F796034" w:rsidR="00014976" w:rsidRDefault="00014976" w:rsidP="00155F98">
      <w:pPr>
        <w:rPr>
          <w:rFonts w:ascii="맑은 고딕" w:eastAsia="맑은 고딕" w:hAnsi="맑은 고딕"/>
          <w:color w:val="000000" w:themeColor="text1"/>
        </w:rPr>
      </w:pPr>
    </w:p>
    <w:p w14:paraId="00A6CDC5" w14:textId="32E6918E" w:rsidR="00014976" w:rsidRPr="00D91385" w:rsidRDefault="00266F02" w:rsidP="00155F98">
      <w:pPr>
        <w:pStyle w:val="3"/>
        <w:rPr>
          <w:rFonts w:ascii="맑은 고딕" w:hAnsi="맑은 고딕"/>
          <w:color w:val="000000" w:themeColor="text1"/>
        </w:rPr>
      </w:pPr>
      <w:bookmarkStart w:id="14" w:name="_결제인증응답_규격"/>
      <w:bookmarkStart w:id="15" w:name="_Toc209616287"/>
      <w:bookmarkEnd w:id="14"/>
      <w:proofErr w:type="spellStart"/>
      <w:r>
        <w:rPr>
          <w:rFonts w:ascii="맑은 고딕" w:hAnsi="맑은 고딕" w:hint="eastAsia"/>
          <w:color w:val="000000" w:themeColor="text1"/>
        </w:rPr>
        <w:t>빌키</w:t>
      </w:r>
      <w:proofErr w:type="spellEnd"/>
      <w:r w:rsidR="0072782C">
        <w:rPr>
          <w:rFonts w:ascii="맑은 고딕" w:hAnsi="맑은 고딕" w:hint="eastAsia"/>
          <w:color w:val="000000" w:themeColor="text1"/>
        </w:rPr>
        <w:t xml:space="preserve"> 발급</w:t>
      </w:r>
      <w:r>
        <w:rPr>
          <w:rFonts w:ascii="맑은 고딕" w:hAnsi="맑은 고딕" w:hint="eastAsia"/>
          <w:color w:val="000000" w:themeColor="text1"/>
        </w:rPr>
        <w:t xml:space="preserve"> 응답 규격</w:t>
      </w:r>
      <w:bookmarkEnd w:id="15"/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5689"/>
        <w:gridCol w:w="1061"/>
        <w:gridCol w:w="995"/>
      </w:tblGrid>
      <w:tr w:rsidR="00BF7AB8" w:rsidRPr="00D91385" w14:paraId="57422749" w14:textId="19F910C5" w:rsidTr="00BF7AB8">
        <w:trPr>
          <w:trHeight w:val="339"/>
        </w:trPr>
        <w:tc>
          <w:tcPr>
            <w:tcW w:w="1887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A30A635" w14:textId="77777777" w:rsidR="00BF7AB8" w:rsidRPr="00D91385" w:rsidRDefault="00BF7AB8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Protocol/HTTP Method</w:t>
            </w:r>
          </w:p>
        </w:tc>
        <w:tc>
          <w:tcPr>
            <w:tcW w:w="7745" w:type="dxa"/>
            <w:gridSpan w:val="3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052286" w14:textId="6CE4EDF5" w:rsidR="00BF7AB8" w:rsidRPr="00D91385" w:rsidRDefault="00BF7AB8" w:rsidP="00BF7AB8">
            <w:pPr>
              <w:autoSpaceDE w:val="0"/>
              <w:autoSpaceDN w:val="0"/>
              <w:jc w:val="both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HTTP / POST</w:t>
            </w:r>
          </w:p>
        </w:tc>
      </w:tr>
      <w:tr w:rsidR="00BF7AB8" w:rsidRPr="00B735E5" w14:paraId="6FF2DE0A" w14:textId="770A10B2" w:rsidTr="00673F5F">
        <w:trPr>
          <w:trHeight w:val="296"/>
        </w:trPr>
        <w:tc>
          <w:tcPr>
            <w:tcW w:w="1887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FEA09F7" w14:textId="77777777" w:rsidR="00BF7AB8" w:rsidRPr="00D91385" w:rsidRDefault="00BF7AB8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HTTP Header</w:t>
            </w:r>
          </w:p>
        </w:tc>
        <w:tc>
          <w:tcPr>
            <w:tcW w:w="7745" w:type="dxa"/>
            <w:gridSpan w:val="3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82F6856" w14:textId="2760AB5F" w:rsidR="00BF7AB8" w:rsidRPr="00B735E5" w:rsidRDefault="00BF7AB8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val="fr-FR"/>
              </w:rPr>
            </w:pPr>
            <w:r w:rsidRPr="00B735E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  <w:lang w:val="fr-FR"/>
              </w:rPr>
              <w:t>“Content-type”, “application/x-www-form-urlencoded”</w:t>
            </w:r>
          </w:p>
        </w:tc>
      </w:tr>
      <w:tr w:rsidR="00BF7AB8" w:rsidRPr="00D91385" w14:paraId="6854FD5B" w14:textId="2DC29CC3" w:rsidTr="00673F5F">
        <w:trPr>
          <w:trHeight w:val="339"/>
        </w:trPr>
        <w:tc>
          <w:tcPr>
            <w:tcW w:w="9632" w:type="dxa"/>
            <w:gridSpan w:val="4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E049F70" w14:textId="51B49D45" w:rsidR="00BF7AB8" w:rsidRPr="00D91385" w:rsidRDefault="00BF7AB8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Form Data</w:t>
            </w:r>
          </w:p>
        </w:tc>
      </w:tr>
      <w:tr w:rsidR="00BF7AB8" w:rsidRPr="00D91385" w14:paraId="0A9B650F" w14:textId="326540D0" w:rsidTr="00BF7AB8">
        <w:trPr>
          <w:trHeight w:val="339"/>
        </w:trPr>
        <w:tc>
          <w:tcPr>
            <w:tcW w:w="1887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F886A52" w14:textId="77777777" w:rsidR="00BF7AB8" w:rsidRPr="00D91385" w:rsidRDefault="00BF7AB8" w:rsidP="00BF7AB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항목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5689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F639298" w14:textId="77777777" w:rsidR="00BF7AB8" w:rsidRPr="00D91385" w:rsidRDefault="00BF7AB8" w:rsidP="00BF7AB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설명</w:t>
            </w:r>
          </w:p>
        </w:tc>
        <w:tc>
          <w:tcPr>
            <w:tcW w:w="1061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9FBC402" w14:textId="77777777" w:rsidR="00BF7AB8" w:rsidRPr="00D91385" w:rsidRDefault="00BF7AB8" w:rsidP="00BF7AB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타입</w:t>
            </w:r>
          </w:p>
        </w:tc>
        <w:tc>
          <w:tcPr>
            <w:tcW w:w="995" w:type="dxa"/>
            <w:shd w:val="clear" w:color="auto" w:fill="F2F2F2"/>
          </w:tcPr>
          <w:p w14:paraId="71743D15" w14:textId="28F64C14" w:rsidR="00BF7AB8" w:rsidRPr="00D91385" w:rsidRDefault="00BF7AB8" w:rsidP="00BF7AB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길이(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byte)</w:t>
            </w:r>
          </w:p>
        </w:tc>
      </w:tr>
      <w:tr w:rsidR="00BF7AB8" w:rsidRPr="00D91385" w14:paraId="1D2F5DBD" w14:textId="13584073" w:rsidTr="00BF7AB8">
        <w:trPr>
          <w:trHeight w:val="353"/>
        </w:trPr>
        <w:tc>
          <w:tcPr>
            <w:tcW w:w="1887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680AC3F" w14:textId="41538618" w:rsidR="00BF7AB8" w:rsidRPr="00D91385" w:rsidRDefault="00BF7AB8" w:rsidP="00BF7AB8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result_code</w:t>
            </w:r>
            <w:proofErr w:type="spellEnd"/>
          </w:p>
        </w:tc>
        <w:tc>
          <w:tcPr>
            <w:tcW w:w="5689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D7EB728" w14:textId="77777777" w:rsidR="00BF7AB8" w:rsidRPr="00D91385" w:rsidRDefault="00BF7AB8" w:rsidP="00BF7AB8">
            <w:pPr>
              <w:pStyle w:val="aff2"/>
              <w:spacing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가맹점 결과코드</w:t>
            </w:r>
          </w:p>
          <w:p w14:paraId="115C9E6B" w14:textId="1E27CF18" w:rsidR="00BF7AB8" w:rsidRPr="00D91385" w:rsidRDefault="00000000" w:rsidP="00BF7AB8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hyperlink w:anchor="_결제처리결과코드_리스트" w:history="1">
              <w:r w:rsidR="00BF7AB8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※ 코드표 </w:t>
              </w:r>
              <w:r w:rsidR="00BF7AB8" w:rsidRPr="00D91385">
                <w:rPr>
                  <w:rStyle w:val="af9"/>
                  <w:rFonts w:ascii="맑은 고딕" w:eastAsia="맑은 고딕" w:hAnsi="맑은 고딕" w:cs="바탕"/>
                  <w:sz w:val="18"/>
                  <w:szCs w:val="18"/>
                </w:rPr>
                <w:t>–</w:t>
              </w:r>
              <w:r w:rsidR="00BF7AB8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 결제처리결과코드 리스트 참조</w:t>
              </w:r>
            </w:hyperlink>
          </w:p>
        </w:tc>
        <w:tc>
          <w:tcPr>
            <w:tcW w:w="1061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93624D2" w14:textId="069B4F4A" w:rsidR="00BF7AB8" w:rsidRPr="00D91385" w:rsidRDefault="00BF7AB8" w:rsidP="00BF7AB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3BAD2BF5" w14:textId="0BD1709D" w:rsidR="00BF7AB8" w:rsidRPr="00D91385" w:rsidRDefault="00BF7AB8" w:rsidP="00BF7AB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20</w:t>
            </w:r>
          </w:p>
        </w:tc>
      </w:tr>
      <w:tr w:rsidR="00BF7AB8" w:rsidRPr="00D91385" w14:paraId="0C5FBD51" w14:textId="7D7C27F9" w:rsidTr="00BF7AB8">
        <w:trPr>
          <w:trHeight w:val="353"/>
        </w:trPr>
        <w:tc>
          <w:tcPr>
            <w:tcW w:w="1887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D2BE025" w14:textId="4740CA19" w:rsidR="00BF7AB8" w:rsidRPr="00D91385" w:rsidRDefault="00BF7AB8" w:rsidP="00BF7AB8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result_msg</w:t>
            </w:r>
            <w:proofErr w:type="spellEnd"/>
          </w:p>
        </w:tc>
        <w:tc>
          <w:tcPr>
            <w:tcW w:w="5689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60F8727" w14:textId="77777777" w:rsidR="00BF7AB8" w:rsidRPr="00D91385" w:rsidRDefault="00BF7AB8" w:rsidP="00BF7AB8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가맹점 결과메시지</w:t>
            </w:r>
          </w:p>
          <w:p w14:paraId="5742C607" w14:textId="6E4CAF5E" w:rsidR="00BF7AB8" w:rsidRPr="00D91385" w:rsidRDefault="00000000" w:rsidP="00BF7AB8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hyperlink w:anchor="_결제처리결과코드_리스트" w:history="1">
              <w:r w:rsidR="00BF7AB8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※ 코드표 </w:t>
              </w:r>
              <w:r w:rsidR="00BF7AB8" w:rsidRPr="00D91385">
                <w:rPr>
                  <w:rStyle w:val="af9"/>
                  <w:rFonts w:ascii="맑은 고딕" w:eastAsia="맑은 고딕" w:hAnsi="맑은 고딕" w:cs="바탕"/>
                  <w:sz w:val="18"/>
                  <w:szCs w:val="18"/>
                </w:rPr>
                <w:t>–</w:t>
              </w:r>
              <w:r w:rsidR="00BF7AB8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 결제처리결과코드 리스트 참조</w:t>
              </w:r>
            </w:hyperlink>
          </w:p>
        </w:tc>
        <w:tc>
          <w:tcPr>
            <w:tcW w:w="1061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7B3EB89" w14:textId="32C5E55A" w:rsidR="00BF7AB8" w:rsidRPr="00D91385" w:rsidRDefault="00BF7AB8" w:rsidP="00BF7AB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1F1670B9" w14:textId="7CD9E63D" w:rsidR="00BF7AB8" w:rsidRPr="00D91385" w:rsidRDefault="00BF7AB8" w:rsidP="00BF7AB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 1024</w:t>
            </w:r>
          </w:p>
        </w:tc>
      </w:tr>
      <w:tr w:rsidR="00BF7AB8" w:rsidRPr="00D91385" w14:paraId="37E8558B" w14:textId="3AEF2706" w:rsidTr="00BF7AB8">
        <w:trPr>
          <w:trHeight w:val="353"/>
        </w:trPr>
        <w:tc>
          <w:tcPr>
            <w:tcW w:w="1887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FEE7809" w14:textId="2DAF128A" w:rsidR="00BF7AB8" w:rsidRPr="00D91385" w:rsidRDefault="00BF7AB8" w:rsidP="00BF7AB8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dresult_code</w:t>
            </w:r>
            <w:proofErr w:type="spellEnd"/>
          </w:p>
        </w:tc>
        <w:tc>
          <w:tcPr>
            <w:tcW w:w="5689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B6EA30B" w14:textId="77777777" w:rsidR="00BF7AB8" w:rsidRPr="00D91385" w:rsidRDefault="00BF7AB8" w:rsidP="00BF7AB8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결제사용자 결과코드</w:t>
            </w:r>
          </w:p>
          <w:p w14:paraId="61FC15B9" w14:textId="52CEB63F" w:rsidR="00BF7AB8" w:rsidRPr="00D91385" w:rsidRDefault="00000000" w:rsidP="00BF7AB8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hyperlink w:anchor="_결제처리결과코드_리스트" w:history="1">
              <w:r w:rsidR="00BF7AB8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※ 코드표 </w:t>
              </w:r>
              <w:r w:rsidR="00BF7AB8" w:rsidRPr="00D91385">
                <w:rPr>
                  <w:rStyle w:val="af9"/>
                  <w:rFonts w:ascii="맑은 고딕" w:eastAsia="맑은 고딕" w:hAnsi="맑은 고딕" w:cs="바탕"/>
                  <w:sz w:val="18"/>
                  <w:szCs w:val="18"/>
                </w:rPr>
                <w:t>–</w:t>
              </w:r>
              <w:r w:rsidR="00BF7AB8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 결제처리결과코드 리스트 참조</w:t>
              </w:r>
            </w:hyperlink>
          </w:p>
        </w:tc>
        <w:tc>
          <w:tcPr>
            <w:tcW w:w="1061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EDA4DD3" w14:textId="33967B08" w:rsidR="00BF7AB8" w:rsidRPr="00D91385" w:rsidRDefault="00BF7AB8" w:rsidP="00BF7AB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03B8E567" w14:textId="4E629CA2" w:rsidR="00BF7AB8" w:rsidRPr="00D91385" w:rsidRDefault="00BF7AB8" w:rsidP="00BF7AB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20</w:t>
            </w:r>
          </w:p>
        </w:tc>
      </w:tr>
      <w:tr w:rsidR="00BF7AB8" w:rsidRPr="00D91385" w14:paraId="778A128C" w14:textId="67455A30" w:rsidTr="00BF7AB8">
        <w:trPr>
          <w:trHeight w:val="353"/>
        </w:trPr>
        <w:tc>
          <w:tcPr>
            <w:tcW w:w="188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72690AF" w14:textId="5FABD1FA" w:rsidR="00BF7AB8" w:rsidRPr="00D91385" w:rsidRDefault="00BF7AB8" w:rsidP="00BF7AB8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dresult_msg</w:t>
            </w:r>
            <w:proofErr w:type="spellEnd"/>
          </w:p>
        </w:tc>
        <w:tc>
          <w:tcPr>
            <w:tcW w:w="5689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D1C3010" w14:textId="77777777" w:rsidR="00BF7AB8" w:rsidRPr="00D91385" w:rsidRDefault="00BF7AB8" w:rsidP="00BF7AB8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결제사용자 결과메시지</w:t>
            </w:r>
          </w:p>
          <w:p w14:paraId="2B0B076E" w14:textId="489F8684" w:rsidR="00BF7AB8" w:rsidRPr="00D91385" w:rsidRDefault="00000000" w:rsidP="00BF7AB8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hyperlink w:anchor="_결제처리결과코드_리스트" w:history="1">
              <w:r w:rsidR="00BF7AB8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※ 코드표 </w:t>
              </w:r>
              <w:r w:rsidR="00BF7AB8" w:rsidRPr="00D91385">
                <w:rPr>
                  <w:rStyle w:val="af9"/>
                  <w:rFonts w:ascii="맑은 고딕" w:eastAsia="맑은 고딕" w:hAnsi="맑은 고딕" w:cs="바탕"/>
                  <w:sz w:val="18"/>
                  <w:szCs w:val="18"/>
                </w:rPr>
                <w:t>–</w:t>
              </w:r>
              <w:r w:rsidR="00BF7AB8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 결제처리결과코드 리스트 참조</w:t>
              </w:r>
            </w:hyperlink>
          </w:p>
        </w:tc>
        <w:tc>
          <w:tcPr>
            <w:tcW w:w="1061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128DBEE" w14:textId="23CBD248" w:rsidR="00BF7AB8" w:rsidRPr="00D91385" w:rsidRDefault="00BF7AB8" w:rsidP="00BF7AB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6AA1BEFF" w14:textId="381FD10A" w:rsidR="00BF7AB8" w:rsidRPr="00D91385" w:rsidRDefault="00BF7AB8" w:rsidP="00BF7AB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 1024</w:t>
            </w:r>
          </w:p>
        </w:tc>
      </w:tr>
      <w:tr w:rsidR="00BF7AB8" w:rsidRPr="00D91385" w14:paraId="616EE0D6" w14:textId="68959AA6" w:rsidTr="00BF7AB8">
        <w:trPr>
          <w:trHeight w:val="353"/>
        </w:trPr>
        <w:tc>
          <w:tcPr>
            <w:tcW w:w="188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2866108" w14:textId="67FFA1D4" w:rsidR="00BF7AB8" w:rsidRPr="00D91385" w:rsidRDefault="00BF7AB8" w:rsidP="00BF7AB8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mid</w:t>
            </w:r>
          </w:p>
        </w:tc>
        <w:tc>
          <w:tcPr>
            <w:tcW w:w="5689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84528DA" w14:textId="54F03C5F" w:rsidR="00BF7AB8" w:rsidRPr="00D91385" w:rsidRDefault="00BF7AB8" w:rsidP="00BF7AB8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상점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1061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03D0ED6" w14:textId="1F48FA1B" w:rsidR="00BF7AB8" w:rsidRPr="00D91385" w:rsidRDefault="00BF7AB8" w:rsidP="00BF7AB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4E5AC039" w14:textId="09EDEE82" w:rsidR="00BF7AB8" w:rsidRPr="00D91385" w:rsidRDefault="00BF7AB8" w:rsidP="00BF7AB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ix 15</w:t>
            </w:r>
          </w:p>
        </w:tc>
      </w:tr>
      <w:tr w:rsidR="0072782C" w:rsidRPr="00D91385" w14:paraId="20B8ABBE" w14:textId="77777777" w:rsidTr="00BF7AB8">
        <w:trPr>
          <w:trHeight w:val="353"/>
        </w:trPr>
        <w:tc>
          <w:tcPr>
            <w:tcW w:w="188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C4BB56A" w14:textId="0DA47E39" w:rsidR="0072782C" w:rsidRPr="00D91385" w:rsidRDefault="0072782C" w:rsidP="0072782C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bill_key</w:t>
            </w:r>
            <w:proofErr w:type="spellEnd"/>
          </w:p>
        </w:tc>
        <w:tc>
          <w:tcPr>
            <w:tcW w:w="5689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F7B67B1" w14:textId="120499CD" w:rsidR="0072782C" w:rsidRPr="00D91385" w:rsidRDefault="0072782C" w:rsidP="0072782C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빌키</w:t>
            </w:r>
            <w:proofErr w:type="spellEnd"/>
          </w:p>
        </w:tc>
        <w:tc>
          <w:tcPr>
            <w:tcW w:w="1061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C45D661" w14:textId="4A81B69D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2E3E225A" w14:textId="6D477F9F" w:rsidR="0072782C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ix 15</w:t>
            </w:r>
          </w:p>
        </w:tc>
      </w:tr>
      <w:tr w:rsidR="0072782C" w:rsidRPr="00D91385" w14:paraId="3594D956" w14:textId="77777777" w:rsidTr="001712E6">
        <w:trPr>
          <w:trHeight w:val="353"/>
        </w:trPr>
        <w:tc>
          <w:tcPr>
            <w:tcW w:w="1887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37CED78" w14:textId="7F5D9E78" w:rsidR="0072782C" w:rsidRPr="00D91385" w:rsidRDefault="0072782C" w:rsidP="0072782C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checkcd</w:t>
            </w:r>
            <w:proofErr w:type="spellEnd"/>
          </w:p>
        </w:tc>
        <w:tc>
          <w:tcPr>
            <w:tcW w:w="5689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AAED5DC" w14:textId="45954C24" w:rsidR="0072782C" w:rsidRPr="00D91385" w:rsidRDefault="0072782C" w:rsidP="0072782C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카드종류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( N</w:t>
            </w:r>
            <w:proofErr w:type="gramEnd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: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신용카드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, C: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체크카드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)</w:t>
            </w:r>
          </w:p>
        </w:tc>
        <w:tc>
          <w:tcPr>
            <w:tcW w:w="1061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04F146A" w14:textId="0B96E64F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  <w:shd w:val="clear" w:color="auto" w:fill="auto"/>
          </w:tcPr>
          <w:p w14:paraId="24CF08E4" w14:textId="370E2763" w:rsidR="0072782C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ix 1</w:t>
            </w:r>
          </w:p>
        </w:tc>
      </w:tr>
      <w:tr w:rsidR="0072782C" w:rsidRPr="00D91385" w14:paraId="622ADDB5" w14:textId="77777777" w:rsidTr="00BF7AB8">
        <w:trPr>
          <w:trHeight w:val="353"/>
        </w:trPr>
        <w:tc>
          <w:tcPr>
            <w:tcW w:w="188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EDAB09C" w14:textId="3509CDC4" w:rsidR="0072782C" w:rsidRPr="00D91385" w:rsidRDefault="0072782C" w:rsidP="0072782C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c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ard_no</w:t>
            </w:r>
            <w:proofErr w:type="spellEnd"/>
          </w:p>
        </w:tc>
        <w:tc>
          <w:tcPr>
            <w:tcW w:w="5689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6B64437" w14:textId="5427B902" w:rsidR="0072782C" w:rsidRPr="00D91385" w:rsidRDefault="0072782C" w:rsidP="0072782C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카드번호</w:t>
            </w:r>
          </w:p>
        </w:tc>
        <w:tc>
          <w:tcPr>
            <w:tcW w:w="1061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963A8E8" w14:textId="12F175A5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1F53853B" w14:textId="543AEE57" w:rsidR="0072782C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Max 20</w:t>
            </w:r>
          </w:p>
        </w:tc>
      </w:tr>
      <w:tr w:rsidR="0072782C" w:rsidRPr="00D91385" w14:paraId="1B382897" w14:textId="77777777" w:rsidTr="001712E6">
        <w:trPr>
          <w:trHeight w:val="353"/>
        </w:trPr>
        <w:tc>
          <w:tcPr>
            <w:tcW w:w="1887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F3CBEF8" w14:textId="73D670AB" w:rsidR="0072782C" w:rsidRPr="00D91385" w:rsidRDefault="0072782C" w:rsidP="0072782C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owner_type</w:t>
            </w:r>
            <w:proofErr w:type="spellEnd"/>
          </w:p>
        </w:tc>
        <w:tc>
          <w:tcPr>
            <w:tcW w:w="5689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87722CF" w14:textId="04AD5400" w:rsidR="0072782C" w:rsidRPr="00D91385" w:rsidRDefault="0072782C" w:rsidP="0072782C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카드구분 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(</w:t>
            </w:r>
            <w:proofErr w:type="gram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00:법인카드</w:t>
            </w:r>
            <w:proofErr w:type="gramEnd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, 10:개인카드</w:t>
            </w: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061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D7F3C8F" w14:textId="087C2B7E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95" w:type="dxa"/>
            <w:shd w:val="clear" w:color="auto" w:fill="auto"/>
          </w:tcPr>
          <w:p w14:paraId="2543203A" w14:textId="1E9D29B0" w:rsidR="0072782C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ix 2</w:t>
            </w:r>
          </w:p>
        </w:tc>
      </w:tr>
      <w:tr w:rsidR="0072782C" w:rsidRPr="00D91385" w14:paraId="579D0B24" w14:textId="77777777" w:rsidTr="00BF7AB8">
        <w:trPr>
          <w:trHeight w:val="353"/>
        </w:trPr>
        <w:tc>
          <w:tcPr>
            <w:tcW w:w="188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B2BCEBC" w14:textId="63443C4B" w:rsidR="0072782C" w:rsidRPr="00D91385" w:rsidRDefault="0072782C" w:rsidP="0072782C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issue_code</w:t>
            </w:r>
            <w:proofErr w:type="spellEnd"/>
          </w:p>
        </w:tc>
        <w:tc>
          <w:tcPr>
            <w:tcW w:w="5689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AA6C296" w14:textId="4BCA004F" w:rsidR="0072782C" w:rsidRPr="00D91385" w:rsidRDefault="0072782C" w:rsidP="0072782C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발급사코드</w:t>
            </w:r>
          </w:p>
        </w:tc>
        <w:tc>
          <w:tcPr>
            <w:tcW w:w="1061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A83C87C" w14:textId="1F7AA23B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2CAF2EA4" w14:textId="3EAE6882" w:rsidR="0072782C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Fix 4</w:t>
            </w:r>
          </w:p>
        </w:tc>
      </w:tr>
      <w:tr w:rsidR="0072782C" w:rsidRPr="00D91385" w14:paraId="4F3E8C04" w14:textId="77777777" w:rsidTr="00BF7AB8">
        <w:trPr>
          <w:trHeight w:val="353"/>
        </w:trPr>
        <w:tc>
          <w:tcPr>
            <w:tcW w:w="188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447D0BC" w14:textId="43EC0A1C" w:rsidR="0072782C" w:rsidRPr="00D91385" w:rsidRDefault="0072782C" w:rsidP="0072782C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issue_name</w:t>
            </w:r>
            <w:proofErr w:type="spellEnd"/>
          </w:p>
        </w:tc>
        <w:tc>
          <w:tcPr>
            <w:tcW w:w="5689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21F99BC" w14:textId="514CA791" w:rsidR="0072782C" w:rsidRPr="00D91385" w:rsidRDefault="0072782C" w:rsidP="0072782C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발급사명</w:t>
            </w:r>
          </w:p>
        </w:tc>
        <w:tc>
          <w:tcPr>
            <w:tcW w:w="1061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159882E" w14:textId="04C545E3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72CA201A" w14:textId="1F16D1A2" w:rsidR="0072782C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 50</w:t>
            </w:r>
          </w:p>
        </w:tc>
      </w:tr>
      <w:tr w:rsidR="0072782C" w:rsidRPr="00D91385" w14:paraId="349A3613" w14:textId="0A8D3675" w:rsidTr="00BF7AB8">
        <w:trPr>
          <w:trHeight w:val="353"/>
        </w:trPr>
        <w:tc>
          <w:tcPr>
            <w:tcW w:w="188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5B3C24D" w14:textId="49750838" w:rsidR="0072782C" w:rsidRPr="00D91385" w:rsidRDefault="0072782C" w:rsidP="0072782C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purchase_code</w:t>
            </w:r>
            <w:proofErr w:type="spellEnd"/>
          </w:p>
        </w:tc>
        <w:tc>
          <w:tcPr>
            <w:tcW w:w="5689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C31D918" w14:textId="29C93A6A" w:rsidR="0072782C" w:rsidRPr="00D91385" w:rsidRDefault="0072782C" w:rsidP="0072782C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매입사코드</w:t>
            </w:r>
          </w:p>
        </w:tc>
        <w:tc>
          <w:tcPr>
            <w:tcW w:w="1061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F622E62" w14:textId="27D2C7D4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666EE19F" w14:textId="5C48E941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Fix 4</w:t>
            </w:r>
          </w:p>
        </w:tc>
      </w:tr>
      <w:tr w:rsidR="0072782C" w:rsidRPr="00D91385" w14:paraId="23DF67D4" w14:textId="46D276AA" w:rsidTr="00BF7AB8">
        <w:trPr>
          <w:trHeight w:val="353"/>
        </w:trPr>
        <w:tc>
          <w:tcPr>
            <w:tcW w:w="188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B1953E4" w14:textId="74294943" w:rsidR="0072782C" w:rsidRPr="00D91385" w:rsidRDefault="0072782C" w:rsidP="0072782C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purchase_name</w:t>
            </w:r>
            <w:proofErr w:type="spellEnd"/>
          </w:p>
        </w:tc>
        <w:tc>
          <w:tcPr>
            <w:tcW w:w="5689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5B41544" w14:textId="6EEC89B2" w:rsidR="0072782C" w:rsidRPr="00D91385" w:rsidRDefault="0072782C" w:rsidP="0072782C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매입사명</w:t>
            </w:r>
          </w:p>
        </w:tc>
        <w:tc>
          <w:tcPr>
            <w:tcW w:w="1061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8A09776" w14:textId="036B6356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131F32CC" w14:textId="49CE7C7C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 50</w:t>
            </w:r>
          </w:p>
        </w:tc>
      </w:tr>
      <w:tr w:rsidR="0072782C" w:rsidRPr="00D91385" w14:paraId="65A221A2" w14:textId="77777777" w:rsidTr="00BF7AB8">
        <w:trPr>
          <w:trHeight w:val="353"/>
        </w:trPr>
        <w:tc>
          <w:tcPr>
            <w:tcW w:w="188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0BB17D6" w14:textId="0F134837" w:rsidR="0072782C" w:rsidRPr="00D91385" w:rsidRDefault="0072782C" w:rsidP="0072782C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lastRenderedPageBreak/>
              <w:t>pay_yn</w:t>
            </w:r>
            <w:proofErr w:type="spellEnd"/>
          </w:p>
        </w:tc>
        <w:tc>
          <w:tcPr>
            <w:tcW w:w="5689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48E39B1" w14:textId="55F12483" w:rsidR="0072782C" w:rsidRPr="00D91385" w:rsidRDefault="0072782C" w:rsidP="0072782C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빌키</w:t>
            </w:r>
            <w:proofErr w:type="spellEnd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발급</w:t>
            </w: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 후 결제 여부</w:t>
            </w:r>
          </w:p>
        </w:tc>
        <w:tc>
          <w:tcPr>
            <w:tcW w:w="1061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F482A0C" w14:textId="15D87A5A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995" w:type="dxa"/>
          </w:tcPr>
          <w:p w14:paraId="4E81D3AB" w14:textId="0F86CFE3" w:rsidR="0072782C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Fix 1</w:t>
            </w:r>
          </w:p>
        </w:tc>
      </w:tr>
      <w:tr w:rsidR="0072782C" w:rsidRPr="00D91385" w14:paraId="0080CDC4" w14:textId="2EEC8A30" w:rsidTr="00BF7AB8">
        <w:trPr>
          <w:trHeight w:val="353"/>
        </w:trPr>
        <w:tc>
          <w:tcPr>
            <w:tcW w:w="188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C9F0150" w14:textId="4AB80510" w:rsidR="0072782C" w:rsidRPr="00D91385" w:rsidRDefault="0072782C" w:rsidP="0072782C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reserved01</w:t>
            </w:r>
          </w:p>
        </w:tc>
        <w:tc>
          <w:tcPr>
            <w:tcW w:w="5689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B0236FA" w14:textId="77728317" w:rsidR="0072782C" w:rsidRPr="00D91385" w:rsidRDefault="0072782C" w:rsidP="0072782C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가맹점예약필드1 </w:t>
            </w:r>
            <w:proofErr w:type="gram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응답시</w:t>
            </w:r>
            <w:proofErr w:type="spellEnd"/>
            <w:proofErr w:type="gramEnd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반환됨 )</w:t>
            </w:r>
          </w:p>
        </w:tc>
        <w:tc>
          <w:tcPr>
            <w:tcW w:w="1061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F03D149" w14:textId="71F24155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437E1141" w14:textId="4BD9126B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 1024</w:t>
            </w:r>
          </w:p>
        </w:tc>
      </w:tr>
      <w:tr w:rsidR="0072782C" w:rsidRPr="00D91385" w14:paraId="390F4D75" w14:textId="5668BED5" w:rsidTr="00BF7AB8">
        <w:trPr>
          <w:trHeight w:val="353"/>
        </w:trPr>
        <w:tc>
          <w:tcPr>
            <w:tcW w:w="188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2210F4B" w14:textId="1B1B41A5" w:rsidR="0072782C" w:rsidRPr="00D91385" w:rsidRDefault="0072782C" w:rsidP="0072782C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reserved02</w:t>
            </w:r>
          </w:p>
        </w:tc>
        <w:tc>
          <w:tcPr>
            <w:tcW w:w="5689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9547F99" w14:textId="7FB21CFF" w:rsidR="0072782C" w:rsidRPr="00D91385" w:rsidRDefault="0072782C" w:rsidP="0072782C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가맹점예약필드2 </w:t>
            </w:r>
            <w:proofErr w:type="gram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응답시</w:t>
            </w:r>
            <w:proofErr w:type="spellEnd"/>
            <w:proofErr w:type="gramEnd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반환됨 )</w:t>
            </w:r>
          </w:p>
        </w:tc>
        <w:tc>
          <w:tcPr>
            <w:tcW w:w="1061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9AFD1C6" w14:textId="6F0F5C78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0B6DD184" w14:textId="61A46A29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 1024</w:t>
            </w:r>
          </w:p>
        </w:tc>
      </w:tr>
      <w:tr w:rsidR="0072782C" w:rsidRPr="00D91385" w14:paraId="01F75CC3" w14:textId="0F0B6A28" w:rsidTr="00673F5F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353"/>
        </w:trPr>
        <w:tc>
          <w:tcPr>
            <w:tcW w:w="9632" w:type="dxa"/>
            <w:gridSpan w:val="4"/>
            <w:shd w:val="clear" w:color="auto" w:fill="F2F2F2"/>
          </w:tcPr>
          <w:p w14:paraId="43F432A9" w14:textId="0D54C062" w:rsidR="0072782C" w:rsidRPr="00D91385" w:rsidRDefault="0072782C" w:rsidP="0072782C">
            <w:pPr>
              <w:pStyle w:val="aff2"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결제 여부 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‘</w:t>
            </w: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’인</w:t>
            </w: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 경우에만 반환</w:t>
            </w:r>
          </w:p>
        </w:tc>
      </w:tr>
      <w:tr w:rsidR="0072782C" w:rsidRPr="00D91385" w14:paraId="5940E268" w14:textId="0A4844BB" w:rsidTr="00BF7AB8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353"/>
        </w:trPr>
        <w:tc>
          <w:tcPr>
            <w:tcW w:w="1887" w:type="dxa"/>
          </w:tcPr>
          <w:p w14:paraId="09AE49DC" w14:textId="6CD4529B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tid</w:t>
            </w:r>
            <w:proofErr w:type="spellEnd"/>
          </w:p>
        </w:tc>
        <w:tc>
          <w:tcPr>
            <w:tcW w:w="5689" w:type="dxa"/>
          </w:tcPr>
          <w:p w14:paraId="7E54260E" w14:textId="37C81710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거래번호</w:t>
            </w:r>
          </w:p>
        </w:tc>
        <w:tc>
          <w:tcPr>
            <w:tcW w:w="1061" w:type="dxa"/>
          </w:tcPr>
          <w:p w14:paraId="7D44F390" w14:textId="5D61956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11816A6A" w14:textId="3330655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15</w:t>
            </w:r>
          </w:p>
        </w:tc>
      </w:tr>
      <w:tr w:rsidR="0072782C" w:rsidRPr="00D91385" w14:paraId="55942B99" w14:textId="77777777" w:rsidTr="00BF7AB8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353"/>
        </w:trPr>
        <w:tc>
          <w:tcPr>
            <w:tcW w:w="1887" w:type="dxa"/>
          </w:tcPr>
          <w:p w14:paraId="24137A54" w14:textId="5CBE611D" w:rsidR="0072782C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orderno</w:t>
            </w:r>
            <w:proofErr w:type="spellEnd"/>
          </w:p>
        </w:tc>
        <w:tc>
          <w:tcPr>
            <w:tcW w:w="5689" w:type="dxa"/>
          </w:tcPr>
          <w:p w14:paraId="1A48A942" w14:textId="0EA07A8B" w:rsidR="0072782C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상점 주문번호</w:t>
            </w:r>
          </w:p>
        </w:tc>
        <w:tc>
          <w:tcPr>
            <w:tcW w:w="1061" w:type="dxa"/>
          </w:tcPr>
          <w:p w14:paraId="7091FA0D" w14:textId="3D89D447" w:rsidR="0072782C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2B32C3F4" w14:textId="6BA180F5" w:rsidR="0072782C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 20</w:t>
            </w:r>
          </w:p>
        </w:tc>
      </w:tr>
      <w:tr w:rsidR="0072782C" w:rsidRPr="00D91385" w14:paraId="10D75E9B" w14:textId="77777777" w:rsidTr="00BF7AB8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353"/>
        </w:trPr>
        <w:tc>
          <w:tcPr>
            <w:tcW w:w="1887" w:type="dxa"/>
          </w:tcPr>
          <w:p w14:paraId="6D62DA73" w14:textId="483346E4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approvno</w:t>
            </w:r>
            <w:proofErr w:type="spellEnd"/>
          </w:p>
        </w:tc>
        <w:tc>
          <w:tcPr>
            <w:tcW w:w="5689" w:type="dxa"/>
          </w:tcPr>
          <w:p w14:paraId="04635482" w14:textId="3B38B67E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승인번호</w:t>
            </w:r>
          </w:p>
        </w:tc>
        <w:tc>
          <w:tcPr>
            <w:tcW w:w="1061" w:type="dxa"/>
          </w:tcPr>
          <w:p w14:paraId="71ADB3E6" w14:textId="50F0C920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95" w:type="dxa"/>
          </w:tcPr>
          <w:p w14:paraId="2FDB72FF" w14:textId="5619B8AE" w:rsidR="0072782C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 20</w:t>
            </w:r>
          </w:p>
        </w:tc>
      </w:tr>
      <w:tr w:rsidR="0072782C" w:rsidRPr="00D91385" w14:paraId="0E33579E" w14:textId="2CDC2BFE" w:rsidTr="00BF7AB8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1887" w:type="dxa"/>
          </w:tcPr>
          <w:p w14:paraId="293A9CCE" w14:textId="227F2C99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ppro</w:t>
            </w: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v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dt</w:t>
            </w:r>
            <w:proofErr w:type="spellEnd"/>
          </w:p>
        </w:tc>
        <w:tc>
          <w:tcPr>
            <w:tcW w:w="5689" w:type="dxa"/>
          </w:tcPr>
          <w:p w14:paraId="489E4953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승인일자</w:t>
            </w:r>
          </w:p>
        </w:tc>
        <w:tc>
          <w:tcPr>
            <w:tcW w:w="1061" w:type="dxa"/>
          </w:tcPr>
          <w:p w14:paraId="7B6FE1B8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95" w:type="dxa"/>
          </w:tcPr>
          <w:p w14:paraId="15906DB1" w14:textId="392F8A40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ix 8</w:t>
            </w:r>
          </w:p>
        </w:tc>
      </w:tr>
      <w:tr w:rsidR="0072782C" w:rsidRPr="00D91385" w14:paraId="226274C4" w14:textId="60CCDE8A" w:rsidTr="00BF7AB8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1887" w:type="dxa"/>
          </w:tcPr>
          <w:p w14:paraId="62B500F8" w14:textId="03DEB5F0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appro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v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tm</w:t>
            </w:r>
            <w:proofErr w:type="spellEnd"/>
          </w:p>
        </w:tc>
        <w:tc>
          <w:tcPr>
            <w:tcW w:w="5689" w:type="dxa"/>
          </w:tcPr>
          <w:p w14:paraId="54F30940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승인시각</w:t>
            </w:r>
          </w:p>
        </w:tc>
        <w:tc>
          <w:tcPr>
            <w:tcW w:w="1061" w:type="dxa"/>
          </w:tcPr>
          <w:p w14:paraId="0AB6D051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95" w:type="dxa"/>
          </w:tcPr>
          <w:p w14:paraId="2E8239A9" w14:textId="6FD7812E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ix 6</w:t>
            </w:r>
          </w:p>
        </w:tc>
      </w:tr>
      <w:tr w:rsidR="0072782C" w:rsidRPr="00D91385" w14:paraId="0CACE5A1" w14:textId="54EAE6F4" w:rsidTr="00BF7AB8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1887" w:type="dxa"/>
          </w:tcPr>
          <w:p w14:paraId="362645AA" w14:textId="11F66F30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appro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v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amt</w:t>
            </w:r>
            <w:proofErr w:type="spellEnd"/>
          </w:p>
        </w:tc>
        <w:tc>
          <w:tcPr>
            <w:tcW w:w="5689" w:type="dxa"/>
          </w:tcPr>
          <w:p w14:paraId="754B6904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승인금액</w:t>
            </w:r>
          </w:p>
        </w:tc>
        <w:tc>
          <w:tcPr>
            <w:tcW w:w="1061" w:type="dxa"/>
          </w:tcPr>
          <w:p w14:paraId="6908AB9F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95" w:type="dxa"/>
          </w:tcPr>
          <w:p w14:paraId="52AB0152" w14:textId="3983A9F0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 15</w:t>
            </w:r>
          </w:p>
        </w:tc>
      </w:tr>
      <w:tr w:rsidR="0072782C" w:rsidRPr="00D91385" w14:paraId="534BF1BF" w14:textId="00F4BB2F" w:rsidTr="00BF7AB8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1887" w:type="dxa"/>
          </w:tcPr>
          <w:p w14:paraId="2534D1F5" w14:textId="692F4FF6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quota_months</w:t>
            </w:r>
            <w:proofErr w:type="spellEnd"/>
          </w:p>
        </w:tc>
        <w:tc>
          <w:tcPr>
            <w:tcW w:w="5689" w:type="dxa"/>
          </w:tcPr>
          <w:p w14:paraId="766776CC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할부개월수</w:t>
            </w:r>
            <w:proofErr w:type="spellEnd"/>
          </w:p>
        </w:tc>
        <w:tc>
          <w:tcPr>
            <w:tcW w:w="1061" w:type="dxa"/>
          </w:tcPr>
          <w:p w14:paraId="7A45654B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47BD9CB1" w14:textId="7C4729A6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ix 2</w:t>
            </w:r>
          </w:p>
        </w:tc>
      </w:tr>
    </w:tbl>
    <w:p w14:paraId="26D37DF4" w14:textId="77777777" w:rsidR="00180E76" w:rsidRDefault="00180E76" w:rsidP="00155F98">
      <w:pPr>
        <w:rPr>
          <w:rFonts w:ascii="맑은 고딕" w:eastAsia="맑은 고딕" w:hAnsi="맑은 고딕"/>
          <w:color w:val="000000" w:themeColor="text1"/>
        </w:rPr>
      </w:pPr>
      <w:r w:rsidRPr="00D91385">
        <w:rPr>
          <w:rFonts w:ascii="맑은 고딕" w:eastAsia="맑은 고딕" w:hAnsi="맑은 고딕"/>
          <w:color w:val="000000" w:themeColor="text1"/>
        </w:rPr>
        <w:br w:type="page"/>
      </w:r>
    </w:p>
    <w:p w14:paraId="17B94731" w14:textId="53D6DB25" w:rsidR="00F37F56" w:rsidRPr="00D91385" w:rsidRDefault="00F37F56" w:rsidP="00F37F56">
      <w:pPr>
        <w:pStyle w:val="3"/>
        <w:rPr>
          <w:rFonts w:ascii="맑은 고딕" w:hAnsi="맑은 고딕"/>
          <w:color w:val="000000" w:themeColor="text1"/>
        </w:rPr>
      </w:pPr>
      <w:bookmarkStart w:id="16" w:name="_Toc209616288"/>
      <w:proofErr w:type="spellStart"/>
      <w:r>
        <w:rPr>
          <w:rFonts w:ascii="맑은 고딕" w:hAnsi="맑은 고딕" w:hint="eastAsia"/>
        </w:rPr>
        <w:lastRenderedPageBreak/>
        <w:t>빌키</w:t>
      </w:r>
      <w:proofErr w:type="spellEnd"/>
      <w:r>
        <w:rPr>
          <w:rFonts w:ascii="맑은 고딕" w:hAnsi="맑은 고딕" w:hint="eastAsia"/>
        </w:rPr>
        <w:t xml:space="preserve"> 결제 </w:t>
      </w:r>
      <w:r w:rsidRPr="00D91385">
        <w:rPr>
          <w:rFonts w:ascii="맑은 고딕" w:hAnsi="맑은 고딕" w:hint="eastAsia"/>
        </w:rPr>
        <w:t>규격</w:t>
      </w:r>
      <w:bookmarkEnd w:id="16"/>
    </w:p>
    <w:tbl>
      <w:tblPr>
        <w:tblOverlap w:val="never"/>
        <w:tblW w:w="96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4734"/>
        <w:gridCol w:w="949"/>
        <w:gridCol w:w="949"/>
        <w:gridCol w:w="949"/>
      </w:tblGrid>
      <w:tr w:rsidR="00F37F56" w:rsidRPr="00D91385" w14:paraId="58990CCE" w14:textId="77777777" w:rsidTr="00F44EB4">
        <w:trPr>
          <w:trHeight w:val="339"/>
        </w:trPr>
        <w:tc>
          <w:tcPr>
            <w:tcW w:w="2055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ECF0E0" w14:textId="77777777" w:rsidR="00F37F56" w:rsidRPr="00D91385" w:rsidRDefault="00F37F56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Protocol/HTTP Method</w:t>
            </w:r>
          </w:p>
        </w:tc>
        <w:tc>
          <w:tcPr>
            <w:tcW w:w="7581" w:type="dxa"/>
            <w:gridSpan w:val="4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E1A58E" w14:textId="77777777" w:rsidR="00F37F56" w:rsidRPr="00D91385" w:rsidRDefault="00F37F56" w:rsidP="00F44EB4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HTTP / POST</w:t>
            </w:r>
          </w:p>
        </w:tc>
      </w:tr>
      <w:tr w:rsidR="00F37F56" w:rsidRPr="00B735E5" w14:paraId="7C0B4085" w14:textId="77777777" w:rsidTr="00F44EB4">
        <w:trPr>
          <w:trHeight w:val="296"/>
        </w:trPr>
        <w:tc>
          <w:tcPr>
            <w:tcW w:w="2055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8D1AF9" w14:textId="77777777" w:rsidR="00F37F56" w:rsidRPr="00D91385" w:rsidRDefault="00F37F56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HTTP Header</w:t>
            </w:r>
          </w:p>
        </w:tc>
        <w:tc>
          <w:tcPr>
            <w:tcW w:w="7581" w:type="dxa"/>
            <w:gridSpan w:val="4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5077A7" w14:textId="77777777" w:rsidR="00F37F56" w:rsidRPr="00B735E5" w:rsidRDefault="00F37F56" w:rsidP="00F44EB4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val="fr-FR"/>
              </w:rPr>
            </w:pPr>
            <w:r w:rsidRPr="00B735E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  <w:lang w:val="fr-FR"/>
              </w:rPr>
              <w:t>“Content-type”, “application/json”</w:t>
            </w:r>
          </w:p>
        </w:tc>
      </w:tr>
      <w:tr w:rsidR="00F37F56" w:rsidRPr="00D91385" w14:paraId="4FBEF59C" w14:textId="77777777" w:rsidTr="00F44EB4">
        <w:trPr>
          <w:trHeight w:val="296"/>
        </w:trPr>
        <w:tc>
          <w:tcPr>
            <w:tcW w:w="2055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B73303" w14:textId="77777777" w:rsidR="00F37F56" w:rsidRPr="00D91385" w:rsidRDefault="00F37F56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Request URL</w:t>
            </w:r>
          </w:p>
        </w:tc>
        <w:tc>
          <w:tcPr>
            <w:tcW w:w="7581" w:type="dxa"/>
            <w:gridSpan w:val="4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2CEE4E" w14:textId="77777777" w:rsidR="00F37F56" w:rsidRPr="00D91385" w:rsidRDefault="00000000" w:rsidP="00F44EB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hyperlink w:anchor="_결제페이지_요청_URL" w:history="1">
              <w:r w:rsidR="00F37F56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※ 코드표 – 결제페이지 요청 </w:t>
              </w:r>
              <w:r w:rsidR="00F37F56" w:rsidRPr="00D91385">
                <w:rPr>
                  <w:rStyle w:val="af9"/>
                  <w:rFonts w:ascii="맑은 고딕" w:eastAsia="맑은 고딕" w:hAnsi="맑은 고딕" w:hint="eastAsia"/>
                  <w:sz w:val="18"/>
                  <w:szCs w:val="18"/>
                </w:rPr>
                <w:t xml:space="preserve">URL </w:t>
              </w:r>
              <w:r w:rsidR="00F37F56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>참조</w:t>
              </w:r>
            </w:hyperlink>
          </w:p>
        </w:tc>
      </w:tr>
      <w:tr w:rsidR="00F37F56" w:rsidRPr="00D91385" w14:paraId="3BB7969F" w14:textId="77777777" w:rsidTr="00F44EB4">
        <w:trPr>
          <w:trHeight w:val="339"/>
        </w:trPr>
        <w:tc>
          <w:tcPr>
            <w:tcW w:w="9636" w:type="dxa"/>
            <w:gridSpan w:val="5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E14241" w14:textId="77777777" w:rsidR="00F37F56" w:rsidRPr="00D91385" w:rsidRDefault="00F37F56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Form Data</w:t>
            </w:r>
          </w:p>
        </w:tc>
      </w:tr>
      <w:tr w:rsidR="00F37F56" w:rsidRPr="00D91385" w14:paraId="54CA473B" w14:textId="77777777" w:rsidTr="00F44EB4">
        <w:trPr>
          <w:trHeight w:val="339"/>
        </w:trPr>
        <w:tc>
          <w:tcPr>
            <w:tcW w:w="2055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1A37E4" w14:textId="77777777" w:rsidR="00F37F56" w:rsidRPr="00D91385" w:rsidRDefault="00F37F56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항목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4734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DEEF68" w14:textId="77777777" w:rsidR="00F37F56" w:rsidRPr="00D91385" w:rsidRDefault="00F37F56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설명</w:t>
            </w:r>
          </w:p>
        </w:tc>
        <w:tc>
          <w:tcPr>
            <w:tcW w:w="949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9350DC" w14:textId="77777777" w:rsidR="00F37F56" w:rsidRPr="00D91385" w:rsidRDefault="00F37F56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타입</w:t>
            </w:r>
          </w:p>
        </w:tc>
        <w:tc>
          <w:tcPr>
            <w:tcW w:w="949" w:type="dxa"/>
            <w:shd w:val="clear" w:color="auto" w:fill="F2F2F2"/>
            <w:vAlign w:val="center"/>
          </w:tcPr>
          <w:p w14:paraId="4E91C6DC" w14:textId="77777777" w:rsidR="00F37F56" w:rsidRPr="00D91385" w:rsidRDefault="00F37F56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길이(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byte)</w:t>
            </w:r>
          </w:p>
        </w:tc>
        <w:tc>
          <w:tcPr>
            <w:tcW w:w="949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86D5F0" w14:textId="77777777" w:rsidR="00F37F56" w:rsidRPr="00D91385" w:rsidRDefault="00F37F56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필수</w:t>
            </w:r>
          </w:p>
        </w:tc>
      </w:tr>
      <w:tr w:rsidR="00F37F56" w:rsidRPr="00D91385" w14:paraId="5DCB06B7" w14:textId="77777777" w:rsidTr="00F44EB4">
        <w:trPr>
          <w:trHeight w:val="353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1B839D" w14:textId="77777777" w:rsidR="00F37F56" w:rsidRPr="00D91385" w:rsidRDefault="00F37F56" w:rsidP="00F44EB4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mid</w:t>
            </w:r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950E6E" w14:textId="77777777" w:rsidR="00F37F56" w:rsidRPr="00D91385" w:rsidRDefault="00F37F56" w:rsidP="00F44EB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상점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57571F" w14:textId="77777777" w:rsidR="00F37F56" w:rsidRPr="00D91385" w:rsidRDefault="00F37F56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49" w:type="dxa"/>
            <w:vAlign w:val="center"/>
          </w:tcPr>
          <w:p w14:paraId="73B60CD6" w14:textId="77777777" w:rsidR="00F37F56" w:rsidRPr="00D91385" w:rsidRDefault="00F37F56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15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176002" w14:textId="77777777" w:rsidR="00F37F56" w:rsidRPr="00D91385" w:rsidRDefault="00F37F56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72782C" w:rsidRPr="00D91385" w14:paraId="299F6B44" w14:textId="77777777" w:rsidTr="00F44EB4">
        <w:trPr>
          <w:trHeight w:val="353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821419" w14:textId="4DF01B9B" w:rsidR="0072782C" w:rsidRPr="00D91385" w:rsidRDefault="0072782C" w:rsidP="0072782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bill_key</w:t>
            </w:r>
            <w:proofErr w:type="spellEnd"/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49EAB5" w14:textId="5C9E87C1" w:rsidR="0072782C" w:rsidRPr="00D91385" w:rsidRDefault="0072782C" w:rsidP="0072782C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빌키</w:t>
            </w:r>
            <w:proofErr w:type="spellEnd"/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BE039C" w14:textId="5FEADED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49" w:type="dxa"/>
            <w:vAlign w:val="center"/>
          </w:tcPr>
          <w:p w14:paraId="789D5A0D" w14:textId="5073BD57" w:rsidR="0072782C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15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949185" w14:textId="0333874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72782C" w:rsidRPr="00D91385" w14:paraId="1207D080" w14:textId="77777777" w:rsidTr="00F44EB4">
        <w:trPr>
          <w:trHeight w:val="353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CD7A17" w14:textId="77777777" w:rsidR="0072782C" w:rsidRPr="00D91385" w:rsidRDefault="0072782C" w:rsidP="0072782C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buy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_i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temnm</w:t>
            </w:r>
            <w:proofErr w:type="spellEnd"/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D19580" w14:textId="77777777" w:rsidR="0072782C" w:rsidRPr="00D91385" w:rsidRDefault="0072782C" w:rsidP="0072782C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상점 구매 상품 명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6144D7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49" w:type="dxa"/>
            <w:vAlign w:val="center"/>
          </w:tcPr>
          <w:p w14:paraId="229AB0F7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255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83CACD" w14:textId="77777777" w:rsidR="0072782C" w:rsidRPr="00D91385" w:rsidRDefault="0072782C" w:rsidP="0072782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72782C" w:rsidRPr="00D91385" w14:paraId="41EC1A3A" w14:textId="77777777" w:rsidTr="00F44EB4">
        <w:trPr>
          <w:trHeight w:val="353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D6708D" w14:textId="77777777" w:rsidR="0072782C" w:rsidRPr="00D91385" w:rsidRDefault="0072782C" w:rsidP="0072782C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buy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_r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eqamt</w:t>
            </w:r>
            <w:proofErr w:type="spellEnd"/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A8B7F3" w14:textId="77777777" w:rsidR="0072782C" w:rsidRPr="00D91385" w:rsidRDefault="0072782C" w:rsidP="0072782C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상품 구매 금액 </w:t>
            </w:r>
            <w:proofErr w:type="gram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( 결제금액</w:t>
            </w:r>
            <w:proofErr w:type="gramEnd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 )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A5C03D" w14:textId="77777777" w:rsidR="0072782C" w:rsidRPr="00D91385" w:rsidRDefault="0072782C" w:rsidP="0072782C">
            <w:pPr>
              <w:tabs>
                <w:tab w:val="center" w:pos="388"/>
              </w:tabs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49" w:type="dxa"/>
            <w:vAlign w:val="center"/>
          </w:tcPr>
          <w:p w14:paraId="5DCCD1A1" w14:textId="77777777" w:rsidR="0072782C" w:rsidRPr="00D91385" w:rsidRDefault="0072782C" w:rsidP="0072782C">
            <w:pPr>
              <w:tabs>
                <w:tab w:val="center" w:pos="388"/>
              </w:tabs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15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92F5CB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72782C" w:rsidRPr="00D91385" w14:paraId="29317175" w14:textId="77777777" w:rsidTr="00F44EB4">
        <w:trPr>
          <w:trHeight w:val="353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B706BA" w14:textId="77777777" w:rsidR="0072782C" w:rsidRPr="00D91385" w:rsidRDefault="0072782C" w:rsidP="0072782C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buy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_i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temcd</w:t>
            </w:r>
            <w:proofErr w:type="spellEnd"/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89D761" w14:textId="77777777" w:rsidR="0072782C" w:rsidRPr="00D91385" w:rsidRDefault="0072782C" w:rsidP="0072782C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상점 판매 상품코드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18547E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49" w:type="dxa"/>
            <w:vAlign w:val="center"/>
          </w:tcPr>
          <w:p w14:paraId="5C6E3EB6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20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68BD43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</w:tr>
      <w:tr w:rsidR="0072782C" w:rsidRPr="00D91385" w14:paraId="11477898" w14:textId="77777777" w:rsidTr="00F44EB4">
        <w:trPr>
          <w:trHeight w:val="353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DA5F3B" w14:textId="77777777" w:rsidR="0072782C" w:rsidRPr="00D91385" w:rsidRDefault="0072782C" w:rsidP="0072782C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buyer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_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845073" w14:textId="77777777" w:rsidR="0072782C" w:rsidRPr="00D91385" w:rsidRDefault="0072782C" w:rsidP="0072782C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상점 구매자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0F027A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49" w:type="dxa"/>
            <w:vAlign w:val="center"/>
          </w:tcPr>
          <w:p w14:paraId="29DECCBA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20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60BD35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</w:tr>
      <w:tr w:rsidR="0072782C" w:rsidRPr="00D91385" w14:paraId="36C2380F" w14:textId="77777777" w:rsidTr="00F44EB4">
        <w:trPr>
          <w:trHeight w:val="353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EA06A1" w14:textId="77777777" w:rsidR="0072782C" w:rsidRPr="00D91385" w:rsidRDefault="0072782C" w:rsidP="0072782C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buyer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_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nm</w:t>
            </w:r>
            <w:proofErr w:type="spellEnd"/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0D3D29" w14:textId="77777777" w:rsidR="0072782C" w:rsidRPr="00D91385" w:rsidRDefault="0072782C" w:rsidP="0072782C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상점 구매자 명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F00C50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949" w:type="dxa"/>
            <w:vAlign w:val="center"/>
          </w:tcPr>
          <w:p w14:paraId="5815184D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50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522780" w14:textId="64F0CE7A" w:rsidR="0072782C" w:rsidRPr="00D91385" w:rsidRDefault="00233005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Y</w:t>
            </w:r>
          </w:p>
        </w:tc>
      </w:tr>
      <w:tr w:rsidR="0072782C" w:rsidRPr="00D91385" w14:paraId="18CF057A" w14:textId="77777777" w:rsidTr="00F44EB4">
        <w:trPr>
          <w:trHeight w:val="353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ED7A21" w14:textId="77777777" w:rsidR="0072782C" w:rsidRPr="00D91385" w:rsidRDefault="0072782C" w:rsidP="0072782C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buyer</w:t>
            </w: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_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ip</w:t>
            </w:r>
            <w:proofErr w:type="spellEnd"/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73264B" w14:textId="77777777" w:rsidR="0072782C" w:rsidRPr="00D91385" w:rsidRDefault="0072782C" w:rsidP="0072782C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상점 구매자</w:t>
            </w: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ip</w:t>
            </w:r>
            <w:proofErr w:type="spellEnd"/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0F113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NS</w:t>
            </w:r>
          </w:p>
        </w:tc>
        <w:tc>
          <w:tcPr>
            <w:tcW w:w="949" w:type="dxa"/>
            <w:vAlign w:val="center"/>
          </w:tcPr>
          <w:p w14:paraId="577D39F9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</w:t>
            </w: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 15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25D7A6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</w:tr>
      <w:tr w:rsidR="0072782C" w:rsidRPr="00D91385" w14:paraId="78B50C8E" w14:textId="77777777" w:rsidTr="00F44EB4">
        <w:trPr>
          <w:trHeight w:val="353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11CAB2" w14:textId="77777777" w:rsidR="0072782C" w:rsidRPr="00D91385" w:rsidRDefault="0072782C" w:rsidP="0072782C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buyer</w:t>
            </w: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_e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mail</w:t>
            </w:r>
            <w:proofErr w:type="spellEnd"/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9A0368" w14:textId="77777777" w:rsidR="0072782C" w:rsidRPr="00D91385" w:rsidRDefault="0072782C" w:rsidP="0072782C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상점 구매자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Email 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주소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81601C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ANS</w:t>
            </w:r>
          </w:p>
        </w:tc>
        <w:tc>
          <w:tcPr>
            <w:tcW w:w="949" w:type="dxa"/>
            <w:vAlign w:val="center"/>
          </w:tcPr>
          <w:p w14:paraId="7B50D5E7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128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2B06E9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</w:tr>
      <w:tr w:rsidR="0072782C" w:rsidRPr="00D91385" w14:paraId="7EF32E9F" w14:textId="77777777" w:rsidTr="00F44EB4">
        <w:trPr>
          <w:trHeight w:val="353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AFA3B6" w14:textId="77777777" w:rsidR="0072782C" w:rsidRPr="00D91385" w:rsidRDefault="0072782C" w:rsidP="0072782C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orderno</w:t>
            </w:r>
            <w:proofErr w:type="spellEnd"/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286E55" w14:textId="77777777" w:rsidR="0072782C" w:rsidRPr="00D91385" w:rsidRDefault="0072782C" w:rsidP="0072782C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상점 주문번호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1D9E54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49" w:type="dxa"/>
            <w:vAlign w:val="center"/>
          </w:tcPr>
          <w:p w14:paraId="064FC247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65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DCD564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72782C" w:rsidRPr="00D91385" w14:paraId="290C9D9F" w14:textId="77777777" w:rsidTr="00F44EB4">
        <w:trPr>
          <w:trHeight w:val="353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508D09" w14:textId="77777777" w:rsidR="0072782C" w:rsidRPr="00D91385" w:rsidRDefault="0072782C" w:rsidP="0072782C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orderdt</w:t>
            </w:r>
            <w:proofErr w:type="spellEnd"/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3F7519" w14:textId="77777777" w:rsidR="0072782C" w:rsidRPr="00D91385" w:rsidRDefault="0072782C" w:rsidP="0072782C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상점 주문일자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(YYYYMMDD)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7C3053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49" w:type="dxa"/>
            <w:vAlign w:val="center"/>
          </w:tcPr>
          <w:p w14:paraId="2F56BDE4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8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BF9039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72782C" w:rsidRPr="00D91385" w14:paraId="3EB39A86" w14:textId="77777777" w:rsidTr="00F44EB4">
        <w:trPr>
          <w:trHeight w:val="296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07981A" w14:textId="77777777" w:rsidR="0072782C" w:rsidRPr="00D91385" w:rsidRDefault="0072782C" w:rsidP="0072782C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ordertm</w:t>
            </w:r>
            <w:proofErr w:type="spellEnd"/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631842" w14:textId="77777777" w:rsidR="0072782C" w:rsidRPr="00D91385" w:rsidRDefault="0072782C" w:rsidP="0072782C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상점 주문시간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(HHMMSS)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A64449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49" w:type="dxa"/>
            <w:vAlign w:val="center"/>
          </w:tcPr>
          <w:p w14:paraId="4B969A15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6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A1F151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72782C" w:rsidRPr="00D91385" w14:paraId="059DAA7B" w14:textId="77777777" w:rsidTr="00F44EB4">
        <w:trPr>
          <w:trHeight w:val="336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3BE851" w14:textId="77777777" w:rsidR="0072782C" w:rsidRPr="00D91385" w:rsidRDefault="0072782C" w:rsidP="0072782C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reserved01</w:t>
            </w:r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4C128B" w14:textId="77777777" w:rsidR="0072782C" w:rsidRPr="00D91385" w:rsidRDefault="0072782C" w:rsidP="0072782C">
            <w:pPr>
              <w:jc w:val="both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가맹점예약필드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1 (</w:t>
            </w: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응답시</w:t>
            </w:r>
            <w:proofErr w:type="spellEnd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반환됨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700AEE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49" w:type="dxa"/>
            <w:vAlign w:val="center"/>
          </w:tcPr>
          <w:p w14:paraId="76601B48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1024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039CA7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</w:tr>
      <w:tr w:rsidR="0072782C" w:rsidRPr="00D91385" w14:paraId="22559EE0" w14:textId="77777777" w:rsidTr="00F44EB4">
        <w:trPr>
          <w:trHeight w:val="336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A1F52C" w14:textId="77777777" w:rsidR="0072782C" w:rsidRPr="00D91385" w:rsidRDefault="0072782C" w:rsidP="0072782C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reserved02</w:t>
            </w:r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474D36" w14:textId="77777777" w:rsidR="0072782C" w:rsidRPr="00D91385" w:rsidRDefault="0072782C" w:rsidP="0072782C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가맹점예약필드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2 (</w:t>
            </w: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응답시</w:t>
            </w:r>
            <w:proofErr w:type="spellEnd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반환됨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69DB40" w14:textId="77777777" w:rsidR="0072782C" w:rsidRPr="00D91385" w:rsidRDefault="0072782C" w:rsidP="0072782C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49" w:type="dxa"/>
            <w:vAlign w:val="center"/>
          </w:tcPr>
          <w:p w14:paraId="760CD66D" w14:textId="77777777" w:rsidR="0072782C" w:rsidRPr="00D91385" w:rsidRDefault="0072782C" w:rsidP="0072782C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1024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8B0BEE" w14:textId="77777777" w:rsidR="0072782C" w:rsidRPr="00D91385" w:rsidRDefault="0072782C" w:rsidP="0072782C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</w:tr>
      <w:tr w:rsidR="0072782C" w:rsidRPr="00D91385" w14:paraId="2AEAA574" w14:textId="77777777" w:rsidTr="00F44EB4">
        <w:trPr>
          <w:trHeight w:val="336"/>
        </w:trPr>
        <w:tc>
          <w:tcPr>
            <w:tcW w:w="205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BCC30D" w14:textId="77777777" w:rsidR="0072782C" w:rsidRPr="00D91385" w:rsidRDefault="0072782C" w:rsidP="0072782C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tax_y</w:t>
            </w:r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n</w:t>
            </w:r>
            <w:proofErr w:type="spellEnd"/>
          </w:p>
        </w:tc>
        <w:tc>
          <w:tcPr>
            <w:tcW w:w="47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93B518" w14:textId="77777777" w:rsidR="0072782C" w:rsidRPr="00A42670" w:rsidRDefault="0072782C" w:rsidP="0072782C">
            <w:pPr>
              <w:pStyle w:val="aff2"/>
              <w:autoSpaceDE/>
              <w:autoSpaceDN/>
              <w:spacing w:line="240" w:lineRule="auto"/>
              <w:textAlignment w:val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부가세 계산여부</w:t>
            </w:r>
          </w:p>
          <w:p w14:paraId="62973EB8" w14:textId="77777777" w:rsidR="0072782C" w:rsidRPr="00A42670" w:rsidRDefault="0072782C" w:rsidP="0072782C">
            <w:pPr>
              <w:pStyle w:val="aff2"/>
              <w:autoSpaceDE/>
              <w:autoSpaceDN/>
              <w:spacing w:line="240" w:lineRule="auto"/>
              <w:textAlignment w:val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gramStart"/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Y :</w:t>
            </w:r>
            <w:proofErr w:type="gramEnd"/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PG 자동계산, </w:t>
            </w:r>
            <w:proofErr w:type="spellStart"/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taxAmt</w:t>
            </w:r>
            <w:proofErr w:type="spellEnd"/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는 불필요</w:t>
            </w:r>
          </w:p>
          <w:p w14:paraId="5F4E135A" w14:textId="77777777" w:rsidR="0072782C" w:rsidRPr="00D91385" w:rsidRDefault="0072782C" w:rsidP="0072782C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gramStart"/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N :</w:t>
            </w:r>
            <w:proofErr w:type="gramEnd"/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가맹점에서 계산한 </w:t>
            </w:r>
            <w:proofErr w:type="spellStart"/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taxAmt</w:t>
            </w:r>
            <w:proofErr w:type="spellEnd"/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값 사용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493CDC" w14:textId="77777777" w:rsidR="0072782C" w:rsidRPr="00D91385" w:rsidRDefault="0072782C" w:rsidP="0072782C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949" w:type="dxa"/>
            <w:vAlign w:val="center"/>
          </w:tcPr>
          <w:p w14:paraId="01B0A39C" w14:textId="77777777" w:rsidR="0072782C" w:rsidRPr="00D91385" w:rsidRDefault="0072782C" w:rsidP="0072782C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1</w:t>
            </w:r>
          </w:p>
        </w:tc>
        <w:tc>
          <w:tcPr>
            <w:tcW w:w="9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81496C" w14:textId="77777777" w:rsidR="0072782C" w:rsidRPr="00D91385" w:rsidRDefault="0072782C" w:rsidP="0072782C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Y</w:t>
            </w:r>
          </w:p>
        </w:tc>
      </w:tr>
      <w:tr w:rsidR="0072782C" w14:paraId="6DCF31AB" w14:textId="77777777" w:rsidTr="00F44EB4">
        <w:tblPrEx>
          <w:tblBorders>
            <w:insideH w:val="none" w:sz="0" w:space="0" w:color="auto"/>
            <w:insideV w:val="none" w:sz="0" w:space="0" w:color="auto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2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06DA2F3B" w14:textId="77777777" w:rsidR="0072782C" w:rsidRPr="00D41C9E" w:rsidRDefault="0072782C" w:rsidP="0072782C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tax_a</w:t>
            </w:r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mt</w:t>
            </w:r>
            <w:proofErr w:type="spellEnd"/>
          </w:p>
        </w:tc>
        <w:tc>
          <w:tcPr>
            <w:tcW w:w="4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52A6F9" w14:textId="77777777" w:rsidR="0072782C" w:rsidRPr="00A42670" w:rsidRDefault="0072782C" w:rsidP="0072782C">
            <w:pPr>
              <w:pStyle w:val="aff2"/>
              <w:autoSpaceDE/>
              <w:autoSpaceDN/>
              <w:spacing w:line="240" w:lineRule="auto"/>
              <w:textAlignment w:val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부가세 금액</w:t>
            </w:r>
          </w:p>
          <w:p w14:paraId="2CDC95AB" w14:textId="77777777" w:rsidR="0072782C" w:rsidRPr="00D41C9E" w:rsidRDefault="0072782C" w:rsidP="0072782C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taxYn</w:t>
            </w:r>
            <w:proofErr w:type="spellEnd"/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이 N 인 경우만 금액 입력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669AAA" w14:textId="77777777" w:rsidR="0072782C" w:rsidRPr="00D41C9E" w:rsidRDefault="0072782C" w:rsidP="0072782C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48218E" w14:textId="77777777" w:rsidR="0072782C" w:rsidRPr="00D41C9E" w:rsidRDefault="0072782C" w:rsidP="0072782C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Max 15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3C2E76" w14:textId="77777777" w:rsidR="0072782C" w:rsidRPr="00D41C9E" w:rsidRDefault="0072782C" w:rsidP="0072782C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A42670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N</w:t>
            </w:r>
          </w:p>
        </w:tc>
      </w:tr>
      <w:tr w:rsidR="0072782C" w14:paraId="10546A2D" w14:textId="77777777" w:rsidTr="00F44EB4">
        <w:tblPrEx>
          <w:tblBorders>
            <w:insideH w:val="none" w:sz="0" w:space="0" w:color="auto"/>
            <w:insideV w:val="none" w:sz="0" w:space="0" w:color="auto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2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518759DA" w14:textId="77777777" w:rsidR="0072782C" w:rsidRPr="00A42670" w:rsidRDefault="0072782C" w:rsidP="0072782C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9A092E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quota_months</w:t>
            </w:r>
            <w:proofErr w:type="spellEnd"/>
          </w:p>
        </w:tc>
        <w:tc>
          <w:tcPr>
            <w:tcW w:w="4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8EF169" w14:textId="77777777" w:rsidR="0072782C" w:rsidRPr="00A42670" w:rsidRDefault="0072782C" w:rsidP="0072782C">
            <w:pPr>
              <w:pStyle w:val="aff2"/>
              <w:autoSpaceDE/>
              <w:autoSpaceDN/>
              <w:spacing w:line="240" w:lineRule="auto"/>
              <w:textAlignment w:val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41C9E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할부개월수</w:t>
            </w:r>
            <w:proofErr w:type="spellEnd"/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D03498" w14:textId="77777777" w:rsidR="0072782C" w:rsidRPr="00A42670" w:rsidRDefault="0072782C" w:rsidP="0072782C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41C9E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7E70D4" w14:textId="77777777" w:rsidR="0072782C" w:rsidRPr="00A42670" w:rsidRDefault="0072782C" w:rsidP="0072782C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2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BB450A" w14:textId="77777777" w:rsidR="0072782C" w:rsidRPr="00A42670" w:rsidRDefault="0072782C" w:rsidP="0072782C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Y</w:t>
            </w:r>
          </w:p>
        </w:tc>
      </w:tr>
      <w:tr w:rsidR="0072782C" w14:paraId="27675E10" w14:textId="77777777" w:rsidTr="00F44EB4">
        <w:tblPrEx>
          <w:tblBorders>
            <w:insideH w:val="none" w:sz="0" w:space="0" w:color="auto"/>
            <w:insideV w:val="none" w:sz="0" w:space="0" w:color="auto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2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036921FD" w14:textId="77777777" w:rsidR="0072782C" w:rsidRDefault="0072782C" w:rsidP="0072782C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checkHash</w:t>
            </w:r>
            <w:proofErr w:type="spellEnd"/>
          </w:p>
        </w:tc>
        <w:tc>
          <w:tcPr>
            <w:tcW w:w="4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49A5B2" w14:textId="77777777" w:rsidR="0072782C" w:rsidRPr="00D91385" w:rsidRDefault="0072782C" w:rsidP="0072782C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유효성 검증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Hash 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값</w:t>
            </w:r>
          </w:p>
          <w:p w14:paraId="6B66A61B" w14:textId="6B7D03B7" w:rsidR="0072782C" w:rsidRPr="00D91385" w:rsidRDefault="0072782C" w:rsidP="0072782C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- Message : </w:t>
            </w: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mid+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orderno+orderdt+ordertm+buy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_r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eqamt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+</w:t>
            </w:r>
            <w:r w:rsidR="00E0113B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bill_key</w:t>
            </w:r>
            <w:proofErr w:type="spellEnd"/>
          </w:p>
          <w:p w14:paraId="5BFF512B" w14:textId="77777777" w:rsidR="0072782C" w:rsidRPr="00D91385" w:rsidRDefault="0072782C" w:rsidP="0072782C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- key : API_KEY</w:t>
            </w:r>
          </w:p>
          <w:p w14:paraId="6CD9C618" w14:textId="77777777" w:rsidR="0072782C" w:rsidRDefault="0072782C" w:rsidP="0072782C">
            <w:pPr>
              <w:pStyle w:val="aff2"/>
              <w:autoSpaceDE/>
              <w:autoSpaceDN/>
              <w:spacing w:line="240" w:lineRule="auto"/>
              <w:textAlignment w:val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※ 공통에 유효성 검증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Hash 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참조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918100" w14:textId="77777777" w:rsidR="0072782C" w:rsidRDefault="0072782C" w:rsidP="0072782C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ANS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0EC79F" w14:textId="77777777" w:rsidR="0072782C" w:rsidRDefault="0072782C" w:rsidP="0072782C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255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0D0AE1" w14:textId="77777777" w:rsidR="0072782C" w:rsidRDefault="0072782C" w:rsidP="0072782C">
            <w:pPr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</w:tbl>
    <w:p w14:paraId="6327753C" w14:textId="0AA5388B" w:rsidR="0072782C" w:rsidRPr="0072782C" w:rsidRDefault="0072782C" w:rsidP="0072782C">
      <w:pPr>
        <w:pStyle w:val="3"/>
        <w:numPr>
          <w:ilvl w:val="2"/>
          <w:numId w:val="26"/>
        </w:numPr>
        <w:rPr>
          <w:rFonts w:ascii="맑은 고딕" w:hAnsi="맑은 고딕"/>
          <w:color w:val="000000" w:themeColor="text1"/>
        </w:rPr>
      </w:pPr>
      <w:bookmarkStart w:id="17" w:name="_Toc209616289"/>
      <w:proofErr w:type="spellStart"/>
      <w:r w:rsidRPr="0072782C">
        <w:rPr>
          <w:rFonts w:ascii="맑은 고딕" w:hAnsi="맑은 고딕" w:hint="eastAsia"/>
        </w:rPr>
        <w:lastRenderedPageBreak/>
        <w:t>빌키</w:t>
      </w:r>
      <w:proofErr w:type="spellEnd"/>
      <w:r w:rsidRPr="0072782C">
        <w:rPr>
          <w:rFonts w:ascii="맑은 고딕" w:hAnsi="맑은 고딕" w:hint="eastAsia"/>
        </w:rPr>
        <w:t xml:space="preserve"> 결제 </w:t>
      </w:r>
      <w:r>
        <w:rPr>
          <w:rFonts w:ascii="맑은 고딕" w:hAnsi="맑은 고딕" w:hint="eastAsia"/>
        </w:rPr>
        <w:t xml:space="preserve">응답 </w:t>
      </w:r>
      <w:r w:rsidRPr="0072782C">
        <w:rPr>
          <w:rFonts w:ascii="맑은 고딕" w:hAnsi="맑은 고딕" w:hint="eastAsia"/>
        </w:rPr>
        <w:t>규격</w:t>
      </w:r>
      <w:bookmarkEnd w:id="17"/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5689"/>
        <w:gridCol w:w="1061"/>
        <w:gridCol w:w="995"/>
      </w:tblGrid>
      <w:tr w:rsidR="0072782C" w:rsidRPr="00D91385" w14:paraId="38CD0BDA" w14:textId="77777777" w:rsidTr="00F44EB4">
        <w:trPr>
          <w:trHeight w:val="339"/>
        </w:trPr>
        <w:tc>
          <w:tcPr>
            <w:tcW w:w="1887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DE6CE48" w14:textId="77777777" w:rsidR="0072782C" w:rsidRPr="00D91385" w:rsidRDefault="0072782C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Protocol/HTTP Method</w:t>
            </w:r>
          </w:p>
        </w:tc>
        <w:tc>
          <w:tcPr>
            <w:tcW w:w="7745" w:type="dxa"/>
            <w:gridSpan w:val="3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84841D" w14:textId="77777777" w:rsidR="0072782C" w:rsidRPr="00D91385" w:rsidRDefault="0072782C" w:rsidP="00F44EB4">
            <w:pPr>
              <w:autoSpaceDE w:val="0"/>
              <w:autoSpaceDN w:val="0"/>
              <w:jc w:val="both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HTTP / POST</w:t>
            </w:r>
          </w:p>
        </w:tc>
      </w:tr>
      <w:tr w:rsidR="0072782C" w:rsidRPr="00B735E5" w14:paraId="49C313B2" w14:textId="77777777" w:rsidTr="00F44EB4">
        <w:trPr>
          <w:trHeight w:val="296"/>
        </w:trPr>
        <w:tc>
          <w:tcPr>
            <w:tcW w:w="1887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D4C7054" w14:textId="77777777" w:rsidR="0072782C" w:rsidRPr="00D91385" w:rsidRDefault="0072782C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HTTP Header</w:t>
            </w:r>
          </w:p>
        </w:tc>
        <w:tc>
          <w:tcPr>
            <w:tcW w:w="7745" w:type="dxa"/>
            <w:gridSpan w:val="3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87E20F4" w14:textId="77777777" w:rsidR="0072782C" w:rsidRPr="00B735E5" w:rsidRDefault="0072782C" w:rsidP="00F44EB4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val="fr-FR"/>
              </w:rPr>
            </w:pPr>
            <w:r w:rsidRPr="00B735E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  <w:lang w:val="fr-FR"/>
              </w:rPr>
              <w:t>“Content-type”, “application/x-www-form-urlencoded”</w:t>
            </w:r>
          </w:p>
        </w:tc>
      </w:tr>
      <w:tr w:rsidR="0072782C" w:rsidRPr="00D91385" w14:paraId="734E76FF" w14:textId="77777777" w:rsidTr="00F44EB4">
        <w:trPr>
          <w:trHeight w:val="339"/>
        </w:trPr>
        <w:tc>
          <w:tcPr>
            <w:tcW w:w="9632" w:type="dxa"/>
            <w:gridSpan w:val="4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BD77272" w14:textId="77777777" w:rsidR="0072782C" w:rsidRPr="00D91385" w:rsidRDefault="0072782C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Form Data</w:t>
            </w:r>
          </w:p>
        </w:tc>
      </w:tr>
      <w:tr w:rsidR="0072782C" w:rsidRPr="00D91385" w14:paraId="1B80643E" w14:textId="77777777" w:rsidTr="00F44EB4">
        <w:trPr>
          <w:trHeight w:val="339"/>
        </w:trPr>
        <w:tc>
          <w:tcPr>
            <w:tcW w:w="1887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43810F2" w14:textId="77777777" w:rsidR="0072782C" w:rsidRPr="00D91385" w:rsidRDefault="0072782C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항목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5689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5EED494" w14:textId="77777777" w:rsidR="0072782C" w:rsidRPr="00D91385" w:rsidRDefault="0072782C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설명</w:t>
            </w:r>
          </w:p>
        </w:tc>
        <w:tc>
          <w:tcPr>
            <w:tcW w:w="1061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65E023E" w14:textId="77777777" w:rsidR="0072782C" w:rsidRPr="00D91385" w:rsidRDefault="0072782C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타입</w:t>
            </w:r>
          </w:p>
        </w:tc>
        <w:tc>
          <w:tcPr>
            <w:tcW w:w="995" w:type="dxa"/>
            <w:shd w:val="clear" w:color="auto" w:fill="F2F2F2"/>
          </w:tcPr>
          <w:p w14:paraId="5F88BB25" w14:textId="77777777" w:rsidR="0072782C" w:rsidRPr="00D91385" w:rsidRDefault="0072782C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길이(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byte)</w:t>
            </w:r>
          </w:p>
        </w:tc>
      </w:tr>
      <w:tr w:rsidR="0072782C" w:rsidRPr="00D91385" w14:paraId="3181A42D" w14:textId="77777777" w:rsidTr="00F44EB4">
        <w:trPr>
          <w:trHeight w:val="353"/>
        </w:trPr>
        <w:tc>
          <w:tcPr>
            <w:tcW w:w="1887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7926449" w14:textId="77777777" w:rsidR="0072782C" w:rsidRPr="00D91385" w:rsidRDefault="0072782C" w:rsidP="00F44EB4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result_code</w:t>
            </w:r>
            <w:proofErr w:type="spellEnd"/>
          </w:p>
        </w:tc>
        <w:tc>
          <w:tcPr>
            <w:tcW w:w="5689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61DFC1E" w14:textId="77777777" w:rsidR="0072782C" w:rsidRPr="00D91385" w:rsidRDefault="0072782C" w:rsidP="00F44EB4">
            <w:pPr>
              <w:pStyle w:val="aff2"/>
              <w:spacing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가맹점 결과코드</w:t>
            </w:r>
          </w:p>
          <w:p w14:paraId="375DDC32" w14:textId="77777777" w:rsidR="0072782C" w:rsidRPr="00D91385" w:rsidRDefault="00000000" w:rsidP="00F44EB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hyperlink w:anchor="_결제처리결과코드_리스트" w:history="1">
              <w:r w:rsidR="0072782C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※ 코드표 </w:t>
              </w:r>
              <w:r w:rsidR="0072782C" w:rsidRPr="00D91385">
                <w:rPr>
                  <w:rStyle w:val="af9"/>
                  <w:rFonts w:ascii="맑은 고딕" w:eastAsia="맑은 고딕" w:hAnsi="맑은 고딕" w:cs="바탕"/>
                  <w:sz w:val="18"/>
                  <w:szCs w:val="18"/>
                </w:rPr>
                <w:t>–</w:t>
              </w:r>
              <w:r w:rsidR="0072782C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 결제처리결과코드 리스트 참조</w:t>
              </w:r>
            </w:hyperlink>
          </w:p>
        </w:tc>
        <w:tc>
          <w:tcPr>
            <w:tcW w:w="1061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6D54714" w14:textId="77777777" w:rsidR="0072782C" w:rsidRPr="00D91385" w:rsidRDefault="0072782C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5F1486BB" w14:textId="77777777" w:rsidR="0072782C" w:rsidRPr="00D91385" w:rsidRDefault="0072782C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20</w:t>
            </w:r>
          </w:p>
        </w:tc>
      </w:tr>
      <w:tr w:rsidR="0072782C" w:rsidRPr="00D91385" w14:paraId="75C53A43" w14:textId="77777777" w:rsidTr="00F44EB4">
        <w:trPr>
          <w:trHeight w:val="353"/>
        </w:trPr>
        <w:tc>
          <w:tcPr>
            <w:tcW w:w="1887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5842FEF" w14:textId="77777777" w:rsidR="0072782C" w:rsidRPr="00D91385" w:rsidRDefault="0072782C" w:rsidP="00F44EB4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result_msg</w:t>
            </w:r>
            <w:proofErr w:type="spellEnd"/>
          </w:p>
        </w:tc>
        <w:tc>
          <w:tcPr>
            <w:tcW w:w="5689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B2FB8A5" w14:textId="77777777" w:rsidR="0072782C" w:rsidRPr="00D91385" w:rsidRDefault="0072782C" w:rsidP="00F44EB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가맹점 결과메시지</w:t>
            </w:r>
          </w:p>
          <w:p w14:paraId="00CB5D19" w14:textId="77777777" w:rsidR="0072782C" w:rsidRPr="00D91385" w:rsidRDefault="00000000" w:rsidP="00F44EB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hyperlink w:anchor="_결제처리결과코드_리스트" w:history="1">
              <w:r w:rsidR="0072782C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※ 코드표 </w:t>
              </w:r>
              <w:r w:rsidR="0072782C" w:rsidRPr="00D91385">
                <w:rPr>
                  <w:rStyle w:val="af9"/>
                  <w:rFonts w:ascii="맑은 고딕" w:eastAsia="맑은 고딕" w:hAnsi="맑은 고딕" w:cs="바탕"/>
                  <w:sz w:val="18"/>
                  <w:szCs w:val="18"/>
                </w:rPr>
                <w:t>–</w:t>
              </w:r>
              <w:r w:rsidR="0072782C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 결제처리결과코드 리스트 참조</w:t>
              </w:r>
            </w:hyperlink>
          </w:p>
        </w:tc>
        <w:tc>
          <w:tcPr>
            <w:tcW w:w="1061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4BF42AE" w14:textId="77777777" w:rsidR="0072782C" w:rsidRPr="00D91385" w:rsidRDefault="0072782C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086DC257" w14:textId="77777777" w:rsidR="0072782C" w:rsidRPr="00D91385" w:rsidRDefault="0072782C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 1024</w:t>
            </w:r>
          </w:p>
        </w:tc>
      </w:tr>
      <w:tr w:rsidR="0072782C" w:rsidRPr="00D91385" w14:paraId="3BA2A2EA" w14:textId="77777777" w:rsidTr="00F44EB4">
        <w:trPr>
          <w:trHeight w:val="353"/>
        </w:trPr>
        <w:tc>
          <w:tcPr>
            <w:tcW w:w="1887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A591CCE" w14:textId="77777777" w:rsidR="0072782C" w:rsidRPr="00D91385" w:rsidRDefault="0072782C" w:rsidP="00F44EB4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dresult_code</w:t>
            </w:r>
            <w:proofErr w:type="spellEnd"/>
          </w:p>
        </w:tc>
        <w:tc>
          <w:tcPr>
            <w:tcW w:w="5689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7B2E1D4" w14:textId="77777777" w:rsidR="0072782C" w:rsidRPr="00D91385" w:rsidRDefault="0072782C" w:rsidP="00F44EB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결제사용자 결과코드</w:t>
            </w:r>
          </w:p>
          <w:p w14:paraId="648E576F" w14:textId="77777777" w:rsidR="0072782C" w:rsidRPr="00D91385" w:rsidRDefault="00000000" w:rsidP="00F44EB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hyperlink w:anchor="_결제처리결과코드_리스트" w:history="1">
              <w:r w:rsidR="0072782C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※ 코드표 </w:t>
              </w:r>
              <w:r w:rsidR="0072782C" w:rsidRPr="00D91385">
                <w:rPr>
                  <w:rStyle w:val="af9"/>
                  <w:rFonts w:ascii="맑은 고딕" w:eastAsia="맑은 고딕" w:hAnsi="맑은 고딕" w:cs="바탕"/>
                  <w:sz w:val="18"/>
                  <w:szCs w:val="18"/>
                </w:rPr>
                <w:t>–</w:t>
              </w:r>
              <w:r w:rsidR="0072782C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 결제처리결과코드 리스트 참조</w:t>
              </w:r>
            </w:hyperlink>
          </w:p>
        </w:tc>
        <w:tc>
          <w:tcPr>
            <w:tcW w:w="1061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3BD19DC" w14:textId="77777777" w:rsidR="0072782C" w:rsidRPr="00D91385" w:rsidRDefault="0072782C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4895F346" w14:textId="77777777" w:rsidR="0072782C" w:rsidRPr="00D91385" w:rsidRDefault="0072782C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20</w:t>
            </w:r>
          </w:p>
        </w:tc>
      </w:tr>
      <w:tr w:rsidR="0072782C" w:rsidRPr="00D91385" w14:paraId="242C1690" w14:textId="77777777" w:rsidTr="00F44EB4">
        <w:trPr>
          <w:trHeight w:val="353"/>
        </w:trPr>
        <w:tc>
          <w:tcPr>
            <w:tcW w:w="188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950C6B8" w14:textId="77777777" w:rsidR="0072782C" w:rsidRPr="00D91385" w:rsidRDefault="0072782C" w:rsidP="00F44EB4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dresult_msg</w:t>
            </w:r>
            <w:proofErr w:type="spellEnd"/>
          </w:p>
        </w:tc>
        <w:tc>
          <w:tcPr>
            <w:tcW w:w="5689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AE46745" w14:textId="77777777" w:rsidR="0072782C" w:rsidRPr="00D91385" w:rsidRDefault="0072782C" w:rsidP="00F44EB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결제사용자 결과메시지</w:t>
            </w:r>
          </w:p>
          <w:p w14:paraId="075AA786" w14:textId="77777777" w:rsidR="0072782C" w:rsidRPr="00D91385" w:rsidRDefault="00000000" w:rsidP="00F44EB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hyperlink w:anchor="_결제처리결과코드_리스트" w:history="1">
              <w:r w:rsidR="0072782C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※ 코드표 </w:t>
              </w:r>
              <w:r w:rsidR="0072782C" w:rsidRPr="00D91385">
                <w:rPr>
                  <w:rStyle w:val="af9"/>
                  <w:rFonts w:ascii="맑은 고딕" w:eastAsia="맑은 고딕" w:hAnsi="맑은 고딕" w:cs="바탕"/>
                  <w:sz w:val="18"/>
                  <w:szCs w:val="18"/>
                </w:rPr>
                <w:t>–</w:t>
              </w:r>
              <w:r w:rsidR="0072782C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 결제처리결과코드 리스트 참조</w:t>
              </w:r>
            </w:hyperlink>
          </w:p>
        </w:tc>
        <w:tc>
          <w:tcPr>
            <w:tcW w:w="1061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BD970E8" w14:textId="77777777" w:rsidR="0072782C" w:rsidRPr="00D91385" w:rsidRDefault="0072782C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1FCD5B16" w14:textId="77777777" w:rsidR="0072782C" w:rsidRPr="00D91385" w:rsidRDefault="0072782C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 1024</w:t>
            </w:r>
          </w:p>
        </w:tc>
      </w:tr>
      <w:tr w:rsidR="0072782C" w:rsidRPr="00D91385" w14:paraId="5BBA26C5" w14:textId="77777777" w:rsidTr="00F44EB4">
        <w:trPr>
          <w:trHeight w:val="353"/>
        </w:trPr>
        <w:tc>
          <w:tcPr>
            <w:tcW w:w="188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8A718B1" w14:textId="77777777" w:rsidR="0072782C" w:rsidRPr="00D91385" w:rsidRDefault="0072782C" w:rsidP="00F44EB4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mid</w:t>
            </w:r>
          </w:p>
        </w:tc>
        <w:tc>
          <w:tcPr>
            <w:tcW w:w="5689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D6AE3D8" w14:textId="77777777" w:rsidR="0072782C" w:rsidRPr="00D91385" w:rsidRDefault="0072782C" w:rsidP="00F44EB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상점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1061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8B38905" w14:textId="77777777" w:rsidR="0072782C" w:rsidRPr="00D91385" w:rsidRDefault="0072782C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7A9C5D74" w14:textId="77777777" w:rsidR="0072782C" w:rsidRPr="00D91385" w:rsidRDefault="0072782C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ix 15</w:t>
            </w:r>
          </w:p>
        </w:tc>
      </w:tr>
      <w:tr w:rsidR="0072782C" w:rsidRPr="00D91385" w14:paraId="46908986" w14:textId="77777777" w:rsidTr="00F44EB4">
        <w:trPr>
          <w:trHeight w:val="353"/>
        </w:trPr>
        <w:tc>
          <w:tcPr>
            <w:tcW w:w="188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FD9CC6A" w14:textId="5D5D46D3" w:rsidR="0072782C" w:rsidRPr="00D91385" w:rsidRDefault="0072782C" w:rsidP="0072782C">
            <w:pP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bill_key</w:t>
            </w:r>
            <w:proofErr w:type="spellEnd"/>
          </w:p>
        </w:tc>
        <w:tc>
          <w:tcPr>
            <w:tcW w:w="5689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183E2C4" w14:textId="2C2B478B" w:rsidR="0072782C" w:rsidRPr="00D91385" w:rsidRDefault="0072782C" w:rsidP="0072782C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빌키</w:t>
            </w:r>
            <w:proofErr w:type="spellEnd"/>
          </w:p>
        </w:tc>
        <w:tc>
          <w:tcPr>
            <w:tcW w:w="1061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B9F2E07" w14:textId="283CA509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04B59E8F" w14:textId="3994204A" w:rsidR="0072782C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ix 15</w:t>
            </w:r>
          </w:p>
        </w:tc>
      </w:tr>
      <w:tr w:rsidR="0072782C" w:rsidRPr="00D91385" w14:paraId="1B3E72EC" w14:textId="77777777" w:rsidTr="00F44EB4">
        <w:trPr>
          <w:trHeight w:val="353"/>
        </w:trPr>
        <w:tc>
          <w:tcPr>
            <w:tcW w:w="188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F6E48AF" w14:textId="77777777" w:rsidR="0072782C" w:rsidRPr="00D91385" w:rsidRDefault="0072782C" w:rsidP="0072782C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tid</w:t>
            </w:r>
            <w:proofErr w:type="spellEnd"/>
          </w:p>
        </w:tc>
        <w:tc>
          <w:tcPr>
            <w:tcW w:w="5689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4E71162" w14:textId="77777777" w:rsidR="0072782C" w:rsidRPr="00D91385" w:rsidRDefault="0072782C" w:rsidP="0072782C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거래번호</w:t>
            </w:r>
          </w:p>
        </w:tc>
        <w:tc>
          <w:tcPr>
            <w:tcW w:w="1061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F928BBA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34076870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ix 15</w:t>
            </w:r>
          </w:p>
        </w:tc>
      </w:tr>
      <w:tr w:rsidR="0072782C" w:rsidRPr="00D91385" w14:paraId="47DEFD82" w14:textId="77777777" w:rsidTr="00F44EB4">
        <w:trPr>
          <w:trHeight w:val="353"/>
        </w:trPr>
        <w:tc>
          <w:tcPr>
            <w:tcW w:w="188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5CB803B" w14:textId="77777777" w:rsidR="0072782C" w:rsidRPr="00D91385" w:rsidRDefault="0072782C" w:rsidP="0072782C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orderno</w:t>
            </w:r>
            <w:proofErr w:type="spellEnd"/>
          </w:p>
        </w:tc>
        <w:tc>
          <w:tcPr>
            <w:tcW w:w="5689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B032FA0" w14:textId="77777777" w:rsidR="0072782C" w:rsidRPr="00D91385" w:rsidRDefault="0072782C" w:rsidP="0072782C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상점 주문번호</w:t>
            </w:r>
          </w:p>
        </w:tc>
        <w:tc>
          <w:tcPr>
            <w:tcW w:w="1061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446DEF3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1DE3D13E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 20</w:t>
            </w:r>
          </w:p>
        </w:tc>
      </w:tr>
      <w:tr w:rsidR="0072782C" w:rsidRPr="00D91385" w14:paraId="2FFA11E6" w14:textId="77777777" w:rsidTr="00F44EB4">
        <w:trPr>
          <w:trHeight w:val="353"/>
        </w:trPr>
        <w:tc>
          <w:tcPr>
            <w:tcW w:w="188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0B030BA" w14:textId="77777777" w:rsidR="0072782C" w:rsidRPr="00D91385" w:rsidRDefault="0072782C" w:rsidP="0072782C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reserved01</w:t>
            </w:r>
          </w:p>
        </w:tc>
        <w:tc>
          <w:tcPr>
            <w:tcW w:w="5689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24A3ADF" w14:textId="77777777" w:rsidR="0072782C" w:rsidRPr="00D91385" w:rsidRDefault="0072782C" w:rsidP="0072782C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가맹점예약필드1 </w:t>
            </w:r>
            <w:proofErr w:type="gram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응답시</w:t>
            </w:r>
            <w:proofErr w:type="spellEnd"/>
            <w:proofErr w:type="gramEnd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반환됨 )</w:t>
            </w:r>
          </w:p>
        </w:tc>
        <w:tc>
          <w:tcPr>
            <w:tcW w:w="1061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4C134AF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430EF5D7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 1024</w:t>
            </w:r>
          </w:p>
        </w:tc>
      </w:tr>
      <w:tr w:rsidR="0072782C" w:rsidRPr="00D91385" w14:paraId="4AB34E2B" w14:textId="77777777" w:rsidTr="00F44EB4">
        <w:trPr>
          <w:trHeight w:val="353"/>
        </w:trPr>
        <w:tc>
          <w:tcPr>
            <w:tcW w:w="188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78D6166" w14:textId="77777777" w:rsidR="0072782C" w:rsidRPr="00D91385" w:rsidRDefault="0072782C" w:rsidP="0072782C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reserved02</w:t>
            </w:r>
          </w:p>
        </w:tc>
        <w:tc>
          <w:tcPr>
            <w:tcW w:w="5689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5DE4C69" w14:textId="77777777" w:rsidR="0072782C" w:rsidRPr="00D91385" w:rsidRDefault="0072782C" w:rsidP="0072782C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가맹점예약필드2 </w:t>
            </w:r>
            <w:proofErr w:type="gram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응답시</w:t>
            </w:r>
            <w:proofErr w:type="spellEnd"/>
            <w:proofErr w:type="gramEnd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반환됨 )</w:t>
            </w:r>
          </w:p>
        </w:tc>
        <w:tc>
          <w:tcPr>
            <w:tcW w:w="1061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C26477C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13915D41" w14:textId="77777777" w:rsidR="0072782C" w:rsidRPr="00D91385" w:rsidRDefault="0072782C" w:rsidP="0072782C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 1024</w:t>
            </w:r>
          </w:p>
        </w:tc>
      </w:tr>
      <w:tr w:rsidR="0072782C" w:rsidRPr="00D91385" w14:paraId="187A11B0" w14:textId="77777777" w:rsidTr="00F44EB4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353"/>
        </w:trPr>
        <w:tc>
          <w:tcPr>
            <w:tcW w:w="1887" w:type="dxa"/>
          </w:tcPr>
          <w:p w14:paraId="39E84C64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approvno</w:t>
            </w:r>
            <w:proofErr w:type="spellEnd"/>
          </w:p>
        </w:tc>
        <w:tc>
          <w:tcPr>
            <w:tcW w:w="5689" w:type="dxa"/>
          </w:tcPr>
          <w:p w14:paraId="1FC7735E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승인번호</w:t>
            </w:r>
          </w:p>
        </w:tc>
        <w:tc>
          <w:tcPr>
            <w:tcW w:w="1061" w:type="dxa"/>
          </w:tcPr>
          <w:p w14:paraId="41A1AB39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95" w:type="dxa"/>
          </w:tcPr>
          <w:p w14:paraId="72328DE2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 20</w:t>
            </w:r>
          </w:p>
        </w:tc>
      </w:tr>
      <w:tr w:rsidR="0072782C" w:rsidRPr="00D91385" w14:paraId="1E8F363C" w14:textId="77777777" w:rsidTr="00F44EB4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1887" w:type="dxa"/>
          </w:tcPr>
          <w:p w14:paraId="1E0546B6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ppro</w:t>
            </w: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v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dt</w:t>
            </w:r>
            <w:proofErr w:type="spellEnd"/>
          </w:p>
        </w:tc>
        <w:tc>
          <w:tcPr>
            <w:tcW w:w="5689" w:type="dxa"/>
          </w:tcPr>
          <w:p w14:paraId="4B766951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승인일자</w:t>
            </w:r>
          </w:p>
        </w:tc>
        <w:tc>
          <w:tcPr>
            <w:tcW w:w="1061" w:type="dxa"/>
          </w:tcPr>
          <w:p w14:paraId="18B320EB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95" w:type="dxa"/>
          </w:tcPr>
          <w:p w14:paraId="2B029EB4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ix 8</w:t>
            </w:r>
          </w:p>
        </w:tc>
      </w:tr>
      <w:tr w:rsidR="0072782C" w:rsidRPr="00D91385" w14:paraId="55613A42" w14:textId="77777777" w:rsidTr="00F44EB4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1887" w:type="dxa"/>
          </w:tcPr>
          <w:p w14:paraId="77206347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appro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v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tm</w:t>
            </w:r>
            <w:proofErr w:type="spellEnd"/>
          </w:p>
        </w:tc>
        <w:tc>
          <w:tcPr>
            <w:tcW w:w="5689" w:type="dxa"/>
          </w:tcPr>
          <w:p w14:paraId="308D7F93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승인시각</w:t>
            </w:r>
          </w:p>
        </w:tc>
        <w:tc>
          <w:tcPr>
            <w:tcW w:w="1061" w:type="dxa"/>
          </w:tcPr>
          <w:p w14:paraId="3F63E9B8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95" w:type="dxa"/>
          </w:tcPr>
          <w:p w14:paraId="7709FDF9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ix 6</w:t>
            </w:r>
          </w:p>
        </w:tc>
      </w:tr>
      <w:tr w:rsidR="0072782C" w:rsidRPr="00D91385" w14:paraId="326A4107" w14:textId="77777777" w:rsidTr="00F44EB4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1887" w:type="dxa"/>
          </w:tcPr>
          <w:p w14:paraId="0E04D91C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appro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v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amt</w:t>
            </w:r>
            <w:proofErr w:type="spellEnd"/>
          </w:p>
        </w:tc>
        <w:tc>
          <w:tcPr>
            <w:tcW w:w="5689" w:type="dxa"/>
          </w:tcPr>
          <w:p w14:paraId="6B09C68F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승인금액</w:t>
            </w:r>
          </w:p>
        </w:tc>
        <w:tc>
          <w:tcPr>
            <w:tcW w:w="1061" w:type="dxa"/>
          </w:tcPr>
          <w:p w14:paraId="71134F69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95" w:type="dxa"/>
          </w:tcPr>
          <w:p w14:paraId="0CDA6BE7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 15</w:t>
            </w:r>
          </w:p>
        </w:tc>
      </w:tr>
      <w:tr w:rsidR="0072782C" w:rsidRPr="00D91385" w14:paraId="5788F3BD" w14:textId="77777777" w:rsidTr="00F44EB4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1887" w:type="dxa"/>
          </w:tcPr>
          <w:p w14:paraId="314D87A7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issue_code</w:t>
            </w:r>
            <w:proofErr w:type="spellEnd"/>
          </w:p>
        </w:tc>
        <w:tc>
          <w:tcPr>
            <w:tcW w:w="5689" w:type="dxa"/>
          </w:tcPr>
          <w:p w14:paraId="0659F0E8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발급사코드</w:t>
            </w:r>
          </w:p>
        </w:tc>
        <w:tc>
          <w:tcPr>
            <w:tcW w:w="1061" w:type="dxa"/>
          </w:tcPr>
          <w:p w14:paraId="437BA296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79193812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Fix 4</w:t>
            </w:r>
          </w:p>
        </w:tc>
      </w:tr>
      <w:tr w:rsidR="0072782C" w:rsidRPr="00D91385" w14:paraId="43A032A0" w14:textId="77777777" w:rsidTr="00F44EB4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1887" w:type="dxa"/>
          </w:tcPr>
          <w:p w14:paraId="3BFB7466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issue_name</w:t>
            </w:r>
            <w:proofErr w:type="spellEnd"/>
          </w:p>
        </w:tc>
        <w:tc>
          <w:tcPr>
            <w:tcW w:w="5689" w:type="dxa"/>
          </w:tcPr>
          <w:p w14:paraId="38AD459F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발급사명</w:t>
            </w:r>
          </w:p>
        </w:tc>
        <w:tc>
          <w:tcPr>
            <w:tcW w:w="1061" w:type="dxa"/>
          </w:tcPr>
          <w:p w14:paraId="6A54B30F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4E663F88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 50</w:t>
            </w:r>
          </w:p>
        </w:tc>
      </w:tr>
      <w:tr w:rsidR="0072782C" w:rsidRPr="00D91385" w14:paraId="778DB9C5" w14:textId="77777777" w:rsidTr="00F44EB4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1887" w:type="dxa"/>
          </w:tcPr>
          <w:p w14:paraId="73C30561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purchase_code</w:t>
            </w:r>
            <w:proofErr w:type="spellEnd"/>
          </w:p>
        </w:tc>
        <w:tc>
          <w:tcPr>
            <w:tcW w:w="5689" w:type="dxa"/>
          </w:tcPr>
          <w:p w14:paraId="1BB2519A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매입사코드</w:t>
            </w:r>
          </w:p>
        </w:tc>
        <w:tc>
          <w:tcPr>
            <w:tcW w:w="1061" w:type="dxa"/>
          </w:tcPr>
          <w:p w14:paraId="22F1420F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1C800D5F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Fix 4</w:t>
            </w:r>
          </w:p>
        </w:tc>
      </w:tr>
      <w:tr w:rsidR="0072782C" w:rsidRPr="00D91385" w14:paraId="0CA45EAE" w14:textId="77777777" w:rsidTr="00F44EB4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1887" w:type="dxa"/>
          </w:tcPr>
          <w:p w14:paraId="131CA69E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purchase_name</w:t>
            </w:r>
            <w:proofErr w:type="spellEnd"/>
          </w:p>
        </w:tc>
        <w:tc>
          <w:tcPr>
            <w:tcW w:w="5689" w:type="dxa"/>
          </w:tcPr>
          <w:p w14:paraId="4D30AC2D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매입사명</w:t>
            </w:r>
          </w:p>
        </w:tc>
        <w:tc>
          <w:tcPr>
            <w:tcW w:w="1061" w:type="dxa"/>
          </w:tcPr>
          <w:p w14:paraId="5F4A1DB3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396256B0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 50</w:t>
            </w:r>
          </w:p>
        </w:tc>
      </w:tr>
      <w:tr w:rsidR="0072782C" w:rsidRPr="00D91385" w14:paraId="4361AEC5" w14:textId="77777777" w:rsidTr="00F44EB4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96"/>
        </w:trPr>
        <w:tc>
          <w:tcPr>
            <w:tcW w:w="1887" w:type="dxa"/>
          </w:tcPr>
          <w:p w14:paraId="476FF703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quota_months</w:t>
            </w:r>
            <w:proofErr w:type="spellEnd"/>
          </w:p>
        </w:tc>
        <w:tc>
          <w:tcPr>
            <w:tcW w:w="5689" w:type="dxa"/>
          </w:tcPr>
          <w:p w14:paraId="2D64005D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할부개월수</w:t>
            </w:r>
            <w:proofErr w:type="spellEnd"/>
          </w:p>
        </w:tc>
        <w:tc>
          <w:tcPr>
            <w:tcW w:w="1061" w:type="dxa"/>
          </w:tcPr>
          <w:p w14:paraId="706EB431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6203B5C8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ix 2</w:t>
            </w:r>
          </w:p>
        </w:tc>
      </w:tr>
      <w:tr w:rsidR="0072782C" w:rsidRPr="00D91385" w14:paraId="57BBE786" w14:textId="77777777" w:rsidTr="00F44EB4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56"/>
        </w:trPr>
        <w:tc>
          <w:tcPr>
            <w:tcW w:w="1887" w:type="dxa"/>
          </w:tcPr>
          <w:p w14:paraId="157A91BD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checkcd</w:t>
            </w:r>
            <w:proofErr w:type="spellEnd"/>
          </w:p>
        </w:tc>
        <w:tc>
          <w:tcPr>
            <w:tcW w:w="5689" w:type="dxa"/>
          </w:tcPr>
          <w:p w14:paraId="1A35AECB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카드종류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( N</w:t>
            </w:r>
            <w:proofErr w:type="gramEnd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: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신용카드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, C: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체크카드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)</w:t>
            </w:r>
          </w:p>
        </w:tc>
        <w:tc>
          <w:tcPr>
            <w:tcW w:w="1061" w:type="dxa"/>
          </w:tcPr>
          <w:p w14:paraId="187F5EE4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69680CB2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ix 1</w:t>
            </w:r>
          </w:p>
        </w:tc>
      </w:tr>
      <w:tr w:rsidR="0072782C" w14:paraId="3814E550" w14:textId="77777777" w:rsidTr="00F44EB4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56"/>
        </w:trPr>
        <w:tc>
          <w:tcPr>
            <w:tcW w:w="1887" w:type="dxa"/>
          </w:tcPr>
          <w:p w14:paraId="5EADD7DE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c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ard_no</w:t>
            </w:r>
            <w:proofErr w:type="spellEnd"/>
          </w:p>
        </w:tc>
        <w:tc>
          <w:tcPr>
            <w:tcW w:w="5689" w:type="dxa"/>
          </w:tcPr>
          <w:p w14:paraId="4E3F57D5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카드번호</w:t>
            </w:r>
          </w:p>
        </w:tc>
        <w:tc>
          <w:tcPr>
            <w:tcW w:w="1061" w:type="dxa"/>
          </w:tcPr>
          <w:p w14:paraId="6F196DB4" w14:textId="77777777" w:rsidR="0072782C" w:rsidRPr="00D91385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95" w:type="dxa"/>
          </w:tcPr>
          <w:p w14:paraId="3D927EBD" w14:textId="77777777" w:rsidR="0072782C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Max 20</w:t>
            </w:r>
          </w:p>
        </w:tc>
      </w:tr>
      <w:tr w:rsidR="0072782C" w14:paraId="378875F9" w14:textId="77777777" w:rsidTr="001712E6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56"/>
        </w:trPr>
        <w:tc>
          <w:tcPr>
            <w:tcW w:w="1887" w:type="dxa"/>
            <w:shd w:val="clear" w:color="auto" w:fill="auto"/>
          </w:tcPr>
          <w:p w14:paraId="14AE00F0" w14:textId="77777777" w:rsidR="0072782C" w:rsidRPr="005D6802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5D6802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lastRenderedPageBreak/>
              <w:t>owner_type</w:t>
            </w:r>
            <w:proofErr w:type="spellEnd"/>
          </w:p>
        </w:tc>
        <w:tc>
          <w:tcPr>
            <w:tcW w:w="5689" w:type="dxa"/>
            <w:shd w:val="clear" w:color="auto" w:fill="auto"/>
          </w:tcPr>
          <w:p w14:paraId="7266A69D" w14:textId="77777777" w:rsidR="0072782C" w:rsidRPr="005D6802" w:rsidRDefault="0072782C" w:rsidP="0072782C">
            <w:pPr>
              <w:pStyle w:val="aff2"/>
              <w:autoSpaceDE/>
              <w:autoSpaceDN/>
              <w:spacing w:before="40" w:after="40"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5D6802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카드구분 </w:t>
            </w:r>
            <w:r w:rsidRPr="005D6802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(</w:t>
            </w:r>
            <w:proofErr w:type="gramStart"/>
            <w:r w:rsidRPr="005D6802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00:법인카드</w:t>
            </w:r>
            <w:proofErr w:type="gramEnd"/>
            <w:r w:rsidRPr="005D6802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, 10:개인카드</w:t>
            </w:r>
            <w:r w:rsidRPr="005D6802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061" w:type="dxa"/>
            <w:shd w:val="clear" w:color="auto" w:fill="auto"/>
          </w:tcPr>
          <w:p w14:paraId="6712D469" w14:textId="77777777" w:rsidR="0072782C" w:rsidRPr="005D6802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5D6802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95" w:type="dxa"/>
            <w:shd w:val="clear" w:color="auto" w:fill="auto"/>
          </w:tcPr>
          <w:p w14:paraId="586BB841" w14:textId="77777777" w:rsidR="0072782C" w:rsidRPr="005D6802" w:rsidRDefault="0072782C" w:rsidP="0072782C">
            <w:pPr>
              <w:pStyle w:val="aff2"/>
              <w:autoSpaceDE/>
              <w:autoSpaceDN/>
              <w:spacing w:before="40" w:after="40" w:line="240" w:lineRule="auto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5D6802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</w:t>
            </w:r>
            <w:r w:rsidRPr="005D6802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ix 2</w:t>
            </w:r>
          </w:p>
        </w:tc>
      </w:tr>
    </w:tbl>
    <w:p w14:paraId="5DA82C53" w14:textId="77777777" w:rsidR="00F37F56" w:rsidRPr="00D91385" w:rsidRDefault="00F37F56" w:rsidP="00155F98">
      <w:pPr>
        <w:rPr>
          <w:rFonts w:ascii="맑은 고딕" w:eastAsia="맑은 고딕" w:hAnsi="맑은 고딕"/>
          <w:color w:val="000000" w:themeColor="text1"/>
        </w:rPr>
      </w:pPr>
    </w:p>
    <w:p w14:paraId="6BE3106F" w14:textId="75F8B557" w:rsidR="004202C8" w:rsidRPr="00D91385" w:rsidRDefault="00CB3031" w:rsidP="008A5547">
      <w:pPr>
        <w:pStyle w:val="3"/>
        <w:rPr>
          <w:rFonts w:ascii="맑은 고딕" w:hAnsi="맑은 고딕"/>
          <w:color w:val="000000" w:themeColor="text1"/>
        </w:rPr>
      </w:pPr>
      <w:bookmarkStart w:id="18" w:name="_Toc209616290"/>
      <w:proofErr w:type="spellStart"/>
      <w:r>
        <w:rPr>
          <w:rFonts w:ascii="맑은 고딕" w:hAnsi="맑은 고딕" w:hint="eastAsia"/>
          <w:color w:val="000000" w:themeColor="text1"/>
        </w:rPr>
        <w:t>빌키</w:t>
      </w:r>
      <w:proofErr w:type="spellEnd"/>
      <w:r>
        <w:rPr>
          <w:rFonts w:ascii="맑은 고딕" w:hAnsi="맑은 고딕" w:hint="eastAsia"/>
          <w:color w:val="000000" w:themeColor="text1"/>
        </w:rPr>
        <w:t xml:space="preserve"> 결제 취소 </w:t>
      </w:r>
      <w:r w:rsidRPr="00D91385">
        <w:rPr>
          <w:rFonts w:ascii="맑은 고딕" w:hAnsi="맑은 고딕" w:hint="eastAsia"/>
          <w:color w:val="000000" w:themeColor="text1"/>
        </w:rPr>
        <w:t>규격</w:t>
      </w:r>
      <w:bookmarkEnd w:id="18"/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4717"/>
        <w:gridCol w:w="952"/>
        <w:gridCol w:w="953"/>
        <w:gridCol w:w="953"/>
      </w:tblGrid>
      <w:tr w:rsidR="00C56F1F" w:rsidRPr="00D91385" w14:paraId="28B6F432" w14:textId="77777777" w:rsidTr="00A06272">
        <w:trPr>
          <w:trHeight w:val="339"/>
        </w:trPr>
        <w:tc>
          <w:tcPr>
            <w:tcW w:w="2057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FA68B7" w14:textId="77777777" w:rsidR="00C56F1F" w:rsidRPr="00D91385" w:rsidRDefault="00C56F1F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Protocol/HTTP Method</w:t>
            </w:r>
          </w:p>
        </w:tc>
        <w:tc>
          <w:tcPr>
            <w:tcW w:w="7575" w:type="dxa"/>
            <w:gridSpan w:val="4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8FE7A9" w14:textId="77777777" w:rsidR="00C56F1F" w:rsidRPr="00D91385" w:rsidRDefault="00C56F1F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HTTP / POST</w:t>
            </w:r>
          </w:p>
        </w:tc>
      </w:tr>
      <w:tr w:rsidR="00C56F1F" w:rsidRPr="00B735E5" w14:paraId="62F96175" w14:textId="77777777" w:rsidTr="00A06272">
        <w:trPr>
          <w:trHeight w:val="296"/>
        </w:trPr>
        <w:tc>
          <w:tcPr>
            <w:tcW w:w="2057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C2F12E" w14:textId="77777777" w:rsidR="00C56F1F" w:rsidRPr="00D91385" w:rsidRDefault="00C56F1F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HTTP Header</w:t>
            </w:r>
          </w:p>
        </w:tc>
        <w:tc>
          <w:tcPr>
            <w:tcW w:w="7575" w:type="dxa"/>
            <w:gridSpan w:val="4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AB26BA" w14:textId="77777777" w:rsidR="00C56F1F" w:rsidRPr="00B735E5" w:rsidRDefault="00C56F1F" w:rsidP="00155F98">
            <w:pPr>
              <w:pStyle w:val="aff2"/>
              <w:spacing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val="fr-FR"/>
              </w:rPr>
            </w:pPr>
            <w:r w:rsidRPr="00B735E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  <w:lang w:val="fr-FR"/>
              </w:rPr>
              <w:t>“Content-type”, “application/json”</w:t>
            </w:r>
          </w:p>
        </w:tc>
      </w:tr>
      <w:tr w:rsidR="00C56F1F" w:rsidRPr="00D91385" w14:paraId="77E3CA03" w14:textId="77777777" w:rsidTr="00A06272">
        <w:trPr>
          <w:trHeight w:val="296"/>
        </w:trPr>
        <w:tc>
          <w:tcPr>
            <w:tcW w:w="2057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1CAA53" w14:textId="77777777" w:rsidR="00C56F1F" w:rsidRPr="00D91385" w:rsidRDefault="00C56F1F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Request URL</w:t>
            </w:r>
          </w:p>
        </w:tc>
        <w:tc>
          <w:tcPr>
            <w:tcW w:w="7575" w:type="dxa"/>
            <w:gridSpan w:val="4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BEE1A9" w14:textId="62876CBB" w:rsidR="00C56F1F" w:rsidRPr="00D91385" w:rsidRDefault="00000000" w:rsidP="00155F98">
            <w:pPr>
              <w:pStyle w:val="aff2"/>
              <w:spacing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hyperlink w:anchor="_결제승인_요청_URL" w:history="1">
              <w:r w:rsidR="00C56F1F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※ 코드표 </w:t>
              </w:r>
              <w:r w:rsidR="00C56F1F" w:rsidRPr="00D91385">
                <w:rPr>
                  <w:rStyle w:val="af9"/>
                  <w:rFonts w:ascii="맑은 고딕" w:eastAsia="맑은 고딕" w:hAnsi="맑은 고딕" w:cs="바탕"/>
                  <w:sz w:val="18"/>
                  <w:szCs w:val="18"/>
                </w:rPr>
                <w:t>–</w:t>
              </w:r>
              <w:r w:rsidR="00C56F1F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 결제승인 요청 </w:t>
              </w:r>
              <w:r w:rsidR="00C56F1F" w:rsidRPr="00D91385">
                <w:rPr>
                  <w:rStyle w:val="af9"/>
                  <w:rFonts w:ascii="맑은 고딕" w:eastAsia="맑은 고딕" w:hAnsi="맑은 고딕" w:hint="eastAsia"/>
                  <w:sz w:val="18"/>
                  <w:szCs w:val="18"/>
                </w:rPr>
                <w:t xml:space="preserve">URL </w:t>
              </w:r>
              <w:r w:rsidR="00C56F1F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>참조</w:t>
              </w:r>
            </w:hyperlink>
          </w:p>
        </w:tc>
      </w:tr>
      <w:tr w:rsidR="00C56F1F" w:rsidRPr="00D91385" w14:paraId="7033E4FF" w14:textId="77777777" w:rsidTr="00A06272">
        <w:trPr>
          <w:trHeight w:val="339"/>
        </w:trPr>
        <w:tc>
          <w:tcPr>
            <w:tcW w:w="9632" w:type="dxa"/>
            <w:gridSpan w:val="5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C9C913" w14:textId="77777777" w:rsidR="00C56F1F" w:rsidRPr="00D91385" w:rsidRDefault="00C56F1F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Form Data</w:t>
            </w:r>
          </w:p>
        </w:tc>
      </w:tr>
      <w:tr w:rsidR="00A06272" w:rsidRPr="00D91385" w14:paraId="34839B0A" w14:textId="77777777" w:rsidTr="00A06272">
        <w:trPr>
          <w:trHeight w:val="339"/>
        </w:trPr>
        <w:tc>
          <w:tcPr>
            <w:tcW w:w="2057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E4F7A9" w14:textId="77777777" w:rsidR="00A06272" w:rsidRPr="00D91385" w:rsidRDefault="00A06272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항목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4717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FDCCF6" w14:textId="77777777" w:rsidR="00A06272" w:rsidRPr="00D91385" w:rsidRDefault="00A06272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설명</w:t>
            </w:r>
          </w:p>
        </w:tc>
        <w:tc>
          <w:tcPr>
            <w:tcW w:w="952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2DF558" w14:textId="77777777" w:rsidR="00A06272" w:rsidRPr="00D91385" w:rsidRDefault="00A06272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타입</w:t>
            </w:r>
          </w:p>
        </w:tc>
        <w:tc>
          <w:tcPr>
            <w:tcW w:w="953" w:type="dxa"/>
            <w:shd w:val="clear" w:color="auto" w:fill="F2F2F2"/>
            <w:vAlign w:val="center"/>
          </w:tcPr>
          <w:p w14:paraId="7EACC68A" w14:textId="5E8D8DA2" w:rsidR="00A06272" w:rsidRPr="00D91385" w:rsidRDefault="00A06272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길이(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byte)</w:t>
            </w:r>
          </w:p>
        </w:tc>
        <w:tc>
          <w:tcPr>
            <w:tcW w:w="953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499FC8" w14:textId="77777777" w:rsidR="00A06272" w:rsidRPr="00D91385" w:rsidRDefault="00A06272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필수</w:t>
            </w:r>
          </w:p>
        </w:tc>
      </w:tr>
      <w:tr w:rsidR="00A06272" w:rsidRPr="00D91385" w14:paraId="65D7F6A7" w14:textId="77777777" w:rsidTr="00A06272">
        <w:trPr>
          <w:trHeight w:val="353"/>
        </w:trPr>
        <w:tc>
          <w:tcPr>
            <w:tcW w:w="2057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7DFB13D" w14:textId="77777777" w:rsidR="00A06272" w:rsidRPr="00D91385" w:rsidRDefault="00A06272" w:rsidP="00155F98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mid</w:t>
            </w:r>
          </w:p>
        </w:tc>
        <w:tc>
          <w:tcPr>
            <w:tcW w:w="471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9F4C80" w14:textId="77777777" w:rsidR="00A06272" w:rsidRPr="00D91385" w:rsidRDefault="00A06272" w:rsidP="00155F98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상점ID</w:t>
            </w:r>
          </w:p>
        </w:tc>
        <w:tc>
          <w:tcPr>
            <w:tcW w:w="9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B58298" w14:textId="77777777" w:rsidR="00A06272" w:rsidRPr="00D91385" w:rsidRDefault="00A06272" w:rsidP="00155F9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53" w:type="dxa"/>
            <w:vAlign w:val="center"/>
          </w:tcPr>
          <w:p w14:paraId="49468E16" w14:textId="334E9BA5" w:rsidR="00A06272" w:rsidRPr="00D91385" w:rsidRDefault="00A06272" w:rsidP="00155F9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15</w:t>
            </w:r>
          </w:p>
        </w:tc>
        <w:tc>
          <w:tcPr>
            <w:tcW w:w="95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C5B5B0" w14:textId="77777777" w:rsidR="00A06272" w:rsidRPr="00D91385" w:rsidRDefault="00A06272" w:rsidP="00155F9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A06272" w:rsidRPr="00D91385" w14:paraId="0599ED30" w14:textId="77777777" w:rsidTr="00A06272">
        <w:trPr>
          <w:trHeight w:val="353"/>
        </w:trPr>
        <w:tc>
          <w:tcPr>
            <w:tcW w:w="2057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91E5D14" w14:textId="77777777" w:rsidR="00A06272" w:rsidRPr="00D91385" w:rsidRDefault="00A06272" w:rsidP="00155F98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pay_method</w:t>
            </w:r>
            <w:proofErr w:type="spellEnd"/>
          </w:p>
        </w:tc>
        <w:tc>
          <w:tcPr>
            <w:tcW w:w="471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E59E23" w14:textId="77777777" w:rsidR="00A06272" w:rsidRPr="00D91385" w:rsidRDefault="00A06272" w:rsidP="00155F98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결제수단코드 </w:t>
            </w:r>
          </w:p>
          <w:p w14:paraId="5FF05E55" w14:textId="7506D106" w:rsidR="00A06272" w:rsidRPr="00D91385" w:rsidRDefault="00000000" w:rsidP="00155F98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hyperlink w:anchor="_결제수단" w:history="1">
              <w:r w:rsidR="00A06272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>※ 코드표 - 결제수단</w:t>
              </w:r>
            </w:hyperlink>
          </w:p>
        </w:tc>
        <w:tc>
          <w:tcPr>
            <w:tcW w:w="9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24A15B" w14:textId="77777777" w:rsidR="00A06272" w:rsidRPr="00D91385" w:rsidRDefault="00A06272" w:rsidP="00155F9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53" w:type="dxa"/>
            <w:vAlign w:val="center"/>
          </w:tcPr>
          <w:p w14:paraId="235FD6DF" w14:textId="41422B7B" w:rsidR="00A06272" w:rsidRPr="00D91385" w:rsidRDefault="00A06272" w:rsidP="00155F9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2</w:t>
            </w:r>
          </w:p>
        </w:tc>
        <w:tc>
          <w:tcPr>
            <w:tcW w:w="95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C2E362" w14:textId="77777777" w:rsidR="00A06272" w:rsidRPr="00D91385" w:rsidRDefault="00A06272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A06272" w:rsidRPr="00D91385" w14:paraId="74662EA9" w14:textId="77777777" w:rsidTr="00A06272">
        <w:trPr>
          <w:trHeight w:val="353"/>
        </w:trPr>
        <w:tc>
          <w:tcPr>
            <w:tcW w:w="2057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D2D01F5" w14:textId="77777777" w:rsidR="00A06272" w:rsidRPr="00D91385" w:rsidRDefault="00A06272" w:rsidP="00155F98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tid</w:t>
            </w:r>
            <w:proofErr w:type="spellEnd"/>
          </w:p>
        </w:tc>
        <w:tc>
          <w:tcPr>
            <w:tcW w:w="471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B104B2" w14:textId="77777777" w:rsidR="00A06272" w:rsidRPr="00D91385" w:rsidRDefault="00A06272" w:rsidP="00155F98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원결제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 거래번호</w:t>
            </w:r>
          </w:p>
        </w:tc>
        <w:tc>
          <w:tcPr>
            <w:tcW w:w="9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522D49" w14:textId="77777777" w:rsidR="00A06272" w:rsidRPr="00D91385" w:rsidRDefault="00A06272" w:rsidP="00155F9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53" w:type="dxa"/>
            <w:vAlign w:val="center"/>
          </w:tcPr>
          <w:p w14:paraId="1C0E01B3" w14:textId="4E924025" w:rsidR="00A06272" w:rsidRPr="00D91385" w:rsidRDefault="00A06272" w:rsidP="00155F9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15</w:t>
            </w:r>
          </w:p>
        </w:tc>
        <w:tc>
          <w:tcPr>
            <w:tcW w:w="95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63EC1E" w14:textId="77777777" w:rsidR="00A06272" w:rsidRPr="00D91385" w:rsidRDefault="00A06272" w:rsidP="00155F9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A06272" w:rsidRPr="00D91385" w14:paraId="06C4619C" w14:textId="77777777" w:rsidTr="00A06272">
        <w:trPr>
          <w:trHeight w:val="353"/>
        </w:trPr>
        <w:tc>
          <w:tcPr>
            <w:tcW w:w="20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F18FB97" w14:textId="77777777" w:rsidR="00A06272" w:rsidRPr="00D91385" w:rsidRDefault="00A06272" w:rsidP="00155F98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cancel_amt</w:t>
            </w:r>
            <w:proofErr w:type="spellEnd"/>
          </w:p>
        </w:tc>
        <w:tc>
          <w:tcPr>
            <w:tcW w:w="471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787C70" w14:textId="77777777" w:rsidR="00A06272" w:rsidRPr="00D91385" w:rsidRDefault="00A06272" w:rsidP="00155F98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취소금액</w:t>
            </w:r>
          </w:p>
        </w:tc>
        <w:tc>
          <w:tcPr>
            <w:tcW w:w="9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3EF612" w14:textId="77777777" w:rsidR="00A06272" w:rsidRPr="00D91385" w:rsidRDefault="00A06272" w:rsidP="00155F98">
            <w:pPr>
              <w:spacing w:before="40" w:after="40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53" w:type="dxa"/>
            <w:vAlign w:val="center"/>
          </w:tcPr>
          <w:p w14:paraId="454AB173" w14:textId="0BEE13FA" w:rsidR="00A06272" w:rsidRPr="00D91385" w:rsidRDefault="00A06272" w:rsidP="00155F98">
            <w:pPr>
              <w:spacing w:before="40" w:after="40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15</w:t>
            </w:r>
          </w:p>
        </w:tc>
        <w:tc>
          <w:tcPr>
            <w:tcW w:w="95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865DAB" w14:textId="77777777" w:rsidR="00A06272" w:rsidRPr="00D91385" w:rsidRDefault="00A06272" w:rsidP="00155F98">
            <w:pPr>
              <w:spacing w:before="40" w:after="40"/>
              <w:jc w:val="center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A06272" w:rsidRPr="00D91385" w14:paraId="490B2B56" w14:textId="77777777" w:rsidTr="00A06272">
        <w:trPr>
          <w:trHeight w:val="353"/>
        </w:trPr>
        <w:tc>
          <w:tcPr>
            <w:tcW w:w="20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6E15425" w14:textId="77777777" w:rsidR="00A06272" w:rsidRPr="00D91385" w:rsidRDefault="00A06272" w:rsidP="00155F98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tax_yn</w:t>
            </w:r>
            <w:proofErr w:type="spellEnd"/>
          </w:p>
        </w:tc>
        <w:tc>
          <w:tcPr>
            <w:tcW w:w="471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65EB4D" w14:textId="77777777" w:rsidR="00A06272" w:rsidRPr="00D91385" w:rsidRDefault="00A06272" w:rsidP="00155F98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부가세 계산여부</w:t>
            </w:r>
          </w:p>
          <w:p w14:paraId="4A00DD56" w14:textId="77777777" w:rsidR="00A06272" w:rsidRPr="00D91385" w:rsidRDefault="00A06272" w:rsidP="00155F98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gram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 :</w:t>
            </w:r>
            <w:proofErr w:type="gramEnd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 PG 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자동계산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taxAmt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는 불필요</w:t>
            </w:r>
          </w:p>
          <w:p w14:paraId="1E380988" w14:textId="77777777" w:rsidR="00A06272" w:rsidRPr="00D91385" w:rsidRDefault="00A06272" w:rsidP="00155F98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gram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 :</w:t>
            </w:r>
            <w:proofErr w:type="gramEnd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가맹점에서 계산한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taxAmt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값 사용</w:t>
            </w:r>
          </w:p>
        </w:tc>
        <w:tc>
          <w:tcPr>
            <w:tcW w:w="9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C67392" w14:textId="77777777" w:rsidR="00A06272" w:rsidRPr="00D91385" w:rsidRDefault="00A06272" w:rsidP="00155F9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953" w:type="dxa"/>
            <w:vAlign w:val="center"/>
          </w:tcPr>
          <w:p w14:paraId="66D25F5A" w14:textId="2FC31E2A" w:rsidR="00A06272" w:rsidRPr="00D91385" w:rsidRDefault="00A06272" w:rsidP="00155F9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1</w:t>
            </w:r>
          </w:p>
        </w:tc>
        <w:tc>
          <w:tcPr>
            <w:tcW w:w="95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A0DB55" w14:textId="77777777" w:rsidR="00A06272" w:rsidRPr="00D91385" w:rsidRDefault="00A06272" w:rsidP="00155F9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A06272" w:rsidRPr="00D91385" w14:paraId="1281ECB2" w14:textId="77777777" w:rsidTr="00A06272">
        <w:trPr>
          <w:trHeight w:val="353"/>
        </w:trPr>
        <w:tc>
          <w:tcPr>
            <w:tcW w:w="20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C8A6BD1" w14:textId="77777777" w:rsidR="00A06272" w:rsidRPr="00D91385" w:rsidRDefault="00A06272" w:rsidP="00155F98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t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ax_amt</w:t>
            </w:r>
            <w:proofErr w:type="spellEnd"/>
          </w:p>
        </w:tc>
        <w:tc>
          <w:tcPr>
            <w:tcW w:w="471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570824" w14:textId="77777777" w:rsidR="00A06272" w:rsidRPr="00D91385" w:rsidRDefault="00A06272" w:rsidP="00155F98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부가세 금액</w:t>
            </w:r>
          </w:p>
          <w:p w14:paraId="26E03767" w14:textId="77777777" w:rsidR="00A06272" w:rsidRPr="00D91385" w:rsidRDefault="00A06272" w:rsidP="00155F98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taxYn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이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N 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인 경우만 금액 입력</w:t>
            </w:r>
          </w:p>
        </w:tc>
        <w:tc>
          <w:tcPr>
            <w:tcW w:w="9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7A6675" w14:textId="77777777" w:rsidR="00A06272" w:rsidRPr="00D91385" w:rsidRDefault="00A06272" w:rsidP="00155F9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953" w:type="dxa"/>
            <w:vAlign w:val="center"/>
          </w:tcPr>
          <w:p w14:paraId="02BA3AAC" w14:textId="506F5254" w:rsidR="00A06272" w:rsidRPr="00D91385" w:rsidRDefault="00A06272" w:rsidP="00155F9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15</w:t>
            </w:r>
          </w:p>
        </w:tc>
        <w:tc>
          <w:tcPr>
            <w:tcW w:w="95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697A34" w14:textId="77777777" w:rsidR="00A06272" w:rsidRPr="00D91385" w:rsidRDefault="00A06272" w:rsidP="00155F98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</w:tr>
      <w:tr w:rsidR="00A06272" w:rsidRPr="00D91385" w14:paraId="2C53F4F2" w14:textId="77777777" w:rsidTr="00A06272">
        <w:trPr>
          <w:trHeight w:val="353"/>
        </w:trPr>
        <w:tc>
          <w:tcPr>
            <w:tcW w:w="20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D621DF1" w14:textId="77777777" w:rsidR="00A06272" w:rsidRPr="00D91385" w:rsidRDefault="00A06272" w:rsidP="00A06272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  <w:t>reserved01</w:t>
            </w:r>
          </w:p>
        </w:tc>
        <w:tc>
          <w:tcPr>
            <w:tcW w:w="471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235FA5" w14:textId="77777777" w:rsidR="00A06272" w:rsidRPr="00D91385" w:rsidRDefault="00A06272" w:rsidP="00A06272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가맹점예약필드1 </w:t>
            </w:r>
            <w:proofErr w:type="gram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응답시</w:t>
            </w:r>
            <w:proofErr w:type="spellEnd"/>
            <w:proofErr w:type="gramEnd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반환됨 )</w:t>
            </w:r>
          </w:p>
        </w:tc>
        <w:tc>
          <w:tcPr>
            <w:tcW w:w="9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D81764" w14:textId="77777777" w:rsidR="00A06272" w:rsidRPr="00D91385" w:rsidRDefault="00A06272" w:rsidP="00A06272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53" w:type="dxa"/>
            <w:vAlign w:val="center"/>
          </w:tcPr>
          <w:p w14:paraId="60192684" w14:textId="60C9ED43" w:rsidR="00A06272" w:rsidRPr="00D91385" w:rsidRDefault="00A06272" w:rsidP="00A06272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1024</w:t>
            </w:r>
          </w:p>
        </w:tc>
        <w:tc>
          <w:tcPr>
            <w:tcW w:w="95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E76D2C" w14:textId="77777777" w:rsidR="00A06272" w:rsidRPr="00D91385" w:rsidRDefault="00A06272" w:rsidP="00A06272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</w:tr>
      <w:tr w:rsidR="00A06272" w:rsidRPr="00D91385" w14:paraId="78E29DA9" w14:textId="77777777" w:rsidTr="00A06272">
        <w:trPr>
          <w:trHeight w:val="353"/>
        </w:trPr>
        <w:tc>
          <w:tcPr>
            <w:tcW w:w="20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BE8B817" w14:textId="77777777" w:rsidR="00A06272" w:rsidRPr="00D91385" w:rsidRDefault="00A06272" w:rsidP="00A06272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  <w:t>reserved02</w:t>
            </w:r>
          </w:p>
        </w:tc>
        <w:tc>
          <w:tcPr>
            <w:tcW w:w="471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EB0B79" w14:textId="77777777" w:rsidR="00A06272" w:rsidRPr="00D91385" w:rsidRDefault="00A06272" w:rsidP="00A06272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가맹점예약필드2 </w:t>
            </w:r>
            <w:proofErr w:type="gram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응답시</w:t>
            </w:r>
            <w:proofErr w:type="spellEnd"/>
            <w:proofErr w:type="gramEnd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반환됨 )</w:t>
            </w:r>
          </w:p>
        </w:tc>
        <w:tc>
          <w:tcPr>
            <w:tcW w:w="9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C0D0AA" w14:textId="77777777" w:rsidR="00A06272" w:rsidRPr="00D91385" w:rsidRDefault="00A06272" w:rsidP="00A06272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53" w:type="dxa"/>
            <w:vAlign w:val="center"/>
          </w:tcPr>
          <w:p w14:paraId="6923CE83" w14:textId="3DA014EE" w:rsidR="00A06272" w:rsidRPr="00D91385" w:rsidRDefault="00A06272" w:rsidP="00A06272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1024</w:t>
            </w:r>
          </w:p>
        </w:tc>
        <w:tc>
          <w:tcPr>
            <w:tcW w:w="95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B66237" w14:textId="77777777" w:rsidR="00A06272" w:rsidRPr="00D91385" w:rsidRDefault="00A06272" w:rsidP="00A06272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</w:tr>
      <w:tr w:rsidR="00A06272" w:rsidRPr="00D91385" w14:paraId="50A34048" w14:textId="77777777" w:rsidTr="00A06272">
        <w:trPr>
          <w:trHeight w:val="353"/>
        </w:trPr>
        <w:tc>
          <w:tcPr>
            <w:tcW w:w="20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8C759C0" w14:textId="77777777" w:rsidR="00A06272" w:rsidRPr="00D91385" w:rsidRDefault="00A06272" w:rsidP="00A06272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  <w:t>checkhash</w:t>
            </w:r>
            <w:proofErr w:type="spellEnd"/>
          </w:p>
        </w:tc>
        <w:tc>
          <w:tcPr>
            <w:tcW w:w="471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CAF03F" w14:textId="77777777" w:rsidR="00A06272" w:rsidRPr="00D91385" w:rsidRDefault="00A06272" w:rsidP="00A06272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유효성 검증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Hash 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값</w:t>
            </w:r>
          </w:p>
          <w:p w14:paraId="3E6F5E07" w14:textId="77777777" w:rsidR="00A06272" w:rsidRPr="00D91385" w:rsidRDefault="00A06272" w:rsidP="00A06272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- Message :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tid</w:t>
            </w:r>
            <w:proofErr w:type="spellEnd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+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mid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+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cancel_amt</w:t>
            </w:r>
            <w:proofErr w:type="spellEnd"/>
          </w:p>
          <w:p w14:paraId="517714C7" w14:textId="77777777" w:rsidR="00A06272" w:rsidRPr="00D91385" w:rsidRDefault="00A06272" w:rsidP="00A06272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- key : API_KEY</w:t>
            </w:r>
          </w:p>
          <w:p w14:paraId="6064E5CA" w14:textId="77777777" w:rsidR="00A06272" w:rsidRPr="00D91385" w:rsidRDefault="00A06272" w:rsidP="00A06272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※ 공통에 유효성 검증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Hash 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참조</w:t>
            </w:r>
          </w:p>
        </w:tc>
        <w:tc>
          <w:tcPr>
            <w:tcW w:w="9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AEDEFE" w14:textId="77777777" w:rsidR="00A06272" w:rsidRPr="00D91385" w:rsidRDefault="00A06272" w:rsidP="00A06272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53" w:type="dxa"/>
            <w:vAlign w:val="center"/>
          </w:tcPr>
          <w:p w14:paraId="19D06BDF" w14:textId="414FD663" w:rsidR="00A06272" w:rsidRPr="00D91385" w:rsidRDefault="00A06272" w:rsidP="00A06272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255</w:t>
            </w:r>
          </w:p>
        </w:tc>
        <w:tc>
          <w:tcPr>
            <w:tcW w:w="95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C71CA8" w14:textId="77777777" w:rsidR="00A06272" w:rsidRPr="00D91385" w:rsidRDefault="00A06272" w:rsidP="00A06272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</w:tbl>
    <w:p w14:paraId="05C76D93" w14:textId="23325272" w:rsidR="0083294F" w:rsidRPr="00D91385" w:rsidRDefault="0072782C" w:rsidP="00155F98">
      <w:pPr>
        <w:rPr>
          <w:rFonts w:ascii="맑은 고딕" w:eastAsia="맑은 고딕" w:hAnsi="맑은 고딕"/>
          <w:color w:val="000000" w:themeColor="text1"/>
        </w:rPr>
      </w:pPr>
      <w:r>
        <w:rPr>
          <w:rFonts w:ascii="맑은 고딕" w:eastAsia="맑은 고딕" w:hAnsi="맑은 고딕"/>
          <w:color w:val="000000" w:themeColor="text1"/>
        </w:rPr>
        <w:br w:type="page"/>
      </w:r>
    </w:p>
    <w:p w14:paraId="75D15A07" w14:textId="0AAC7EC9" w:rsidR="00470352" w:rsidRPr="00D91385" w:rsidRDefault="00CB3031" w:rsidP="00155F98">
      <w:pPr>
        <w:pStyle w:val="3"/>
        <w:rPr>
          <w:rFonts w:ascii="맑은 고딕" w:hAnsi="맑은 고딕"/>
          <w:color w:val="000000" w:themeColor="text1"/>
        </w:rPr>
      </w:pPr>
      <w:bookmarkStart w:id="19" w:name="_Toc209616291"/>
      <w:proofErr w:type="spellStart"/>
      <w:r>
        <w:rPr>
          <w:rFonts w:ascii="맑은 고딕" w:hAnsi="맑은 고딕" w:hint="eastAsia"/>
          <w:color w:val="000000" w:themeColor="text1"/>
        </w:rPr>
        <w:lastRenderedPageBreak/>
        <w:t>빌키</w:t>
      </w:r>
      <w:proofErr w:type="spellEnd"/>
      <w:r>
        <w:rPr>
          <w:rFonts w:ascii="맑은 고딕" w:hAnsi="맑은 고딕" w:hint="eastAsia"/>
          <w:color w:val="000000" w:themeColor="text1"/>
        </w:rPr>
        <w:t xml:space="preserve"> 결제 취소 </w:t>
      </w:r>
      <w:r w:rsidR="00F62088" w:rsidRPr="00D91385">
        <w:rPr>
          <w:rFonts w:ascii="맑은 고딕" w:hAnsi="맑은 고딕" w:hint="eastAsia"/>
          <w:color w:val="000000" w:themeColor="text1"/>
        </w:rPr>
        <w:t>응답</w:t>
      </w:r>
      <w:r w:rsidR="00F62088" w:rsidRPr="00D91385">
        <w:rPr>
          <w:rFonts w:ascii="맑은 고딕" w:hAnsi="맑은 고딕"/>
          <w:color w:val="000000" w:themeColor="text1"/>
        </w:rPr>
        <w:t xml:space="preserve"> </w:t>
      </w:r>
      <w:r w:rsidR="00F62088" w:rsidRPr="00D91385">
        <w:rPr>
          <w:rFonts w:ascii="맑은 고딕" w:hAnsi="맑은 고딕" w:hint="eastAsia"/>
          <w:color w:val="000000" w:themeColor="text1"/>
        </w:rPr>
        <w:t>규격</w:t>
      </w:r>
      <w:bookmarkEnd w:id="19"/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5365"/>
        <w:gridCol w:w="1134"/>
        <w:gridCol w:w="1271"/>
      </w:tblGrid>
      <w:tr w:rsidR="00564D16" w:rsidRPr="00D91385" w14:paraId="6742118E" w14:textId="4CF4DF85" w:rsidTr="00673F5F">
        <w:trPr>
          <w:trHeight w:val="339"/>
        </w:trPr>
        <w:tc>
          <w:tcPr>
            <w:tcW w:w="1862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77C735" w14:textId="77777777" w:rsidR="00564D16" w:rsidRPr="00D91385" w:rsidRDefault="00564D1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Protocol/HTTP Method</w:t>
            </w:r>
          </w:p>
        </w:tc>
        <w:tc>
          <w:tcPr>
            <w:tcW w:w="7770" w:type="dxa"/>
            <w:gridSpan w:val="3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2FCBAE" w14:textId="66122CE7" w:rsidR="00564D16" w:rsidRPr="00D91385" w:rsidRDefault="00564D1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HTTP / POST</w:t>
            </w:r>
          </w:p>
        </w:tc>
      </w:tr>
      <w:tr w:rsidR="00564D16" w:rsidRPr="00B735E5" w14:paraId="388DA889" w14:textId="69A5AE4C" w:rsidTr="00673F5F">
        <w:trPr>
          <w:trHeight w:val="296"/>
        </w:trPr>
        <w:tc>
          <w:tcPr>
            <w:tcW w:w="1862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A8741D" w14:textId="77777777" w:rsidR="00564D16" w:rsidRPr="00D91385" w:rsidRDefault="00564D1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HTTP Header</w:t>
            </w:r>
          </w:p>
        </w:tc>
        <w:tc>
          <w:tcPr>
            <w:tcW w:w="7770" w:type="dxa"/>
            <w:gridSpan w:val="3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1C7C85" w14:textId="41EE18A4" w:rsidR="00564D16" w:rsidRPr="00B735E5" w:rsidRDefault="00564D1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val="fr-FR"/>
              </w:rPr>
            </w:pPr>
            <w:r w:rsidRPr="00B735E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  <w:lang w:val="fr-FR"/>
              </w:rPr>
              <w:t>“Content-type”, “application/json”</w:t>
            </w:r>
          </w:p>
        </w:tc>
      </w:tr>
      <w:tr w:rsidR="00564D16" w:rsidRPr="00D91385" w14:paraId="3DB7C52F" w14:textId="23E1A4CE" w:rsidTr="00673F5F">
        <w:trPr>
          <w:trHeight w:val="339"/>
        </w:trPr>
        <w:tc>
          <w:tcPr>
            <w:tcW w:w="9632" w:type="dxa"/>
            <w:gridSpan w:val="4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7C25F0" w14:textId="5915F946" w:rsidR="00564D16" w:rsidRPr="00D91385" w:rsidRDefault="00564D1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Form Data</w:t>
            </w:r>
          </w:p>
        </w:tc>
      </w:tr>
      <w:tr w:rsidR="00564D16" w:rsidRPr="00D91385" w14:paraId="16915371" w14:textId="0FC83D62" w:rsidTr="00833558">
        <w:trPr>
          <w:trHeight w:val="339"/>
        </w:trPr>
        <w:tc>
          <w:tcPr>
            <w:tcW w:w="1862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14620F" w14:textId="77777777" w:rsidR="00564D16" w:rsidRPr="00D91385" w:rsidRDefault="00564D16" w:rsidP="00564D16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항목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5365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02A5F3" w14:textId="77777777" w:rsidR="00564D16" w:rsidRPr="00D91385" w:rsidRDefault="00564D16" w:rsidP="00564D16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설명</w:t>
            </w:r>
          </w:p>
        </w:tc>
        <w:tc>
          <w:tcPr>
            <w:tcW w:w="1134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A54694" w14:textId="77777777" w:rsidR="00564D16" w:rsidRPr="00D91385" w:rsidRDefault="00564D16" w:rsidP="00564D16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타입</w:t>
            </w:r>
          </w:p>
        </w:tc>
        <w:tc>
          <w:tcPr>
            <w:tcW w:w="1271" w:type="dxa"/>
            <w:shd w:val="clear" w:color="auto" w:fill="F2F2F2"/>
          </w:tcPr>
          <w:p w14:paraId="0FE7A03C" w14:textId="4CC1383A" w:rsidR="00564D16" w:rsidRPr="00D91385" w:rsidRDefault="00564D16" w:rsidP="00564D16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길이(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byte)</w:t>
            </w:r>
          </w:p>
        </w:tc>
      </w:tr>
      <w:tr w:rsidR="00564D16" w:rsidRPr="00D91385" w14:paraId="68967C29" w14:textId="43FAEA26" w:rsidTr="00833558">
        <w:trPr>
          <w:trHeight w:val="353"/>
        </w:trPr>
        <w:tc>
          <w:tcPr>
            <w:tcW w:w="1862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03AC7F4" w14:textId="77777777" w:rsidR="00564D16" w:rsidRPr="00D91385" w:rsidRDefault="00564D16" w:rsidP="00564D16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  <w:t>result_code</w:t>
            </w:r>
            <w:proofErr w:type="spellEnd"/>
          </w:p>
        </w:tc>
        <w:tc>
          <w:tcPr>
            <w:tcW w:w="536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15B46E" w14:textId="77777777" w:rsidR="00564D16" w:rsidRPr="00D91385" w:rsidRDefault="00564D16" w:rsidP="00564D16">
            <w:pPr>
              <w:pStyle w:val="aff2"/>
              <w:spacing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가맹점 결과코드</w:t>
            </w:r>
          </w:p>
          <w:p w14:paraId="3DB7C32B" w14:textId="6F90C08E" w:rsidR="00564D16" w:rsidRPr="00D91385" w:rsidRDefault="00000000" w:rsidP="00564D16">
            <w:pPr>
              <w:pStyle w:val="aff2"/>
              <w:spacing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hyperlink w:anchor="_결제처리결과코드_리스트" w:history="1">
              <w:r w:rsidR="00564D16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※ 코드표 </w:t>
              </w:r>
              <w:r w:rsidR="00564D16" w:rsidRPr="00D91385">
                <w:rPr>
                  <w:rStyle w:val="af9"/>
                  <w:rFonts w:ascii="맑은 고딕" w:eastAsia="맑은 고딕" w:hAnsi="맑은 고딕" w:cs="바탕"/>
                  <w:sz w:val="18"/>
                  <w:szCs w:val="18"/>
                </w:rPr>
                <w:t>–</w:t>
              </w:r>
              <w:r w:rsidR="00564D16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>결제처리결과코드 리스트 참조</w:t>
              </w:r>
            </w:hyperlink>
          </w:p>
        </w:tc>
        <w:tc>
          <w:tcPr>
            <w:tcW w:w="11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C70EFA" w14:textId="77777777" w:rsidR="00564D16" w:rsidRPr="00D91385" w:rsidRDefault="00564D16" w:rsidP="00564D16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1271" w:type="dxa"/>
          </w:tcPr>
          <w:p w14:paraId="0BF5912B" w14:textId="2B96E3F6" w:rsidR="00564D16" w:rsidRPr="00D91385" w:rsidRDefault="00564D16" w:rsidP="00564D16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20</w:t>
            </w:r>
          </w:p>
        </w:tc>
      </w:tr>
      <w:tr w:rsidR="00564D16" w:rsidRPr="00D91385" w14:paraId="7E801D9B" w14:textId="66CEDE88" w:rsidTr="00833558">
        <w:trPr>
          <w:trHeight w:val="353"/>
        </w:trPr>
        <w:tc>
          <w:tcPr>
            <w:tcW w:w="1862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0262DF2" w14:textId="77777777" w:rsidR="00564D16" w:rsidRPr="00D91385" w:rsidRDefault="00564D16" w:rsidP="00564D16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  <w:t>result_msg</w:t>
            </w:r>
            <w:proofErr w:type="spellEnd"/>
          </w:p>
        </w:tc>
        <w:tc>
          <w:tcPr>
            <w:tcW w:w="536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BDA331" w14:textId="77777777" w:rsidR="00564D16" w:rsidRPr="00D91385" w:rsidRDefault="00564D16" w:rsidP="00564D16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가맹점 결과메시지</w:t>
            </w:r>
          </w:p>
          <w:p w14:paraId="1D2A2F19" w14:textId="1E606B46" w:rsidR="00564D16" w:rsidRPr="00D91385" w:rsidRDefault="00000000" w:rsidP="00564D16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hyperlink w:anchor="_결제처리결과코드_리스트" w:history="1">
              <w:r w:rsidR="00564D16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※ 코드표 </w:t>
              </w:r>
              <w:r w:rsidR="00564D16" w:rsidRPr="00D91385">
                <w:rPr>
                  <w:rStyle w:val="af9"/>
                  <w:rFonts w:ascii="맑은 고딕" w:eastAsia="맑은 고딕" w:hAnsi="맑은 고딕" w:cs="바탕"/>
                  <w:sz w:val="18"/>
                  <w:szCs w:val="18"/>
                </w:rPr>
                <w:t>–</w:t>
              </w:r>
              <w:r w:rsidR="00564D16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>결제처리결과코드 리스트 참조</w:t>
              </w:r>
            </w:hyperlink>
          </w:p>
        </w:tc>
        <w:tc>
          <w:tcPr>
            <w:tcW w:w="11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5D9092" w14:textId="77777777" w:rsidR="00564D16" w:rsidRPr="00D91385" w:rsidRDefault="00564D16" w:rsidP="00564D16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1271" w:type="dxa"/>
          </w:tcPr>
          <w:p w14:paraId="293C054A" w14:textId="56B41481" w:rsidR="00564D16" w:rsidRPr="00D91385" w:rsidRDefault="00564D16" w:rsidP="00564D16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 1024</w:t>
            </w:r>
          </w:p>
        </w:tc>
      </w:tr>
      <w:tr w:rsidR="00564D16" w:rsidRPr="00D91385" w14:paraId="459BC17D" w14:textId="7EA3A159" w:rsidTr="00833558">
        <w:trPr>
          <w:trHeight w:val="353"/>
        </w:trPr>
        <w:tc>
          <w:tcPr>
            <w:tcW w:w="1862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3FCCB28" w14:textId="77777777" w:rsidR="00564D16" w:rsidRPr="00D91385" w:rsidRDefault="00564D16" w:rsidP="00564D16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  <w:t>dresult_code</w:t>
            </w:r>
            <w:proofErr w:type="spellEnd"/>
          </w:p>
        </w:tc>
        <w:tc>
          <w:tcPr>
            <w:tcW w:w="536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0A7D25" w14:textId="77777777" w:rsidR="00564D16" w:rsidRPr="00D91385" w:rsidRDefault="00564D16" w:rsidP="00564D16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결제사용자 결과코드</w:t>
            </w:r>
          </w:p>
          <w:p w14:paraId="016FD674" w14:textId="4215C174" w:rsidR="00564D16" w:rsidRPr="00D91385" w:rsidRDefault="00000000" w:rsidP="00564D16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hyperlink w:anchor="_결제처리결과코드_리스트" w:history="1">
              <w:r w:rsidR="00564D16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※ 코드표 </w:t>
              </w:r>
              <w:r w:rsidR="00564D16" w:rsidRPr="00D91385">
                <w:rPr>
                  <w:rStyle w:val="af9"/>
                  <w:rFonts w:ascii="맑은 고딕" w:eastAsia="맑은 고딕" w:hAnsi="맑은 고딕" w:cs="바탕"/>
                  <w:sz w:val="18"/>
                  <w:szCs w:val="18"/>
                </w:rPr>
                <w:t>–</w:t>
              </w:r>
              <w:r w:rsidR="00564D16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>결제처리결과코드 리스트 참조</w:t>
              </w:r>
            </w:hyperlink>
          </w:p>
        </w:tc>
        <w:tc>
          <w:tcPr>
            <w:tcW w:w="11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82C3BB" w14:textId="77777777" w:rsidR="00564D16" w:rsidRPr="00D91385" w:rsidRDefault="00564D16" w:rsidP="00564D16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1271" w:type="dxa"/>
          </w:tcPr>
          <w:p w14:paraId="6671DFBF" w14:textId="55838549" w:rsidR="00564D16" w:rsidRPr="00D91385" w:rsidRDefault="00564D16" w:rsidP="00564D16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20</w:t>
            </w:r>
          </w:p>
        </w:tc>
      </w:tr>
      <w:tr w:rsidR="00564D16" w:rsidRPr="00D91385" w14:paraId="1091A964" w14:textId="39A18B83" w:rsidTr="00833558">
        <w:trPr>
          <w:trHeight w:val="353"/>
        </w:trPr>
        <w:tc>
          <w:tcPr>
            <w:tcW w:w="1862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35AB493" w14:textId="77777777" w:rsidR="00564D16" w:rsidRPr="00D91385" w:rsidRDefault="00564D16" w:rsidP="00564D16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  <w:t>dresult_msg</w:t>
            </w:r>
            <w:proofErr w:type="spellEnd"/>
          </w:p>
        </w:tc>
        <w:tc>
          <w:tcPr>
            <w:tcW w:w="536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CE2EEA" w14:textId="77777777" w:rsidR="00564D16" w:rsidRPr="00D91385" w:rsidRDefault="00564D16" w:rsidP="00564D16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결제사용자 결과메시지</w:t>
            </w:r>
          </w:p>
          <w:p w14:paraId="05EA93BD" w14:textId="0C386E82" w:rsidR="00564D16" w:rsidRPr="00D91385" w:rsidRDefault="00000000" w:rsidP="00564D16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hyperlink w:anchor="_결제처리결과코드_리스트" w:history="1">
              <w:r w:rsidR="00564D16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※ 코드표 </w:t>
              </w:r>
              <w:r w:rsidR="00564D16" w:rsidRPr="00D91385">
                <w:rPr>
                  <w:rStyle w:val="af9"/>
                  <w:rFonts w:ascii="맑은 고딕" w:eastAsia="맑은 고딕" w:hAnsi="맑은 고딕" w:cs="바탕"/>
                  <w:sz w:val="18"/>
                  <w:szCs w:val="18"/>
                </w:rPr>
                <w:t>–</w:t>
              </w:r>
              <w:r w:rsidR="00564D16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>결제처리결과코드 리스트 참조</w:t>
              </w:r>
            </w:hyperlink>
          </w:p>
        </w:tc>
        <w:tc>
          <w:tcPr>
            <w:tcW w:w="11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326D24" w14:textId="77777777" w:rsidR="00564D16" w:rsidRPr="00D91385" w:rsidRDefault="00564D16" w:rsidP="00564D16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1271" w:type="dxa"/>
          </w:tcPr>
          <w:p w14:paraId="0571F45D" w14:textId="319D14FE" w:rsidR="00564D16" w:rsidRPr="00D91385" w:rsidRDefault="00564D16" w:rsidP="00564D16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 1024</w:t>
            </w:r>
          </w:p>
        </w:tc>
      </w:tr>
      <w:tr w:rsidR="00564D16" w:rsidRPr="00D91385" w14:paraId="3BFAB268" w14:textId="7FB84A1B" w:rsidTr="00833558">
        <w:trPr>
          <w:trHeight w:val="353"/>
        </w:trPr>
        <w:tc>
          <w:tcPr>
            <w:tcW w:w="1862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F1C145B" w14:textId="77777777" w:rsidR="00564D16" w:rsidRPr="00D91385" w:rsidRDefault="00564D16" w:rsidP="00564D16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  <w:t>tid</w:t>
            </w:r>
            <w:proofErr w:type="spellEnd"/>
          </w:p>
        </w:tc>
        <w:tc>
          <w:tcPr>
            <w:tcW w:w="536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45B549" w14:textId="21078696" w:rsidR="00564D16" w:rsidRPr="00D91385" w:rsidRDefault="00B341D2" w:rsidP="00564D16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원</w:t>
            </w:r>
            <w:r w:rsidR="00564D16"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거래번호</w:t>
            </w:r>
          </w:p>
        </w:tc>
        <w:tc>
          <w:tcPr>
            <w:tcW w:w="11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487D46" w14:textId="77777777" w:rsidR="00564D16" w:rsidRPr="00D91385" w:rsidRDefault="00564D16" w:rsidP="00564D16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1271" w:type="dxa"/>
          </w:tcPr>
          <w:p w14:paraId="5BFFE219" w14:textId="723B1515" w:rsidR="00564D16" w:rsidRPr="00D91385" w:rsidRDefault="00564D16" w:rsidP="00564D16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ix 15</w:t>
            </w:r>
          </w:p>
        </w:tc>
      </w:tr>
      <w:tr w:rsidR="00F660F0" w:rsidRPr="00D91385" w14:paraId="661F33B2" w14:textId="77777777" w:rsidTr="00833558">
        <w:trPr>
          <w:trHeight w:val="353"/>
        </w:trPr>
        <w:tc>
          <w:tcPr>
            <w:tcW w:w="1862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956FCCE" w14:textId="04B518CC" w:rsidR="00F660F0" w:rsidRPr="00D91385" w:rsidRDefault="00F660F0" w:rsidP="00F660F0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  <w:sz w:val="18"/>
                <w:szCs w:val="18"/>
              </w:rPr>
              <w:t>mid</w:t>
            </w:r>
          </w:p>
        </w:tc>
        <w:tc>
          <w:tcPr>
            <w:tcW w:w="536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2D47E6" w14:textId="3284F977" w:rsidR="00F660F0" w:rsidRDefault="00F660F0" w:rsidP="00F660F0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상점ID</w:t>
            </w:r>
          </w:p>
        </w:tc>
        <w:tc>
          <w:tcPr>
            <w:tcW w:w="11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2C0CF5" w14:textId="32631C47" w:rsidR="00F660F0" w:rsidRPr="00D91385" w:rsidRDefault="00F660F0" w:rsidP="00F660F0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1271" w:type="dxa"/>
          </w:tcPr>
          <w:p w14:paraId="59F9FB01" w14:textId="1F40A5AA" w:rsidR="00F660F0" w:rsidRDefault="00F660F0" w:rsidP="00F660F0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15</w:t>
            </w:r>
          </w:p>
        </w:tc>
      </w:tr>
      <w:tr w:rsidR="00F660F0" w:rsidRPr="00D91385" w14:paraId="7FB7CDFE" w14:textId="77777777" w:rsidTr="00833558">
        <w:trPr>
          <w:trHeight w:val="353"/>
        </w:trPr>
        <w:tc>
          <w:tcPr>
            <w:tcW w:w="1862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0348689" w14:textId="0E202462" w:rsidR="00F660F0" w:rsidRPr="00D91385" w:rsidRDefault="00F660F0" w:rsidP="00F660F0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bCs/>
                <w:color w:val="000000" w:themeColor="text1"/>
                <w:sz w:val="18"/>
                <w:szCs w:val="18"/>
              </w:rPr>
              <w:t>pay_method</w:t>
            </w:r>
            <w:proofErr w:type="spellEnd"/>
          </w:p>
        </w:tc>
        <w:tc>
          <w:tcPr>
            <w:tcW w:w="536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206ADE" w14:textId="77777777" w:rsidR="00F660F0" w:rsidRPr="00D91385" w:rsidRDefault="00F660F0" w:rsidP="00F660F0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결제수단코드 </w:t>
            </w:r>
          </w:p>
          <w:p w14:paraId="4A19EDBE" w14:textId="30B08105" w:rsidR="00F660F0" w:rsidRDefault="00000000" w:rsidP="00F660F0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hyperlink w:anchor="_결제수단" w:history="1">
              <w:r w:rsidR="00F660F0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>※ 코드표 - 결제수단</w:t>
              </w:r>
            </w:hyperlink>
          </w:p>
        </w:tc>
        <w:tc>
          <w:tcPr>
            <w:tcW w:w="11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C25FCC" w14:textId="7E526366" w:rsidR="00F660F0" w:rsidRPr="00D91385" w:rsidRDefault="00F660F0" w:rsidP="00F660F0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1271" w:type="dxa"/>
          </w:tcPr>
          <w:p w14:paraId="3EE203C7" w14:textId="39BC34F2" w:rsidR="00F660F0" w:rsidRDefault="00F660F0" w:rsidP="00F660F0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2</w:t>
            </w:r>
          </w:p>
        </w:tc>
      </w:tr>
      <w:tr w:rsidR="00F660F0" w:rsidRPr="00D91385" w14:paraId="2005CFF3" w14:textId="77777777" w:rsidTr="00673F5F">
        <w:trPr>
          <w:trHeight w:val="353"/>
        </w:trPr>
        <w:tc>
          <w:tcPr>
            <w:tcW w:w="1862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62288DC" w14:textId="0447E92E" w:rsidR="00F660F0" w:rsidRPr="00D91385" w:rsidRDefault="00F660F0" w:rsidP="00F660F0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orderno</w:t>
            </w:r>
            <w:proofErr w:type="spellEnd"/>
          </w:p>
        </w:tc>
        <w:tc>
          <w:tcPr>
            <w:tcW w:w="536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5E9381E" w14:textId="55C94534" w:rsidR="00F660F0" w:rsidRDefault="00F660F0" w:rsidP="00F660F0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상점 주문번호</w:t>
            </w:r>
          </w:p>
        </w:tc>
        <w:tc>
          <w:tcPr>
            <w:tcW w:w="1134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F1A825B" w14:textId="2570BE46" w:rsidR="00F660F0" w:rsidRPr="00D91385" w:rsidRDefault="00F660F0" w:rsidP="00F660F0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1271" w:type="dxa"/>
          </w:tcPr>
          <w:p w14:paraId="1707C463" w14:textId="714049DC" w:rsidR="00F660F0" w:rsidRDefault="00F660F0" w:rsidP="00F660F0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 20</w:t>
            </w:r>
          </w:p>
        </w:tc>
      </w:tr>
      <w:tr w:rsidR="00EE2B49" w:rsidRPr="00D91385" w14:paraId="3ACC9BBF" w14:textId="77777777" w:rsidTr="008533D0">
        <w:trPr>
          <w:trHeight w:val="353"/>
        </w:trPr>
        <w:tc>
          <w:tcPr>
            <w:tcW w:w="186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797336" w14:textId="0D887ACF" w:rsidR="00EE2B49" w:rsidRPr="00D91385" w:rsidRDefault="00EE2B49" w:rsidP="00EE2B49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cancel_dt</w:t>
            </w:r>
            <w:proofErr w:type="spellEnd"/>
          </w:p>
        </w:tc>
        <w:tc>
          <w:tcPr>
            <w:tcW w:w="536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459432" w14:textId="47DC220D" w:rsidR="00EE2B49" w:rsidRPr="00D91385" w:rsidRDefault="00EE2B49" w:rsidP="00EE2B49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취소일자</w:t>
            </w:r>
          </w:p>
        </w:tc>
        <w:tc>
          <w:tcPr>
            <w:tcW w:w="1134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352F0C6" w14:textId="6313382B" w:rsidR="00EE2B49" w:rsidRPr="00D91385" w:rsidRDefault="00EE2B49" w:rsidP="00EE2B49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71" w:type="dxa"/>
          </w:tcPr>
          <w:p w14:paraId="6FEB8EA7" w14:textId="735EB597" w:rsidR="00EE2B49" w:rsidRDefault="00EE2B49" w:rsidP="00EE2B49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Fix 8</w:t>
            </w:r>
          </w:p>
        </w:tc>
      </w:tr>
      <w:tr w:rsidR="00EE2B49" w:rsidRPr="00D91385" w14:paraId="5052A8FB" w14:textId="77777777" w:rsidTr="008533D0">
        <w:trPr>
          <w:trHeight w:val="353"/>
        </w:trPr>
        <w:tc>
          <w:tcPr>
            <w:tcW w:w="186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55DA21" w14:textId="1369583F" w:rsidR="00EE2B49" w:rsidRPr="00D91385" w:rsidRDefault="00EE2B49" w:rsidP="00EE2B49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cancel_tm</w:t>
            </w:r>
            <w:proofErr w:type="spellEnd"/>
          </w:p>
        </w:tc>
        <w:tc>
          <w:tcPr>
            <w:tcW w:w="536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9DE93A" w14:textId="4B6B1C10" w:rsidR="00EE2B49" w:rsidRPr="00D91385" w:rsidRDefault="00EE2B49" w:rsidP="00EE2B49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취소시각</w:t>
            </w:r>
          </w:p>
        </w:tc>
        <w:tc>
          <w:tcPr>
            <w:tcW w:w="1134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3090341" w14:textId="67206DF9" w:rsidR="00EE2B49" w:rsidRPr="00D91385" w:rsidRDefault="00EE2B49" w:rsidP="00EE2B49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71" w:type="dxa"/>
          </w:tcPr>
          <w:p w14:paraId="4BCE9C65" w14:textId="6227D354" w:rsidR="00EE2B49" w:rsidRDefault="00EE2B49" w:rsidP="00EE2B49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Fix 6</w:t>
            </w:r>
          </w:p>
        </w:tc>
      </w:tr>
      <w:tr w:rsidR="00F660F0" w:rsidRPr="00D91385" w14:paraId="7999A545" w14:textId="77777777" w:rsidTr="00833558">
        <w:trPr>
          <w:trHeight w:val="353"/>
        </w:trPr>
        <w:tc>
          <w:tcPr>
            <w:tcW w:w="1862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C674606" w14:textId="0A8839B0" w:rsidR="00F660F0" w:rsidRPr="00D91385" w:rsidRDefault="00F660F0" w:rsidP="00F660F0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bCs/>
                <w:color w:val="000000" w:themeColor="text1"/>
                <w:sz w:val="18"/>
                <w:szCs w:val="18"/>
              </w:rPr>
              <w:t>cancel_tid</w:t>
            </w:r>
            <w:proofErr w:type="spellEnd"/>
          </w:p>
        </w:tc>
        <w:tc>
          <w:tcPr>
            <w:tcW w:w="536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F63835" w14:textId="307437D4" w:rsidR="00F660F0" w:rsidRPr="00D91385" w:rsidRDefault="00F660F0" w:rsidP="00F660F0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취소거래번호</w:t>
            </w:r>
          </w:p>
        </w:tc>
        <w:tc>
          <w:tcPr>
            <w:tcW w:w="11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D735E6" w14:textId="4B6B849B" w:rsidR="00F660F0" w:rsidRPr="00D91385" w:rsidRDefault="00F660F0" w:rsidP="00F660F0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1271" w:type="dxa"/>
          </w:tcPr>
          <w:p w14:paraId="3B3BA0EE" w14:textId="76CB023A" w:rsidR="00F660F0" w:rsidRDefault="00F660F0" w:rsidP="00F660F0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ix 15</w:t>
            </w:r>
          </w:p>
        </w:tc>
      </w:tr>
      <w:tr w:rsidR="00885694" w:rsidRPr="00D91385" w14:paraId="69EDF711" w14:textId="77777777" w:rsidTr="00885694">
        <w:trPr>
          <w:trHeight w:val="353"/>
        </w:trPr>
        <w:tc>
          <w:tcPr>
            <w:tcW w:w="1862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36D42D3" w14:textId="443D0835" w:rsidR="00885694" w:rsidRDefault="00885694" w:rsidP="00885694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  <w:t>cancel_amt</w:t>
            </w:r>
            <w:proofErr w:type="spellEnd"/>
          </w:p>
        </w:tc>
        <w:tc>
          <w:tcPr>
            <w:tcW w:w="536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A98E4A" w14:textId="05BE62D9" w:rsidR="00885694" w:rsidRDefault="00885694" w:rsidP="0088569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취소거래금액</w:t>
            </w:r>
          </w:p>
        </w:tc>
        <w:tc>
          <w:tcPr>
            <w:tcW w:w="11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C48D9E" w14:textId="47336A05" w:rsidR="00885694" w:rsidRPr="00D91385" w:rsidRDefault="00885694" w:rsidP="0088569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1271" w:type="dxa"/>
            <w:vAlign w:val="center"/>
          </w:tcPr>
          <w:p w14:paraId="2F79ACFB" w14:textId="1A772673" w:rsidR="00885694" w:rsidRDefault="00885694" w:rsidP="0088569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15</w:t>
            </w:r>
          </w:p>
        </w:tc>
      </w:tr>
      <w:tr w:rsidR="00885694" w:rsidRPr="00D91385" w14:paraId="50D2D738" w14:textId="5832696C" w:rsidTr="00833558">
        <w:trPr>
          <w:trHeight w:val="353"/>
        </w:trPr>
        <w:tc>
          <w:tcPr>
            <w:tcW w:w="1862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BB24731" w14:textId="77777777" w:rsidR="00885694" w:rsidRPr="00D91385" w:rsidRDefault="00885694" w:rsidP="00885694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  <w:t>reserved01</w:t>
            </w:r>
          </w:p>
        </w:tc>
        <w:tc>
          <w:tcPr>
            <w:tcW w:w="536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620269" w14:textId="77777777" w:rsidR="00885694" w:rsidRPr="00D91385" w:rsidRDefault="00885694" w:rsidP="0088569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가맹점예약필드1 </w:t>
            </w:r>
            <w:proofErr w:type="gram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응답시</w:t>
            </w:r>
            <w:proofErr w:type="spellEnd"/>
            <w:proofErr w:type="gramEnd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반환됨 )</w:t>
            </w:r>
          </w:p>
        </w:tc>
        <w:tc>
          <w:tcPr>
            <w:tcW w:w="11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03474B" w14:textId="77777777" w:rsidR="00885694" w:rsidRPr="00D91385" w:rsidRDefault="00885694" w:rsidP="0088569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1271" w:type="dxa"/>
          </w:tcPr>
          <w:p w14:paraId="2103277B" w14:textId="501C0329" w:rsidR="00885694" w:rsidRPr="00D91385" w:rsidRDefault="00885694" w:rsidP="0088569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 1024</w:t>
            </w:r>
          </w:p>
        </w:tc>
      </w:tr>
      <w:tr w:rsidR="00885694" w:rsidRPr="00D91385" w14:paraId="121BC028" w14:textId="110E6BF5" w:rsidTr="00833558">
        <w:trPr>
          <w:trHeight w:val="353"/>
        </w:trPr>
        <w:tc>
          <w:tcPr>
            <w:tcW w:w="1862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3976A6B" w14:textId="77777777" w:rsidR="00885694" w:rsidRPr="00D91385" w:rsidRDefault="00885694" w:rsidP="00885694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  <w:t>reserved02</w:t>
            </w:r>
          </w:p>
        </w:tc>
        <w:tc>
          <w:tcPr>
            <w:tcW w:w="536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DA5401" w14:textId="77777777" w:rsidR="00885694" w:rsidRPr="00D91385" w:rsidRDefault="00885694" w:rsidP="0088569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가맹점예약필드2 </w:t>
            </w:r>
            <w:proofErr w:type="gram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응답시</w:t>
            </w:r>
            <w:proofErr w:type="spellEnd"/>
            <w:proofErr w:type="gramEnd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반환됨 )</w:t>
            </w:r>
          </w:p>
        </w:tc>
        <w:tc>
          <w:tcPr>
            <w:tcW w:w="11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D568A1" w14:textId="77777777" w:rsidR="00885694" w:rsidRPr="00D91385" w:rsidRDefault="00885694" w:rsidP="0088569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1271" w:type="dxa"/>
          </w:tcPr>
          <w:p w14:paraId="71505A69" w14:textId="5DB22671" w:rsidR="00885694" w:rsidRPr="00D91385" w:rsidRDefault="00885694" w:rsidP="0088569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1024</w:t>
            </w:r>
          </w:p>
        </w:tc>
      </w:tr>
    </w:tbl>
    <w:p w14:paraId="0F052996" w14:textId="11ED9B2D" w:rsidR="005B5CB5" w:rsidRDefault="0072782C" w:rsidP="00155F98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6CF3D72B" w14:textId="247ADD2C" w:rsidR="0072782C" w:rsidRPr="0072782C" w:rsidRDefault="00CB3031" w:rsidP="0072782C">
      <w:pPr>
        <w:pStyle w:val="3"/>
        <w:numPr>
          <w:ilvl w:val="2"/>
          <w:numId w:val="27"/>
        </w:numPr>
        <w:rPr>
          <w:rFonts w:ascii="맑은 고딕" w:hAnsi="맑은 고딕"/>
          <w:color w:val="000000" w:themeColor="text1"/>
        </w:rPr>
      </w:pPr>
      <w:bookmarkStart w:id="20" w:name="_Toc209616292"/>
      <w:proofErr w:type="spellStart"/>
      <w:r>
        <w:rPr>
          <w:rFonts w:ascii="맑은 고딕" w:hAnsi="맑은 고딕" w:hint="eastAsia"/>
          <w:color w:val="000000" w:themeColor="text1"/>
        </w:rPr>
        <w:lastRenderedPageBreak/>
        <w:t>빌키</w:t>
      </w:r>
      <w:proofErr w:type="spellEnd"/>
      <w:r>
        <w:rPr>
          <w:rFonts w:ascii="맑은 고딕" w:hAnsi="맑은 고딕"/>
          <w:color w:val="000000" w:themeColor="text1"/>
        </w:rPr>
        <w:t xml:space="preserve"> </w:t>
      </w:r>
      <w:r>
        <w:rPr>
          <w:rFonts w:ascii="맑은 고딕" w:hAnsi="맑은 고딕" w:hint="eastAsia"/>
          <w:color w:val="000000" w:themeColor="text1"/>
        </w:rPr>
        <w:t xml:space="preserve">해지 </w:t>
      </w:r>
      <w:r w:rsidR="0072782C" w:rsidRPr="0072782C">
        <w:rPr>
          <w:rFonts w:ascii="맑은 고딕" w:hAnsi="맑은 고딕" w:hint="eastAsia"/>
          <w:color w:val="000000" w:themeColor="text1"/>
        </w:rPr>
        <w:t>요청 규격</w:t>
      </w:r>
      <w:bookmarkEnd w:id="20"/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4717"/>
        <w:gridCol w:w="952"/>
        <w:gridCol w:w="953"/>
        <w:gridCol w:w="953"/>
      </w:tblGrid>
      <w:tr w:rsidR="0072782C" w:rsidRPr="00D91385" w14:paraId="4350BDD1" w14:textId="77777777" w:rsidTr="00F44EB4">
        <w:trPr>
          <w:trHeight w:val="339"/>
        </w:trPr>
        <w:tc>
          <w:tcPr>
            <w:tcW w:w="2057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926FAD" w14:textId="77777777" w:rsidR="0072782C" w:rsidRPr="00D91385" w:rsidRDefault="0072782C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Protocol/HTTP Method</w:t>
            </w:r>
          </w:p>
        </w:tc>
        <w:tc>
          <w:tcPr>
            <w:tcW w:w="7575" w:type="dxa"/>
            <w:gridSpan w:val="4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D31EC8" w14:textId="77777777" w:rsidR="0072782C" w:rsidRPr="00D91385" w:rsidRDefault="0072782C" w:rsidP="00F44EB4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HTTP / POST</w:t>
            </w:r>
          </w:p>
        </w:tc>
      </w:tr>
      <w:tr w:rsidR="0072782C" w:rsidRPr="00B735E5" w14:paraId="25BB4C7B" w14:textId="77777777" w:rsidTr="00F44EB4">
        <w:trPr>
          <w:trHeight w:val="296"/>
        </w:trPr>
        <w:tc>
          <w:tcPr>
            <w:tcW w:w="2057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8EC8A1" w14:textId="77777777" w:rsidR="0072782C" w:rsidRPr="00D91385" w:rsidRDefault="0072782C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HTTP Header</w:t>
            </w:r>
          </w:p>
        </w:tc>
        <w:tc>
          <w:tcPr>
            <w:tcW w:w="7575" w:type="dxa"/>
            <w:gridSpan w:val="4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B389D2" w14:textId="77777777" w:rsidR="0072782C" w:rsidRPr="00B735E5" w:rsidRDefault="0072782C" w:rsidP="00F44EB4">
            <w:pPr>
              <w:pStyle w:val="aff2"/>
              <w:spacing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val="fr-FR"/>
              </w:rPr>
            </w:pPr>
            <w:r w:rsidRPr="00B735E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  <w:lang w:val="fr-FR"/>
              </w:rPr>
              <w:t>“Content-type”, “application/json”</w:t>
            </w:r>
          </w:p>
        </w:tc>
      </w:tr>
      <w:tr w:rsidR="0072782C" w:rsidRPr="00D91385" w14:paraId="739EF181" w14:textId="77777777" w:rsidTr="00F44EB4">
        <w:trPr>
          <w:trHeight w:val="296"/>
        </w:trPr>
        <w:tc>
          <w:tcPr>
            <w:tcW w:w="2057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71C2A8" w14:textId="77777777" w:rsidR="0072782C" w:rsidRPr="00D91385" w:rsidRDefault="0072782C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Request URL</w:t>
            </w:r>
          </w:p>
        </w:tc>
        <w:tc>
          <w:tcPr>
            <w:tcW w:w="7575" w:type="dxa"/>
            <w:gridSpan w:val="4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4574CF" w14:textId="77777777" w:rsidR="0072782C" w:rsidRPr="00D91385" w:rsidRDefault="00000000" w:rsidP="00F44EB4">
            <w:pPr>
              <w:pStyle w:val="aff2"/>
              <w:spacing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hyperlink w:anchor="_결제승인_요청_URL" w:history="1">
              <w:r w:rsidR="0072782C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※ 코드표 </w:t>
              </w:r>
              <w:r w:rsidR="0072782C" w:rsidRPr="00D91385">
                <w:rPr>
                  <w:rStyle w:val="af9"/>
                  <w:rFonts w:ascii="맑은 고딕" w:eastAsia="맑은 고딕" w:hAnsi="맑은 고딕" w:cs="바탕"/>
                  <w:sz w:val="18"/>
                  <w:szCs w:val="18"/>
                </w:rPr>
                <w:t>–</w:t>
              </w:r>
              <w:r w:rsidR="0072782C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 결제승인 요청 </w:t>
              </w:r>
              <w:r w:rsidR="0072782C" w:rsidRPr="00D91385">
                <w:rPr>
                  <w:rStyle w:val="af9"/>
                  <w:rFonts w:ascii="맑은 고딕" w:eastAsia="맑은 고딕" w:hAnsi="맑은 고딕" w:hint="eastAsia"/>
                  <w:sz w:val="18"/>
                  <w:szCs w:val="18"/>
                </w:rPr>
                <w:t xml:space="preserve">URL </w:t>
              </w:r>
              <w:r w:rsidR="0072782C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>참조</w:t>
              </w:r>
            </w:hyperlink>
          </w:p>
        </w:tc>
      </w:tr>
      <w:tr w:rsidR="0072782C" w:rsidRPr="00D91385" w14:paraId="2D058750" w14:textId="77777777" w:rsidTr="00F44EB4">
        <w:trPr>
          <w:trHeight w:val="339"/>
        </w:trPr>
        <w:tc>
          <w:tcPr>
            <w:tcW w:w="9632" w:type="dxa"/>
            <w:gridSpan w:val="5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A3C691" w14:textId="77777777" w:rsidR="0072782C" w:rsidRPr="00D91385" w:rsidRDefault="0072782C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Form Data</w:t>
            </w:r>
          </w:p>
        </w:tc>
      </w:tr>
      <w:tr w:rsidR="0072782C" w:rsidRPr="00D91385" w14:paraId="4F2C1105" w14:textId="77777777" w:rsidTr="00F44EB4">
        <w:trPr>
          <w:trHeight w:val="339"/>
        </w:trPr>
        <w:tc>
          <w:tcPr>
            <w:tcW w:w="2057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24CB59" w14:textId="77777777" w:rsidR="0072782C" w:rsidRPr="00D91385" w:rsidRDefault="0072782C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항목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4717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99F384" w14:textId="77777777" w:rsidR="0072782C" w:rsidRPr="00D91385" w:rsidRDefault="0072782C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설명</w:t>
            </w:r>
          </w:p>
        </w:tc>
        <w:tc>
          <w:tcPr>
            <w:tcW w:w="952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1FF528" w14:textId="77777777" w:rsidR="0072782C" w:rsidRPr="00D91385" w:rsidRDefault="0072782C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타입</w:t>
            </w:r>
          </w:p>
        </w:tc>
        <w:tc>
          <w:tcPr>
            <w:tcW w:w="953" w:type="dxa"/>
            <w:shd w:val="clear" w:color="auto" w:fill="F2F2F2"/>
            <w:vAlign w:val="center"/>
          </w:tcPr>
          <w:p w14:paraId="340CD015" w14:textId="77777777" w:rsidR="0072782C" w:rsidRPr="00D91385" w:rsidRDefault="0072782C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길이(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byte)</w:t>
            </w:r>
          </w:p>
        </w:tc>
        <w:tc>
          <w:tcPr>
            <w:tcW w:w="953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977338" w14:textId="77777777" w:rsidR="0072782C" w:rsidRPr="00D91385" w:rsidRDefault="0072782C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필수</w:t>
            </w:r>
          </w:p>
        </w:tc>
      </w:tr>
      <w:tr w:rsidR="0072782C" w:rsidRPr="00D91385" w14:paraId="478F523D" w14:textId="77777777" w:rsidTr="00F44EB4">
        <w:trPr>
          <w:trHeight w:val="353"/>
        </w:trPr>
        <w:tc>
          <w:tcPr>
            <w:tcW w:w="2057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895D94F" w14:textId="77777777" w:rsidR="0072782C" w:rsidRPr="00D91385" w:rsidRDefault="0072782C" w:rsidP="00F44EB4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mid</w:t>
            </w:r>
          </w:p>
        </w:tc>
        <w:tc>
          <w:tcPr>
            <w:tcW w:w="471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BEAC80" w14:textId="77777777" w:rsidR="0072782C" w:rsidRPr="00D91385" w:rsidRDefault="0072782C" w:rsidP="00F44EB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상점ID</w:t>
            </w:r>
          </w:p>
        </w:tc>
        <w:tc>
          <w:tcPr>
            <w:tcW w:w="9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EC8D8E" w14:textId="77777777" w:rsidR="0072782C" w:rsidRPr="00D91385" w:rsidRDefault="0072782C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53" w:type="dxa"/>
            <w:vAlign w:val="center"/>
          </w:tcPr>
          <w:p w14:paraId="35FF5F5F" w14:textId="77777777" w:rsidR="0072782C" w:rsidRPr="00D91385" w:rsidRDefault="0072782C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15</w:t>
            </w:r>
          </w:p>
        </w:tc>
        <w:tc>
          <w:tcPr>
            <w:tcW w:w="95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FA90BC" w14:textId="77777777" w:rsidR="0072782C" w:rsidRPr="00D91385" w:rsidRDefault="0072782C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CB3031" w:rsidRPr="00D91385" w14:paraId="619DAB04" w14:textId="77777777" w:rsidTr="00CB3031">
        <w:trPr>
          <w:trHeight w:val="353"/>
        </w:trPr>
        <w:tc>
          <w:tcPr>
            <w:tcW w:w="20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052D51C" w14:textId="08B88772" w:rsidR="00CB3031" w:rsidRPr="00D91385" w:rsidRDefault="00CB3031" w:rsidP="00CB3031">
            <w:pPr>
              <w:spacing w:before="40" w:after="4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bill_key</w:t>
            </w:r>
            <w:proofErr w:type="spellEnd"/>
          </w:p>
        </w:tc>
        <w:tc>
          <w:tcPr>
            <w:tcW w:w="471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9DF7BE" w14:textId="032D9909" w:rsidR="00CB3031" w:rsidRPr="00D91385" w:rsidRDefault="00CB3031" w:rsidP="00CB3031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해지 </w:t>
            </w: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빌키</w:t>
            </w:r>
            <w:proofErr w:type="spellEnd"/>
          </w:p>
        </w:tc>
        <w:tc>
          <w:tcPr>
            <w:tcW w:w="9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35F715" w14:textId="0FEB3ACE" w:rsidR="00CB3031" w:rsidRPr="00D91385" w:rsidRDefault="00CB3031" w:rsidP="00CB3031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53" w:type="dxa"/>
            <w:vAlign w:val="center"/>
          </w:tcPr>
          <w:p w14:paraId="1A54D046" w14:textId="4E3BA98E" w:rsidR="00CB3031" w:rsidRPr="00D91385" w:rsidRDefault="00CB3031" w:rsidP="00CB3031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15</w:t>
            </w:r>
          </w:p>
        </w:tc>
        <w:tc>
          <w:tcPr>
            <w:tcW w:w="95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C6D9C8" w14:textId="61E499AE" w:rsidR="00CB3031" w:rsidRPr="00D91385" w:rsidRDefault="00CB3031" w:rsidP="00CB3031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  <w:tr w:rsidR="0072782C" w:rsidRPr="00D91385" w14:paraId="72AF0FF5" w14:textId="77777777" w:rsidTr="00F44EB4">
        <w:trPr>
          <w:trHeight w:val="353"/>
        </w:trPr>
        <w:tc>
          <w:tcPr>
            <w:tcW w:w="20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696B46A" w14:textId="77777777" w:rsidR="0072782C" w:rsidRPr="00D91385" w:rsidRDefault="0072782C" w:rsidP="00F44EB4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  <w:t>reserved01</w:t>
            </w:r>
          </w:p>
        </w:tc>
        <w:tc>
          <w:tcPr>
            <w:tcW w:w="471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9415B4" w14:textId="77777777" w:rsidR="0072782C" w:rsidRPr="00D91385" w:rsidRDefault="0072782C" w:rsidP="00F44EB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가맹점예약필드1 </w:t>
            </w:r>
            <w:proofErr w:type="gram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응답시</w:t>
            </w:r>
            <w:proofErr w:type="spellEnd"/>
            <w:proofErr w:type="gramEnd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반환됨 )</w:t>
            </w:r>
          </w:p>
        </w:tc>
        <w:tc>
          <w:tcPr>
            <w:tcW w:w="9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119A5F" w14:textId="77777777" w:rsidR="0072782C" w:rsidRPr="00D91385" w:rsidRDefault="0072782C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53" w:type="dxa"/>
            <w:vAlign w:val="center"/>
          </w:tcPr>
          <w:p w14:paraId="485BEB47" w14:textId="77777777" w:rsidR="0072782C" w:rsidRPr="00D91385" w:rsidRDefault="0072782C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1024</w:t>
            </w:r>
          </w:p>
        </w:tc>
        <w:tc>
          <w:tcPr>
            <w:tcW w:w="95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5DE88D" w14:textId="77777777" w:rsidR="0072782C" w:rsidRPr="00D91385" w:rsidRDefault="0072782C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</w:tr>
      <w:tr w:rsidR="0072782C" w:rsidRPr="00D91385" w14:paraId="7775AB77" w14:textId="77777777" w:rsidTr="00F44EB4">
        <w:trPr>
          <w:trHeight w:val="353"/>
        </w:trPr>
        <w:tc>
          <w:tcPr>
            <w:tcW w:w="20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10426AF" w14:textId="77777777" w:rsidR="0072782C" w:rsidRPr="00D91385" w:rsidRDefault="0072782C" w:rsidP="00F44EB4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  <w:t>reserved02</w:t>
            </w:r>
          </w:p>
        </w:tc>
        <w:tc>
          <w:tcPr>
            <w:tcW w:w="471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4CEB01" w14:textId="77777777" w:rsidR="0072782C" w:rsidRPr="00D91385" w:rsidRDefault="0072782C" w:rsidP="00F44EB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가맹점예약필드2 </w:t>
            </w:r>
            <w:proofErr w:type="gram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응답시</w:t>
            </w:r>
            <w:proofErr w:type="spellEnd"/>
            <w:proofErr w:type="gramEnd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반환됨 )</w:t>
            </w:r>
          </w:p>
        </w:tc>
        <w:tc>
          <w:tcPr>
            <w:tcW w:w="9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E060A0" w14:textId="77777777" w:rsidR="0072782C" w:rsidRPr="00D91385" w:rsidRDefault="0072782C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53" w:type="dxa"/>
            <w:vAlign w:val="center"/>
          </w:tcPr>
          <w:p w14:paraId="06E7BD1C" w14:textId="77777777" w:rsidR="0072782C" w:rsidRPr="00D91385" w:rsidRDefault="0072782C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1024</w:t>
            </w:r>
          </w:p>
        </w:tc>
        <w:tc>
          <w:tcPr>
            <w:tcW w:w="95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4E8CA1" w14:textId="77777777" w:rsidR="0072782C" w:rsidRPr="00D91385" w:rsidRDefault="0072782C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N</w:t>
            </w:r>
          </w:p>
        </w:tc>
      </w:tr>
      <w:tr w:rsidR="0072782C" w:rsidRPr="00D91385" w14:paraId="4D59C83A" w14:textId="77777777" w:rsidTr="00F44EB4">
        <w:trPr>
          <w:trHeight w:val="353"/>
        </w:trPr>
        <w:tc>
          <w:tcPr>
            <w:tcW w:w="20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83FF029" w14:textId="77777777" w:rsidR="0072782C" w:rsidRPr="00D91385" w:rsidRDefault="0072782C" w:rsidP="00F44EB4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  <w:t>checkhash</w:t>
            </w:r>
            <w:proofErr w:type="spellEnd"/>
          </w:p>
        </w:tc>
        <w:tc>
          <w:tcPr>
            <w:tcW w:w="471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ED5672" w14:textId="77777777" w:rsidR="0072782C" w:rsidRPr="00D91385" w:rsidRDefault="0072782C" w:rsidP="00F44EB4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유효성 검증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Hash 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값</w:t>
            </w:r>
          </w:p>
          <w:p w14:paraId="771A2F7F" w14:textId="6158922C" w:rsidR="0072782C" w:rsidRPr="00D91385" w:rsidRDefault="0072782C" w:rsidP="00F44EB4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- Message : </w:t>
            </w:r>
            <w:r w:rsidR="009057A2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mid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+</w:t>
            </w:r>
            <w:r w:rsidR="009057A2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9057A2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bill_key</w:t>
            </w:r>
            <w:proofErr w:type="spellEnd"/>
          </w:p>
          <w:p w14:paraId="429D2468" w14:textId="77777777" w:rsidR="0072782C" w:rsidRPr="00D91385" w:rsidRDefault="0072782C" w:rsidP="00F44EB4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- key : API_KEY</w:t>
            </w:r>
          </w:p>
          <w:p w14:paraId="218A7AA2" w14:textId="77777777" w:rsidR="0072782C" w:rsidRPr="00D91385" w:rsidRDefault="0072782C" w:rsidP="00F44EB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※ 공통에 유효성 검증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Hash 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참조</w:t>
            </w:r>
          </w:p>
        </w:tc>
        <w:tc>
          <w:tcPr>
            <w:tcW w:w="9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8F4BF4" w14:textId="77777777" w:rsidR="0072782C" w:rsidRPr="00D91385" w:rsidRDefault="0072782C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953" w:type="dxa"/>
            <w:vAlign w:val="center"/>
          </w:tcPr>
          <w:p w14:paraId="0C61A4D6" w14:textId="77777777" w:rsidR="0072782C" w:rsidRPr="00D91385" w:rsidRDefault="0072782C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255</w:t>
            </w:r>
          </w:p>
        </w:tc>
        <w:tc>
          <w:tcPr>
            <w:tcW w:w="95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FD6D60" w14:textId="77777777" w:rsidR="0072782C" w:rsidRPr="00D91385" w:rsidRDefault="0072782C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Y</w:t>
            </w:r>
          </w:p>
        </w:tc>
      </w:tr>
    </w:tbl>
    <w:p w14:paraId="0863366F" w14:textId="77777777" w:rsidR="0072782C" w:rsidRPr="00D91385" w:rsidRDefault="0072782C" w:rsidP="0072782C">
      <w:pPr>
        <w:rPr>
          <w:rFonts w:ascii="맑은 고딕" w:eastAsia="맑은 고딕" w:hAnsi="맑은 고딕"/>
          <w:color w:val="000000" w:themeColor="text1"/>
        </w:rPr>
      </w:pPr>
    </w:p>
    <w:p w14:paraId="4DB6429C" w14:textId="04E8D74C" w:rsidR="00CB3031" w:rsidRPr="00D91385" w:rsidRDefault="00CB3031" w:rsidP="00CB3031">
      <w:pPr>
        <w:pStyle w:val="3"/>
        <w:rPr>
          <w:rFonts w:ascii="맑은 고딕" w:hAnsi="맑은 고딕"/>
          <w:color w:val="000000" w:themeColor="text1"/>
        </w:rPr>
      </w:pPr>
      <w:bookmarkStart w:id="21" w:name="_Toc209616293"/>
      <w:proofErr w:type="spellStart"/>
      <w:r>
        <w:rPr>
          <w:rFonts w:ascii="맑은 고딕" w:hAnsi="맑은 고딕" w:hint="eastAsia"/>
          <w:color w:val="000000" w:themeColor="text1"/>
        </w:rPr>
        <w:t>빌키</w:t>
      </w:r>
      <w:proofErr w:type="spellEnd"/>
      <w:r>
        <w:rPr>
          <w:rFonts w:ascii="맑은 고딕" w:hAnsi="맑은 고딕" w:hint="eastAsia"/>
          <w:color w:val="000000" w:themeColor="text1"/>
        </w:rPr>
        <w:t xml:space="preserve"> 해지 </w:t>
      </w:r>
      <w:r w:rsidRPr="00D91385">
        <w:rPr>
          <w:rFonts w:ascii="맑은 고딕" w:hAnsi="맑은 고딕" w:hint="eastAsia"/>
          <w:color w:val="000000" w:themeColor="text1"/>
        </w:rPr>
        <w:t>응답</w:t>
      </w:r>
      <w:r w:rsidRPr="00D91385">
        <w:rPr>
          <w:rFonts w:ascii="맑은 고딕" w:hAnsi="맑은 고딕"/>
          <w:color w:val="000000" w:themeColor="text1"/>
        </w:rPr>
        <w:t xml:space="preserve"> </w:t>
      </w:r>
      <w:r w:rsidRPr="00D91385">
        <w:rPr>
          <w:rFonts w:ascii="맑은 고딕" w:hAnsi="맑은 고딕" w:hint="eastAsia"/>
          <w:color w:val="000000" w:themeColor="text1"/>
        </w:rPr>
        <w:t>규격</w:t>
      </w:r>
      <w:bookmarkEnd w:id="21"/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5365"/>
        <w:gridCol w:w="1134"/>
        <w:gridCol w:w="1271"/>
      </w:tblGrid>
      <w:tr w:rsidR="00CB3031" w:rsidRPr="00D91385" w14:paraId="3E46C241" w14:textId="77777777" w:rsidTr="00F44EB4">
        <w:trPr>
          <w:trHeight w:val="339"/>
        </w:trPr>
        <w:tc>
          <w:tcPr>
            <w:tcW w:w="1862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2629DF" w14:textId="77777777" w:rsidR="00CB3031" w:rsidRPr="00D91385" w:rsidRDefault="00CB3031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Protocol/HTTP Method</w:t>
            </w:r>
          </w:p>
        </w:tc>
        <w:tc>
          <w:tcPr>
            <w:tcW w:w="7770" w:type="dxa"/>
            <w:gridSpan w:val="3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2129A1" w14:textId="77777777" w:rsidR="00CB3031" w:rsidRPr="00D91385" w:rsidRDefault="00CB3031" w:rsidP="00F44EB4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HTTP / POST</w:t>
            </w:r>
          </w:p>
        </w:tc>
      </w:tr>
      <w:tr w:rsidR="00CB3031" w:rsidRPr="00B735E5" w14:paraId="6E9BA991" w14:textId="77777777" w:rsidTr="00F44EB4">
        <w:trPr>
          <w:trHeight w:val="296"/>
        </w:trPr>
        <w:tc>
          <w:tcPr>
            <w:tcW w:w="1862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971D5E" w14:textId="77777777" w:rsidR="00CB3031" w:rsidRPr="00D91385" w:rsidRDefault="00CB3031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HTTP Header</w:t>
            </w:r>
          </w:p>
        </w:tc>
        <w:tc>
          <w:tcPr>
            <w:tcW w:w="7770" w:type="dxa"/>
            <w:gridSpan w:val="3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4E6C40" w14:textId="77777777" w:rsidR="00CB3031" w:rsidRPr="00B735E5" w:rsidRDefault="00CB3031" w:rsidP="00F44EB4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val="fr-FR"/>
              </w:rPr>
            </w:pPr>
            <w:r w:rsidRPr="00B735E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  <w:lang w:val="fr-FR"/>
              </w:rPr>
              <w:t>“Content-type”, “application/json”</w:t>
            </w:r>
          </w:p>
        </w:tc>
      </w:tr>
      <w:tr w:rsidR="00CB3031" w:rsidRPr="00D91385" w14:paraId="7514FE25" w14:textId="77777777" w:rsidTr="00F44EB4">
        <w:trPr>
          <w:trHeight w:val="339"/>
        </w:trPr>
        <w:tc>
          <w:tcPr>
            <w:tcW w:w="9632" w:type="dxa"/>
            <w:gridSpan w:val="4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C5031B" w14:textId="77777777" w:rsidR="00CB3031" w:rsidRPr="00D91385" w:rsidRDefault="00CB3031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Form Data</w:t>
            </w:r>
          </w:p>
        </w:tc>
      </w:tr>
      <w:tr w:rsidR="00CB3031" w:rsidRPr="00D91385" w14:paraId="38BD9D38" w14:textId="77777777" w:rsidTr="00F44EB4">
        <w:trPr>
          <w:trHeight w:val="339"/>
        </w:trPr>
        <w:tc>
          <w:tcPr>
            <w:tcW w:w="1862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66BB64" w14:textId="77777777" w:rsidR="00CB3031" w:rsidRPr="00D91385" w:rsidRDefault="00CB3031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항목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5365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2FBF2D" w14:textId="77777777" w:rsidR="00CB3031" w:rsidRPr="00D91385" w:rsidRDefault="00CB3031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설명</w:t>
            </w:r>
          </w:p>
        </w:tc>
        <w:tc>
          <w:tcPr>
            <w:tcW w:w="1134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C5DEA3" w14:textId="77777777" w:rsidR="00CB3031" w:rsidRPr="00D91385" w:rsidRDefault="00CB3031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타입</w:t>
            </w:r>
          </w:p>
        </w:tc>
        <w:tc>
          <w:tcPr>
            <w:tcW w:w="1271" w:type="dxa"/>
            <w:shd w:val="clear" w:color="auto" w:fill="F2F2F2"/>
          </w:tcPr>
          <w:p w14:paraId="00FB0363" w14:textId="77777777" w:rsidR="00CB3031" w:rsidRPr="00D91385" w:rsidRDefault="00CB3031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길이(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byte)</w:t>
            </w:r>
          </w:p>
        </w:tc>
      </w:tr>
      <w:tr w:rsidR="00CB3031" w:rsidRPr="00D91385" w14:paraId="790CF418" w14:textId="77777777" w:rsidTr="00F44EB4">
        <w:trPr>
          <w:trHeight w:val="353"/>
        </w:trPr>
        <w:tc>
          <w:tcPr>
            <w:tcW w:w="1862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D454649" w14:textId="77777777" w:rsidR="00CB3031" w:rsidRPr="00D91385" w:rsidRDefault="00CB3031" w:rsidP="00F44EB4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  <w:t>result_code</w:t>
            </w:r>
            <w:proofErr w:type="spellEnd"/>
          </w:p>
        </w:tc>
        <w:tc>
          <w:tcPr>
            <w:tcW w:w="536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A634C3" w14:textId="77777777" w:rsidR="00CB3031" w:rsidRPr="00D91385" w:rsidRDefault="00CB3031" w:rsidP="00F44EB4">
            <w:pPr>
              <w:pStyle w:val="aff2"/>
              <w:spacing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가맹점 결과코드</w:t>
            </w:r>
          </w:p>
          <w:p w14:paraId="1442F94E" w14:textId="77777777" w:rsidR="00CB3031" w:rsidRPr="00D91385" w:rsidRDefault="00000000" w:rsidP="00F44EB4">
            <w:pPr>
              <w:pStyle w:val="aff2"/>
              <w:spacing w:line="240" w:lineRule="auto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hyperlink w:anchor="_결제처리결과코드_리스트" w:history="1">
              <w:r w:rsidR="00CB3031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※ 코드표 </w:t>
              </w:r>
              <w:r w:rsidR="00CB3031" w:rsidRPr="00D91385">
                <w:rPr>
                  <w:rStyle w:val="af9"/>
                  <w:rFonts w:ascii="맑은 고딕" w:eastAsia="맑은 고딕" w:hAnsi="맑은 고딕" w:cs="바탕"/>
                  <w:sz w:val="18"/>
                  <w:szCs w:val="18"/>
                </w:rPr>
                <w:t>–</w:t>
              </w:r>
              <w:r w:rsidR="00CB3031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>결제처리결과코드 리스트 참조</w:t>
              </w:r>
            </w:hyperlink>
          </w:p>
        </w:tc>
        <w:tc>
          <w:tcPr>
            <w:tcW w:w="11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62DE5B" w14:textId="77777777" w:rsidR="00CB3031" w:rsidRPr="00D91385" w:rsidRDefault="00CB3031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1271" w:type="dxa"/>
          </w:tcPr>
          <w:p w14:paraId="33F92BAA" w14:textId="77777777" w:rsidR="00CB3031" w:rsidRPr="00D91385" w:rsidRDefault="00CB3031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20</w:t>
            </w:r>
          </w:p>
        </w:tc>
      </w:tr>
      <w:tr w:rsidR="00CB3031" w:rsidRPr="00D91385" w14:paraId="42C9393C" w14:textId="77777777" w:rsidTr="00F44EB4">
        <w:trPr>
          <w:trHeight w:val="353"/>
        </w:trPr>
        <w:tc>
          <w:tcPr>
            <w:tcW w:w="1862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0FD26AC" w14:textId="77777777" w:rsidR="00CB3031" w:rsidRPr="00D91385" w:rsidRDefault="00CB3031" w:rsidP="00F44EB4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  <w:t>result_msg</w:t>
            </w:r>
            <w:proofErr w:type="spellEnd"/>
          </w:p>
        </w:tc>
        <w:tc>
          <w:tcPr>
            <w:tcW w:w="536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C141F8" w14:textId="77777777" w:rsidR="00CB3031" w:rsidRPr="00D91385" w:rsidRDefault="00CB3031" w:rsidP="00F44EB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가맹점 결과메시지</w:t>
            </w:r>
          </w:p>
          <w:p w14:paraId="330C8463" w14:textId="77777777" w:rsidR="00CB3031" w:rsidRPr="00D91385" w:rsidRDefault="00000000" w:rsidP="00F44EB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hyperlink w:anchor="_결제처리결과코드_리스트" w:history="1">
              <w:r w:rsidR="00CB3031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※ 코드표 </w:t>
              </w:r>
              <w:r w:rsidR="00CB3031" w:rsidRPr="00D91385">
                <w:rPr>
                  <w:rStyle w:val="af9"/>
                  <w:rFonts w:ascii="맑은 고딕" w:eastAsia="맑은 고딕" w:hAnsi="맑은 고딕" w:cs="바탕"/>
                  <w:sz w:val="18"/>
                  <w:szCs w:val="18"/>
                </w:rPr>
                <w:t>–</w:t>
              </w:r>
              <w:r w:rsidR="00CB3031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>결제처리결과코드 리스트 참조</w:t>
              </w:r>
            </w:hyperlink>
          </w:p>
        </w:tc>
        <w:tc>
          <w:tcPr>
            <w:tcW w:w="11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3F9F46" w14:textId="77777777" w:rsidR="00CB3031" w:rsidRPr="00D91385" w:rsidRDefault="00CB3031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1271" w:type="dxa"/>
          </w:tcPr>
          <w:p w14:paraId="5DCDFF55" w14:textId="77777777" w:rsidR="00CB3031" w:rsidRPr="00D91385" w:rsidRDefault="00CB3031" w:rsidP="00F44EB4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 1024</w:t>
            </w:r>
          </w:p>
        </w:tc>
      </w:tr>
      <w:tr w:rsidR="00CB3031" w:rsidRPr="00D91385" w14:paraId="5B5F6508" w14:textId="77777777" w:rsidTr="00F44EB4">
        <w:trPr>
          <w:trHeight w:val="353"/>
        </w:trPr>
        <w:tc>
          <w:tcPr>
            <w:tcW w:w="1862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CA58152" w14:textId="77777777" w:rsidR="00CB3031" w:rsidRPr="00D91385" w:rsidRDefault="00CB3031" w:rsidP="00F44EB4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  <w:t>dresult_code</w:t>
            </w:r>
            <w:proofErr w:type="spellEnd"/>
          </w:p>
        </w:tc>
        <w:tc>
          <w:tcPr>
            <w:tcW w:w="536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5F0E6A" w14:textId="77777777" w:rsidR="00CB3031" w:rsidRPr="00D91385" w:rsidRDefault="00CB3031" w:rsidP="00F44EB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결제사용자 결과코드</w:t>
            </w:r>
          </w:p>
          <w:p w14:paraId="3DB8DA5D" w14:textId="77777777" w:rsidR="00CB3031" w:rsidRPr="00D91385" w:rsidRDefault="00000000" w:rsidP="00F44EB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hyperlink w:anchor="_결제처리결과코드_리스트" w:history="1">
              <w:r w:rsidR="00CB3031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※ 코드표 </w:t>
              </w:r>
              <w:r w:rsidR="00CB3031" w:rsidRPr="00D91385">
                <w:rPr>
                  <w:rStyle w:val="af9"/>
                  <w:rFonts w:ascii="맑은 고딕" w:eastAsia="맑은 고딕" w:hAnsi="맑은 고딕" w:cs="바탕"/>
                  <w:sz w:val="18"/>
                  <w:szCs w:val="18"/>
                </w:rPr>
                <w:t>–</w:t>
              </w:r>
              <w:r w:rsidR="00CB3031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>결제처리결과코드 리스트 참조</w:t>
              </w:r>
            </w:hyperlink>
          </w:p>
        </w:tc>
        <w:tc>
          <w:tcPr>
            <w:tcW w:w="11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9E042A" w14:textId="77777777" w:rsidR="00CB3031" w:rsidRPr="00D91385" w:rsidRDefault="00CB3031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1271" w:type="dxa"/>
          </w:tcPr>
          <w:p w14:paraId="0412AC0F" w14:textId="77777777" w:rsidR="00CB3031" w:rsidRPr="00D91385" w:rsidRDefault="00CB3031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20</w:t>
            </w:r>
          </w:p>
        </w:tc>
      </w:tr>
      <w:tr w:rsidR="00CB3031" w:rsidRPr="00D91385" w14:paraId="2BFFA935" w14:textId="77777777" w:rsidTr="00F44EB4">
        <w:trPr>
          <w:trHeight w:val="353"/>
        </w:trPr>
        <w:tc>
          <w:tcPr>
            <w:tcW w:w="1862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5B3DCD6" w14:textId="77777777" w:rsidR="00CB3031" w:rsidRPr="00D91385" w:rsidRDefault="00CB3031" w:rsidP="00F44EB4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  <w:t>dresult_msg</w:t>
            </w:r>
            <w:proofErr w:type="spellEnd"/>
          </w:p>
        </w:tc>
        <w:tc>
          <w:tcPr>
            <w:tcW w:w="536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2C0464" w14:textId="77777777" w:rsidR="00CB3031" w:rsidRPr="00D91385" w:rsidRDefault="00CB3031" w:rsidP="00F44EB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결제사용자 결과메시지</w:t>
            </w:r>
          </w:p>
          <w:p w14:paraId="03B1338B" w14:textId="77777777" w:rsidR="00CB3031" w:rsidRPr="00D91385" w:rsidRDefault="00000000" w:rsidP="00F44EB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hyperlink w:anchor="_결제처리결과코드_리스트" w:history="1">
              <w:r w:rsidR="00CB3031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 xml:space="preserve">※ 코드표 </w:t>
              </w:r>
              <w:r w:rsidR="00CB3031" w:rsidRPr="00D91385">
                <w:rPr>
                  <w:rStyle w:val="af9"/>
                  <w:rFonts w:ascii="맑은 고딕" w:eastAsia="맑은 고딕" w:hAnsi="맑은 고딕" w:cs="바탕"/>
                  <w:sz w:val="18"/>
                  <w:szCs w:val="18"/>
                </w:rPr>
                <w:t>–</w:t>
              </w:r>
              <w:r w:rsidR="00CB3031" w:rsidRPr="00D91385">
                <w:rPr>
                  <w:rStyle w:val="af9"/>
                  <w:rFonts w:ascii="맑은 고딕" w:eastAsia="맑은 고딕" w:hAnsi="맑은 고딕"/>
                  <w:sz w:val="18"/>
                  <w:szCs w:val="18"/>
                </w:rPr>
                <w:t>결제처리결과코드 리스트 참조</w:t>
              </w:r>
            </w:hyperlink>
          </w:p>
        </w:tc>
        <w:tc>
          <w:tcPr>
            <w:tcW w:w="11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130C5A" w14:textId="77777777" w:rsidR="00CB3031" w:rsidRPr="00D91385" w:rsidRDefault="00CB3031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1271" w:type="dxa"/>
          </w:tcPr>
          <w:p w14:paraId="35CD9CA8" w14:textId="77777777" w:rsidR="00CB3031" w:rsidRPr="00D91385" w:rsidRDefault="00CB3031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 1024</w:t>
            </w:r>
          </w:p>
        </w:tc>
      </w:tr>
      <w:tr w:rsidR="00CB3031" w:rsidRPr="00D91385" w14:paraId="7BD57B81" w14:textId="77777777" w:rsidTr="00F44EB4">
        <w:trPr>
          <w:trHeight w:val="353"/>
        </w:trPr>
        <w:tc>
          <w:tcPr>
            <w:tcW w:w="1862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586DC19" w14:textId="77777777" w:rsidR="00CB3031" w:rsidRPr="00D91385" w:rsidRDefault="00CB3031" w:rsidP="00F44EB4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  <w:sz w:val="18"/>
                <w:szCs w:val="18"/>
              </w:rPr>
              <w:t>mid</w:t>
            </w:r>
          </w:p>
        </w:tc>
        <w:tc>
          <w:tcPr>
            <w:tcW w:w="536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B6879F" w14:textId="77777777" w:rsidR="00CB3031" w:rsidRDefault="00CB3031" w:rsidP="00F44EB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상점ID</w:t>
            </w:r>
          </w:p>
        </w:tc>
        <w:tc>
          <w:tcPr>
            <w:tcW w:w="11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7D9EC0" w14:textId="77777777" w:rsidR="00CB3031" w:rsidRPr="00D91385" w:rsidRDefault="00CB3031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1271" w:type="dxa"/>
          </w:tcPr>
          <w:p w14:paraId="68400A3C" w14:textId="77777777" w:rsidR="00CB3031" w:rsidRDefault="00CB3031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15</w:t>
            </w:r>
          </w:p>
        </w:tc>
      </w:tr>
      <w:tr w:rsidR="00CB3031" w:rsidRPr="00D91385" w14:paraId="03C4F979" w14:textId="77777777" w:rsidTr="00F44EB4">
        <w:trPr>
          <w:trHeight w:val="353"/>
        </w:trPr>
        <w:tc>
          <w:tcPr>
            <w:tcW w:w="1862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C6A9AD5" w14:textId="0708ADE4" w:rsidR="00CB3031" w:rsidRPr="00D91385" w:rsidRDefault="00CB3031" w:rsidP="00CB3031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bill_key</w:t>
            </w:r>
            <w:proofErr w:type="spellEnd"/>
          </w:p>
        </w:tc>
        <w:tc>
          <w:tcPr>
            <w:tcW w:w="536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0C2DCE8" w14:textId="3E5269B6" w:rsidR="00CB3031" w:rsidRDefault="00CB3031" w:rsidP="00CB3031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빌키</w:t>
            </w:r>
            <w:proofErr w:type="spellEnd"/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A1901D" w14:textId="2D2E2952" w:rsidR="00CB3031" w:rsidRPr="00D91385" w:rsidRDefault="00CB3031" w:rsidP="00CB3031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1271" w:type="dxa"/>
          </w:tcPr>
          <w:p w14:paraId="77228E96" w14:textId="51B708C6" w:rsidR="00CB3031" w:rsidRDefault="00CB3031" w:rsidP="00CB3031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Fix 15</w:t>
            </w:r>
          </w:p>
        </w:tc>
      </w:tr>
      <w:tr w:rsidR="00CB3031" w:rsidRPr="00D91385" w14:paraId="73ED59A5" w14:textId="77777777" w:rsidTr="00F44EB4">
        <w:trPr>
          <w:trHeight w:val="353"/>
        </w:trPr>
        <w:tc>
          <w:tcPr>
            <w:tcW w:w="1862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68048AC" w14:textId="77777777" w:rsidR="00CB3031" w:rsidRPr="00D91385" w:rsidRDefault="00CB3031" w:rsidP="00F44EB4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  <w:lastRenderedPageBreak/>
              <w:t>reserved01</w:t>
            </w:r>
          </w:p>
        </w:tc>
        <w:tc>
          <w:tcPr>
            <w:tcW w:w="536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70C6F9" w14:textId="77777777" w:rsidR="00CB3031" w:rsidRPr="00D91385" w:rsidRDefault="00CB3031" w:rsidP="00F44EB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가맹점예약필드1 </w:t>
            </w:r>
            <w:proofErr w:type="gram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응답시</w:t>
            </w:r>
            <w:proofErr w:type="spellEnd"/>
            <w:proofErr w:type="gramEnd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반환됨 )</w:t>
            </w:r>
          </w:p>
        </w:tc>
        <w:tc>
          <w:tcPr>
            <w:tcW w:w="11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8E2C26" w14:textId="77777777" w:rsidR="00CB3031" w:rsidRPr="00D91385" w:rsidRDefault="00CB3031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1271" w:type="dxa"/>
          </w:tcPr>
          <w:p w14:paraId="4840AB02" w14:textId="77777777" w:rsidR="00CB3031" w:rsidRPr="00D91385" w:rsidRDefault="00CB3031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ax 1024</w:t>
            </w:r>
          </w:p>
        </w:tc>
      </w:tr>
      <w:tr w:rsidR="00CB3031" w:rsidRPr="00D91385" w14:paraId="4896ED77" w14:textId="77777777" w:rsidTr="00F44EB4">
        <w:trPr>
          <w:trHeight w:val="353"/>
        </w:trPr>
        <w:tc>
          <w:tcPr>
            <w:tcW w:w="1862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394FAAF" w14:textId="77777777" w:rsidR="00CB3031" w:rsidRPr="00D91385" w:rsidRDefault="00CB3031" w:rsidP="00F44EB4">
            <w:pPr>
              <w:spacing w:before="40" w:after="40"/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bCs/>
                <w:color w:val="000000" w:themeColor="text1"/>
                <w:sz w:val="18"/>
                <w:szCs w:val="18"/>
              </w:rPr>
              <w:t>reserved02</w:t>
            </w:r>
          </w:p>
        </w:tc>
        <w:tc>
          <w:tcPr>
            <w:tcW w:w="536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621392" w14:textId="77777777" w:rsidR="00CB3031" w:rsidRPr="00D91385" w:rsidRDefault="00CB3031" w:rsidP="00F44EB4">
            <w:pPr>
              <w:autoSpaceDE w:val="0"/>
              <w:autoSpaceDN w:val="0"/>
              <w:ind w:left="366" w:hanging="366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 xml:space="preserve">가맹점예약필드2 </w:t>
            </w:r>
            <w:proofErr w:type="gram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응답시</w:t>
            </w:r>
            <w:proofErr w:type="spellEnd"/>
            <w:proofErr w:type="gramEnd"/>
            <w:r w:rsidRPr="00D91385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반환됨 )</w:t>
            </w:r>
          </w:p>
        </w:tc>
        <w:tc>
          <w:tcPr>
            <w:tcW w:w="11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959598" w14:textId="77777777" w:rsidR="00CB3031" w:rsidRPr="00D91385" w:rsidRDefault="00CB3031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AN</w:t>
            </w:r>
          </w:p>
        </w:tc>
        <w:tc>
          <w:tcPr>
            <w:tcW w:w="1271" w:type="dxa"/>
          </w:tcPr>
          <w:p w14:paraId="1B989B9F" w14:textId="77777777" w:rsidR="00CB3031" w:rsidRPr="00D91385" w:rsidRDefault="00CB3031" w:rsidP="00F44EB4">
            <w:pPr>
              <w:autoSpaceDN w:val="0"/>
              <w:spacing w:before="40" w:after="40"/>
              <w:jc w:val="center"/>
              <w:textAlignment w:val="baseline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Max 1024</w:t>
            </w:r>
          </w:p>
        </w:tc>
      </w:tr>
    </w:tbl>
    <w:p w14:paraId="4AA20B1A" w14:textId="77777777" w:rsidR="0072782C" w:rsidRDefault="0072782C" w:rsidP="00155F98">
      <w:pPr>
        <w:rPr>
          <w:rFonts w:ascii="맑은 고딕" w:eastAsia="맑은 고딕" w:hAnsi="맑은 고딕"/>
        </w:rPr>
      </w:pPr>
    </w:p>
    <w:p w14:paraId="40BB15CF" w14:textId="77777777" w:rsidR="0072782C" w:rsidRPr="00D91385" w:rsidRDefault="0072782C" w:rsidP="00155F98">
      <w:pPr>
        <w:rPr>
          <w:rFonts w:ascii="맑은 고딕" w:eastAsia="맑은 고딕" w:hAnsi="맑은 고딕"/>
        </w:rPr>
        <w:sectPr w:rsidR="0072782C" w:rsidRPr="00D91385" w:rsidSect="00B971E8">
          <w:headerReference w:type="default" r:id="rId8"/>
          <w:footerReference w:type="default" r:id="rId9"/>
          <w:pgSz w:w="11906" w:h="16838" w:code="9"/>
          <w:pgMar w:top="1134" w:right="1134" w:bottom="1134" w:left="1134" w:header="851" w:footer="8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docGrid w:type="lines" w:linePitch="360"/>
        </w:sectPr>
      </w:pPr>
    </w:p>
    <w:p w14:paraId="18328936" w14:textId="3FD577D6" w:rsidR="00D71335" w:rsidRPr="00D91385" w:rsidRDefault="00D71335" w:rsidP="00155F98">
      <w:pPr>
        <w:pStyle w:val="1"/>
        <w:rPr>
          <w:rFonts w:ascii="맑은 고딕" w:hAnsi="맑은 고딕"/>
        </w:rPr>
      </w:pPr>
      <w:bookmarkStart w:id="22" w:name="_Toc209616294"/>
      <w:proofErr w:type="spellStart"/>
      <w:r w:rsidRPr="00D91385">
        <w:rPr>
          <w:rFonts w:ascii="맑은 고딕" w:hAnsi="맑은 고딕" w:hint="eastAsia"/>
        </w:rPr>
        <w:lastRenderedPageBreak/>
        <w:t>코드표</w:t>
      </w:r>
      <w:bookmarkEnd w:id="22"/>
      <w:proofErr w:type="spellEnd"/>
    </w:p>
    <w:p w14:paraId="0D9FF10A" w14:textId="175C23F5" w:rsidR="00683076" w:rsidRPr="00D91385" w:rsidRDefault="00266F02" w:rsidP="00155F98">
      <w:pPr>
        <w:pStyle w:val="2"/>
        <w:rPr>
          <w:rFonts w:ascii="맑은 고딕" w:hAnsi="맑은 고딕" w:cs="Times New Roman"/>
          <w:kern w:val="2"/>
        </w:rPr>
      </w:pPr>
      <w:bookmarkStart w:id="23" w:name="_Toc209616295"/>
      <w:r>
        <w:rPr>
          <w:rFonts w:ascii="맑은 고딕" w:hAnsi="맑은 고딕" w:hint="eastAsia"/>
        </w:rPr>
        <w:t>결제</w:t>
      </w:r>
      <w:r w:rsidR="003C5856" w:rsidRPr="00D91385">
        <w:rPr>
          <w:rFonts w:ascii="맑은 고딕" w:hAnsi="맑은 고딕" w:hint="eastAsia"/>
        </w:rPr>
        <w:t>서버 도메인</w:t>
      </w:r>
      <w:bookmarkEnd w:id="23"/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7648"/>
      </w:tblGrid>
      <w:tr w:rsidR="00644DC6" w:rsidRPr="00D91385" w14:paraId="678A1AF8" w14:textId="77777777" w:rsidTr="007A29D9">
        <w:trPr>
          <w:trHeight w:val="339"/>
        </w:trPr>
        <w:tc>
          <w:tcPr>
            <w:tcW w:w="1984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1AEBD55" w14:textId="77777777" w:rsidR="00644DC6" w:rsidRPr="00D91385" w:rsidRDefault="00644DC6" w:rsidP="00673F5F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b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7648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7A246FD" w14:textId="77777777" w:rsidR="00644DC6" w:rsidRPr="00D91385" w:rsidRDefault="00644DC6" w:rsidP="00673F5F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b/>
                <w:color w:val="000000"/>
                <w:sz w:val="20"/>
                <w:szCs w:val="20"/>
              </w:rPr>
              <w:t>설명</w:t>
            </w:r>
          </w:p>
        </w:tc>
      </w:tr>
      <w:tr w:rsidR="007A29D9" w:rsidRPr="00D91385" w14:paraId="695EF6B5" w14:textId="77777777" w:rsidTr="007A29D9">
        <w:trPr>
          <w:trHeight w:val="353"/>
        </w:trPr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8398BBD" w14:textId="77777777" w:rsidR="007A29D9" w:rsidRPr="00D91385" w:rsidRDefault="007A29D9" w:rsidP="007A29D9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개발기</w:t>
            </w:r>
            <w:proofErr w:type="spellEnd"/>
          </w:p>
        </w:tc>
        <w:tc>
          <w:tcPr>
            <w:tcW w:w="7648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2B29DDE" w14:textId="15ADB03B" w:rsidR="007A29D9" w:rsidRPr="00D91385" w:rsidRDefault="007A29D9" w:rsidP="007A29D9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h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ttps://183.111.29.87:39500</w:t>
            </w:r>
          </w:p>
        </w:tc>
      </w:tr>
      <w:tr w:rsidR="007A29D9" w:rsidRPr="00D91385" w14:paraId="40D9B531" w14:textId="77777777" w:rsidTr="007A29D9">
        <w:trPr>
          <w:trHeight w:val="353"/>
        </w:trPr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B2B6C45" w14:textId="77777777" w:rsidR="007A29D9" w:rsidRPr="00D91385" w:rsidRDefault="007A29D9" w:rsidP="007A29D9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상용기</w:t>
            </w:r>
            <w:proofErr w:type="spellEnd"/>
          </w:p>
        </w:tc>
        <w:tc>
          <w:tcPr>
            <w:tcW w:w="7648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BE59032" w14:textId="343B74EA" w:rsidR="007A29D9" w:rsidRPr="00D91385" w:rsidRDefault="007A29D9" w:rsidP="007A29D9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E21F28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https://pay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cc</w:t>
            </w:r>
            <w:r w:rsidRPr="00E21F28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.coam.co.kr</w:t>
            </w:r>
          </w:p>
        </w:tc>
      </w:tr>
    </w:tbl>
    <w:p w14:paraId="10033A4F" w14:textId="474CA196" w:rsidR="003C5856" w:rsidRPr="00D91385" w:rsidRDefault="00266F02" w:rsidP="00155F98">
      <w:pPr>
        <w:pStyle w:val="2"/>
        <w:rPr>
          <w:rFonts w:ascii="맑은 고딕" w:hAnsi="맑은 고딕" w:cs="Times New Roman"/>
          <w:kern w:val="2"/>
        </w:rPr>
      </w:pPr>
      <w:bookmarkStart w:id="24" w:name="_결제페이지_요청_URL"/>
      <w:bookmarkStart w:id="25" w:name="_결제승인_요청_URL"/>
      <w:bookmarkStart w:id="26" w:name="_결제취소_요청_URL"/>
      <w:bookmarkStart w:id="27" w:name="_Toc209616296"/>
      <w:bookmarkEnd w:id="24"/>
      <w:bookmarkEnd w:id="25"/>
      <w:bookmarkEnd w:id="26"/>
      <w:proofErr w:type="spellStart"/>
      <w:r>
        <w:rPr>
          <w:rFonts w:ascii="맑은 고딕" w:hAnsi="맑은 고딕" w:hint="eastAsia"/>
        </w:rPr>
        <w:t>빌키</w:t>
      </w:r>
      <w:proofErr w:type="spellEnd"/>
      <w:r>
        <w:rPr>
          <w:rFonts w:ascii="맑은 고딕" w:hAnsi="맑은 고딕" w:hint="eastAsia"/>
        </w:rPr>
        <w:t xml:space="preserve"> </w:t>
      </w:r>
      <w:r w:rsidR="003C5856" w:rsidRPr="00D91385">
        <w:rPr>
          <w:rFonts w:ascii="맑은 고딕" w:hAnsi="맑은 고딕" w:hint="eastAsia"/>
        </w:rPr>
        <w:t xml:space="preserve">요청 </w:t>
      </w:r>
      <w:r w:rsidR="003C5856" w:rsidRPr="00D91385">
        <w:rPr>
          <w:rFonts w:ascii="맑은 고딕" w:hAnsi="맑은 고딕"/>
        </w:rPr>
        <w:t>URL</w:t>
      </w:r>
      <w:bookmarkEnd w:id="27"/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6800"/>
      </w:tblGrid>
      <w:tr w:rsidR="00644DC6" w:rsidRPr="00D91385" w14:paraId="1206987D" w14:textId="77777777" w:rsidTr="0063045B">
        <w:trPr>
          <w:trHeight w:val="339"/>
        </w:trPr>
        <w:tc>
          <w:tcPr>
            <w:tcW w:w="2832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9C18294" w14:textId="77777777" w:rsidR="00644DC6" w:rsidRPr="00D91385" w:rsidRDefault="00644DC6" w:rsidP="00673F5F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b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6800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FBB5DB4" w14:textId="77777777" w:rsidR="00644DC6" w:rsidRPr="00D91385" w:rsidRDefault="00644DC6" w:rsidP="00673F5F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b/>
                <w:color w:val="000000"/>
                <w:sz w:val="20"/>
                <w:szCs w:val="20"/>
              </w:rPr>
              <w:t>설명</w:t>
            </w:r>
          </w:p>
        </w:tc>
      </w:tr>
      <w:tr w:rsidR="002E0093" w:rsidRPr="00D91385" w14:paraId="530EF4E4" w14:textId="77777777" w:rsidTr="0063045B">
        <w:trPr>
          <w:trHeight w:val="353"/>
        </w:trPr>
        <w:tc>
          <w:tcPr>
            <w:tcW w:w="28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ACE316" w14:textId="7A9A9A27" w:rsidR="002E0093" w:rsidRPr="00D91385" w:rsidRDefault="002E0093" w:rsidP="002E0093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Times New Roman"/>
                <w:kern w:val="2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 xml:space="preserve">신용카드 </w:t>
            </w:r>
            <w:proofErr w:type="spellStart"/>
            <w:r w:rsidR="00266F02"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>빌키</w:t>
            </w:r>
            <w:proofErr w:type="spellEnd"/>
            <w:r w:rsidR="00266F02"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 xml:space="preserve"> 발급</w:t>
            </w:r>
          </w:p>
        </w:tc>
        <w:tc>
          <w:tcPr>
            <w:tcW w:w="68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90836E" w14:textId="74D1F4E7" w:rsidR="002E0093" w:rsidRPr="00D91385" w:rsidRDefault="002E0093" w:rsidP="0063045B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Times New Roman"/>
                <w:kern w:val="2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>결제승인서버 도메인 +</w:t>
            </w:r>
            <w:r w:rsidRPr="00D91385">
              <w:rPr>
                <w:rFonts w:ascii="맑은 고딕" w:eastAsia="맑은 고딕" w:hAnsi="맑은 고딕" w:cs="Times New Roman"/>
                <w:kern w:val="2"/>
                <w:sz w:val="20"/>
                <w:szCs w:val="20"/>
              </w:rPr>
              <w:t xml:space="preserve"> </w:t>
            </w:r>
            <w:r w:rsidR="00044180" w:rsidRPr="00044180">
              <w:rPr>
                <w:rFonts w:ascii="맑은 고딕" w:eastAsia="맑은 고딕" w:hAnsi="맑은 고딕" w:cs="Times New Roman"/>
                <w:kern w:val="2"/>
                <w:sz w:val="20"/>
                <w:szCs w:val="20"/>
              </w:rPr>
              <w:t>/</w:t>
            </w:r>
            <w:proofErr w:type="spellStart"/>
            <w:r w:rsidR="00044180" w:rsidRPr="00044180">
              <w:rPr>
                <w:rFonts w:ascii="맑은 고딕" w:eastAsia="맑은 고딕" w:hAnsi="맑은 고딕" w:cs="Times New Roman"/>
                <w:kern w:val="2"/>
                <w:sz w:val="20"/>
                <w:szCs w:val="20"/>
              </w:rPr>
              <w:t>api</w:t>
            </w:r>
            <w:proofErr w:type="spellEnd"/>
            <w:r w:rsidR="00044180" w:rsidRPr="00044180">
              <w:rPr>
                <w:rFonts w:ascii="맑은 고딕" w:eastAsia="맑은 고딕" w:hAnsi="맑은 고딕" w:cs="Times New Roman"/>
                <w:kern w:val="2"/>
                <w:sz w:val="20"/>
                <w:szCs w:val="20"/>
              </w:rPr>
              <w:t>/cc/</w:t>
            </w:r>
            <w:proofErr w:type="spellStart"/>
            <w:r w:rsidR="0063045B"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>b</w:t>
            </w:r>
            <w:r w:rsidR="0063045B">
              <w:rPr>
                <w:rFonts w:ascii="맑은 고딕" w:eastAsia="맑은 고딕" w:hAnsi="맑은 고딕" w:cs="Times New Roman"/>
                <w:kern w:val="2"/>
                <w:sz w:val="20"/>
                <w:szCs w:val="20"/>
              </w:rPr>
              <w:t>illkey</w:t>
            </w:r>
            <w:proofErr w:type="spellEnd"/>
            <w:r w:rsidR="00044180" w:rsidRPr="00044180">
              <w:rPr>
                <w:rFonts w:ascii="맑은 고딕" w:eastAsia="맑은 고딕" w:hAnsi="맑은 고딕" w:cs="Times New Roman"/>
                <w:kern w:val="2"/>
                <w:sz w:val="20"/>
                <w:szCs w:val="20"/>
              </w:rPr>
              <w:t>/</w:t>
            </w:r>
            <w:r w:rsidR="0063045B">
              <w:rPr>
                <w:rFonts w:ascii="맑은 고딕" w:eastAsia="맑은 고딕" w:hAnsi="맑은 고딕" w:cs="Times New Roman"/>
                <w:kern w:val="2"/>
                <w:sz w:val="20"/>
                <w:szCs w:val="20"/>
              </w:rPr>
              <w:t>register</w:t>
            </w:r>
          </w:p>
        </w:tc>
      </w:tr>
      <w:tr w:rsidR="002C6D6E" w:rsidRPr="00D91385" w14:paraId="743F04A8" w14:textId="77777777" w:rsidTr="0063045B">
        <w:trPr>
          <w:trHeight w:val="353"/>
        </w:trPr>
        <w:tc>
          <w:tcPr>
            <w:tcW w:w="28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E2E39C" w14:textId="164C5938" w:rsidR="002C6D6E" w:rsidRPr="00D91385" w:rsidRDefault="00266F02" w:rsidP="002C6D6E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Times New Roman"/>
                <w:kern w:val="2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 xml:space="preserve">신용카드 </w:t>
            </w:r>
            <w:proofErr w:type="spellStart"/>
            <w:r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>빌키</w:t>
            </w:r>
            <w:proofErr w:type="spellEnd"/>
            <w:r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 xml:space="preserve"> 결제</w:t>
            </w:r>
          </w:p>
        </w:tc>
        <w:tc>
          <w:tcPr>
            <w:tcW w:w="68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42AEF7" w14:textId="3238B00C" w:rsidR="002C6D6E" w:rsidRPr="00D91385" w:rsidRDefault="002C6D6E" w:rsidP="0063045B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Times New Roman"/>
                <w:kern w:val="2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>결제승인서버 도메인 +</w:t>
            </w:r>
            <w:r w:rsidRPr="00D91385">
              <w:rPr>
                <w:rFonts w:ascii="맑은 고딕" w:eastAsia="맑은 고딕" w:hAnsi="맑은 고딕" w:cs="Times New Roman"/>
                <w:kern w:val="2"/>
                <w:sz w:val="20"/>
                <w:szCs w:val="20"/>
              </w:rPr>
              <w:t xml:space="preserve"> </w:t>
            </w:r>
            <w:r w:rsidRPr="00D91385"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>/</w:t>
            </w:r>
            <w:proofErr w:type="spellStart"/>
            <w:r w:rsidRPr="00D91385"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>api</w:t>
            </w:r>
            <w:proofErr w:type="spellEnd"/>
            <w:r w:rsidRPr="00D91385"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>/cc/</w:t>
            </w:r>
            <w:proofErr w:type="spellStart"/>
            <w:r w:rsidR="0063045B">
              <w:rPr>
                <w:rFonts w:ascii="맑은 고딕" w:eastAsia="맑은 고딕" w:hAnsi="맑은 고딕" w:cs="Times New Roman"/>
                <w:kern w:val="2"/>
                <w:sz w:val="20"/>
                <w:szCs w:val="20"/>
              </w:rPr>
              <w:t>billkey</w:t>
            </w:r>
            <w:proofErr w:type="spellEnd"/>
            <w:r w:rsidRPr="00D91385"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>/</w:t>
            </w:r>
            <w:proofErr w:type="spellStart"/>
            <w:r w:rsidR="0063045B" w:rsidRPr="00D91385"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>approv</w:t>
            </w:r>
            <w:proofErr w:type="spellEnd"/>
          </w:p>
        </w:tc>
      </w:tr>
      <w:tr w:rsidR="0063045B" w:rsidRPr="00D91385" w14:paraId="60E7A7E2" w14:textId="77777777" w:rsidTr="0063045B">
        <w:trPr>
          <w:trHeight w:val="353"/>
        </w:trPr>
        <w:tc>
          <w:tcPr>
            <w:tcW w:w="28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201CB9" w14:textId="42515ED7" w:rsidR="0063045B" w:rsidRDefault="0063045B" w:rsidP="0063045B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Times New Roman"/>
                <w:kern w:val="2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 xml:space="preserve">신용카드 </w:t>
            </w:r>
            <w:proofErr w:type="spellStart"/>
            <w:r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>빌키</w:t>
            </w:r>
            <w:proofErr w:type="spellEnd"/>
            <w:r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 xml:space="preserve"> 결제 취소</w:t>
            </w:r>
          </w:p>
        </w:tc>
        <w:tc>
          <w:tcPr>
            <w:tcW w:w="68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FABB13" w14:textId="29A4D537" w:rsidR="0063045B" w:rsidRPr="00D91385" w:rsidRDefault="0063045B" w:rsidP="0063045B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Times New Roman"/>
                <w:kern w:val="2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>결제승인서버 도메인 +</w:t>
            </w:r>
            <w:r w:rsidRPr="00D91385">
              <w:rPr>
                <w:rFonts w:ascii="맑은 고딕" w:eastAsia="맑은 고딕" w:hAnsi="맑은 고딕" w:cs="Times New Roman"/>
                <w:kern w:val="2"/>
                <w:sz w:val="20"/>
                <w:szCs w:val="20"/>
              </w:rPr>
              <w:t xml:space="preserve"> </w:t>
            </w:r>
            <w:r w:rsidRPr="00D91385"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>/</w:t>
            </w:r>
            <w:proofErr w:type="spellStart"/>
            <w:r w:rsidRPr="00D91385"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>api</w:t>
            </w:r>
            <w:proofErr w:type="spellEnd"/>
            <w:r w:rsidRPr="00D91385"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>/cc/</w:t>
            </w:r>
            <w:proofErr w:type="spellStart"/>
            <w:r w:rsidRPr="00D91385"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>approv</w:t>
            </w:r>
            <w:proofErr w:type="spellEnd"/>
            <w:r w:rsidRPr="00D91385"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>/</w:t>
            </w:r>
            <w:r w:rsidRPr="00D91385">
              <w:rPr>
                <w:rFonts w:ascii="맑은 고딕" w:eastAsia="맑은 고딕" w:hAnsi="맑은 고딕" w:cs="Times New Roman"/>
                <w:kern w:val="2"/>
                <w:sz w:val="20"/>
                <w:szCs w:val="20"/>
              </w:rPr>
              <w:t>cancel</w:t>
            </w:r>
          </w:p>
        </w:tc>
      </w:tr>
      <w:tr w:rsidR="0063045B" w:rsidRPr="00D91385" w14:paraId="6E2A392E" w14:textId="77777777" w:rsidTr="0063045B">
        <w:trPr>
          <w:trHeight w:val="353"/>
        </w:trPr>
        <w:tc>
          <w:tcPr>
            <w:tcW w:w="28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413974" w14:textId="4B01489E" w:rsidR="0063045B" w:rsidRDefault="0063045B" w:rsidP="0063045B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Times New Roman"/>
                <w:kern w:val="2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 xml:space="preserve">신용카드 </w:t>
            </w:r>
            <w:proofErr w:type="spellStart"/>
            <w:r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>빌키</w:t>
            </w:r>
            <w:proofErr w:type="spellEnd"/>
            <w:r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 xml:space="preserve"> 해지</w:t>
            </w:r>
          </w:p>
        </w:tc>
        <w:tc>
          <w:tcPr>
            <w:tcW w:w="68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45CF31" w14:textId="51588F17" w:rsidR="0063045B" w:rsidRPr="00D91385" w:rsidRDefault="0063045B" w:rsidP="00454975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Times New Roman"/>
                <w:kern w:val="2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>결제승인서버 도메인 +</w:t>
            </w:r>
            <w:r w:rsidRPr="00D91385">
              <w:rPr>
                <w:rFonts w:ascii="맑은 고딕" w:eastAsia="맑은 고딕" w:hAnsi="맑은 고딕" w:cs="Times New Roman"/>
                <w:kern w:val="2"/>
                <w:sz w:val="20"/>
                <w:szCs w:val="20"/>
              </w:rPr>
              <w:t xml:space="preserve"> </w:t>
            </w:r>
            <w:r w:rsidRPr="00D91385"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>/</w:t>
            </w:r>
            <w:proofErr w:type="spellStart"/>
            <w:r w:rsidRPr="00D91385"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>api</w:t>
            </w:r>
            <w:proofErr w:type="spellEnd"/>
            <w:r w:rsidRPr="00D91385"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>/cc/</w:t>
            </w:r>
            <w:proofErr w:type="spellStart"/>
            <w:r w:rsidR="00454975">
              <w:rPr>
                <w:rFonts w:ascii="맑은 고딕" w:eastAsia="맑은 고딕" w:hAnsi="맑은 고딕" w:cs="Times New Roman"/>
                <w:kern w:val="2"/>
                <w:sz w:val="20"/>
                <w:szCs w:val="20"/>
              </w:rPr>
              <w:t>billkey</w:t>
            </w:r>
            <w:proofErr w:type="spellEnd"/>
            <w:r w:rsidRPr="00D91385"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Times New Roman"/>
                <w:kern w:val="2"/>
                <w:sz w:val="20"/>
                <w:szCs w:val="20"/>
              </w:rPr>
              <w:t>unregister</w:t>
            </w:r>
          </w:p>
        </w:tc>
      </w:tr>
    </w:tbl>
    <w:p w14:paraId="77E4DBE5" w14:textId="054E837D" w:rsidR="003C5856" w:rsidRPr="00D91385" w:rsidRDefault="003C5856" w:rsidP="00155F98">
      <w:pPr>
        <w:pStyle w:val="2"/>
        <w:rPr>
          <w:rFonts w:ascii="맑은 고딕" w:hAnsi="맑은 고딕" w:cs="Times New Roman"/>
          <w:kern w:val="2"/>
        </w:rPr>
      </w:pPr>
      <w:bookmarkStart w:id="28" w:name="_결제수단"/>
      <w:bookmarkStart w:id="29" w:name="_Toc209616297"/>
      <w:bookmarkEnd w:id="28"/>
      <w:r w:rsidRPr="00D91385">
        <w:rPr>
          <w:rFonts w:ascii="맑은 고딕" w:hAnsi="맑은 고딕" w:hint="eastAsia"/>
        </w:rPr>
        <w:t>결제수단</w:t>
      </w:r>
      <w:bookmarkEnd w:id="29"/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7648"/>
      </w:tblGrid>
      <w:tr w:rsidR="00644DC6" w:rsidRPr="00D91385" w14:paraId="3FBB043A" w14:textId="77777777" w:rsidTr="00BA0F82">
        <w:trPr>
          <w:trHeight w:val="339"/>
        </w:trPr>
        <w:tc>
          <w:tcPr>
            <w:tcW w:w="1984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F530397" w14:textId="77777777" w:rsidR="00644DC6" w:rsidRPr="00D91385" w:rsidRDefault="00644DC6" w:rsidP="00673F5F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b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7648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EBDBAFB" w14:textId="77777777" w:rsidR="00644DC6" w:rsidRPr="00D91385" w:rsidRDefault="00644DC6" w:rsidP="00673F5F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b/>
                <w:color w:val="000000"/>
                <w:sz w:val="20"/>
                <w:szCs w:val="20"/>
              </w:rPr>
              <w:t>설명</w:t>
            </w:r>
          </w:p>
        </w:tc>
      </w:tr>
      <w:tr w:rsidR="00644DC6" w:rsidRPr="00D91385" w14:paraId="18BF0BBE" w14:textId="77777777" w:rsidTr="00BA0F82">
        <w:trPr>
          <w:trHeight w:val="353"/>
        </w:trPr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9E0522" w14:textId="3034D6EE" w:rsidR="00644DC6" w:rsidRPr="00D91385" w:rsidRDefault="00644DC6" w:rsidP="00644DC6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>신용카드</w:t>
            </w:r>
          </w:p>
        </w:tc>
        <w:tc>
          <w:tcPr>
            <w:tcW w:w="764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379795" w14:textId="34C78147" w:rsidR="00644DC6" w:rsidRPr="00D91385" w:rsidRDefault="00644DC6" w:rsidP="00644DC6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cs="Times New Roman" w:hint="eastAsia"/>
                <w:kern w:val="2"/>
                <w:sz w:val="20"/>
                <w:szCs w:val="20"/>
              </w:rPr>
              <w:t>CC</w:t>
            </w:r>
          </w:p>
        </w:tc>
      </w:tr>
    </w:tbl>
    <w:p w14:paraId="65F6293C" w14:textId="77777777" w:rsidR="0053236F" w:rsidRPr="00D91385" w:rsidRDefault="0053236F" w:rsidP="0053236F">
      <w:pPr>
        <w:pStyle w:val="2"/>
        <w:rPr>
          <w:rFonts w:ascii="맑은 고딕" w:hAnsi="맑은 고딕"/>
        </w:rPr>
      </w:pPr>
      <w:bookmarkStart w:id="30" w:name="_결제그룹"/>
      <w:bookmarkStart w:id="31" w:name="_카드사코드_리스트"/>
      <w:bookmarkStart w:id="32" w:name="_Toc209616298"/>
      <w:bookmarkEnd w:id="30"/>
      <w:bookmarkEnd w:id="31"/>
      <w:r w:rsidRPr="00D91385">
        <w:rPr>
          <w:rFonts w:ascii="맑은 고딕" w:hAnsi="맑은 고딕" w:hint="eastAsia"/>
        </w:rPr>
        <w:t>결제그룹</w:t>
      </w:r>
      <w:bookmarkEnd w:id="32"/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7648"/>
      </w:tblGrid>
      <w:tr w:rsidR="0053236F" w:rsidRPr="00D91385" w14:paraId="1F26170E" w14:textId="77777777" w:rsidTr="0053236F">
        <w:trPr>
          <w:trHeight w:val="339"/>
        </w:trPr>
        <w:tc>
          <w:tcPr>
            <w:tcW w:w="1984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F98D31E" w14:textId="77777777" w:rsidR="0053236F" w:rsidRPr="00D91385" w:rsidRDefault="0053236F" w:rsidP="00673F5F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b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7648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4E7E418" w14:textId="77777777" w:rsidR="0053236F" w:rsidRPr="00D91385" w:rsidRDefault="0053236F" w:rsidP="00673F5F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b/>
                <w:color w:val="000000"/>
                <w:sz w:val="20"/>
                <w:szCs w:val="20"/>
              </w:rPr>
              <w:t>설명</w:t>
            </w:r>
          </w:p>
        </w:tc>
      </w:tr>
      <w:tr w:rsidR="0053236F" w:rsidRPr="00D91385" w14:paraId="0187D6E5" w14:textId="77777777" w:rsidTr="0053236F">
        <w:trPr>
          <w:trHeight w:val="353"/>
        </w:trPr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8C98B5" w14:textId="77777777" w:rsidR="0053236F" w:rsidRPr="00D91385" w:rsidRDefault="0053236F" w:rsidP="00673F5F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1차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PG</w:t>
            </w:r>
          </w:p>
        </w:tc>
        <w:tc>
          <w:tcPr>
            <w:tcW w:w="764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CB3A4A" w14:textId="77777777" w:rsidR="0053236F" w:rsidRPr="00D91385" w:rsidRDefault="0053236F" w:rsidP="00673F5F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O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PG</w:t>
            </w:r>
          </w:p>
        </w:tc>
      </w:tr>
    </w:tbl>
    <w:p w14:paraId="57418578" w14:textId="77777777" w:rsidR="00F37F56" w:rsidRPr="00F37F56" w:rsidRDefault="00F37F56" w:rsidP="00F37F56">
      <w:bookmarkStart w:id="33" w:name="_결제타입"/>
      <w:bookmarkEnd w:id="33"/>
    </w:p>
    <w:p w14:paraId="064812F1" w14:textId="7B08ED8F" w:rsidR="00683076" w:rsidRPr="00D91385" w:rsidRDefault="003C5856" w:rsidP="00155F98">
      <w:pPr>
        <w:pStyle w:val="2"/>
        <w:rPr>
          <w:rFonts w:ascii="맑은 고딕" w:hAnsi="맑은 고딕"/>
        </w:rPr>
      </w:pPr>
      <w:bookmarkStart w:id="34" w:name="_Toc209616299"/>
      <w:r w:rsidRPr="00D91385">
        <w:rPr>
          <w:rFonts w:ascii="맑은 고딕" w:hAnsi="맑은 고딕" w:hint="eastAsia"/>
        </w:rPr>
        <w:t>카드사코드 리스트</w:t>
      </w:r>
      <w:bookmarkEnd w:id="34"/>
    </w:p>
    <w:tbl>
      <w:tblPr>
        <w:tblOverlap w:val="never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6657"/>
      </w:tblGrid>
      <w:tr w:rsidR="0028799A" w:rsidRPr="00D91385" w14:paraId="5BE11907" w14:textId="77777777" w:rsidTr="00AD24E5">
        <w:trPr>
          <w:trHeight w:val="339"/>
          <w:jc w:val="center"/>
        </w:trPr>
        <w:tc>
          <w:tcPr>
            <w:tcW w:w="2975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6FA10C6" w14:textId="3B7EB0AA" w:rsidR="0028799A" w:rsidRPr="00D91385" w:rsidRDefault="0028799A" w:rsidP="0028799A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b/>
                <w:bCs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b/>
                <w:bCs/>
                <w:color w:val="000000"/>
                <w:sz w:val="20"/>
                <w:szCs w:val="20"/>
              </w:rPr>
              <w:t>코드</w:t>
            </w:r>
          </w:p>
        </w:tc>
        <w:tc>
          <w:tcPr>
            <w:tcW w:w="6657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262303C" w14:textId="332C7FE6" w:rsidR="0028799A" w:rsidRPr="00D91385" w:rsidRDefault="0028799A" w:rsidP="0028799A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b/>
                <w:bCs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b/>
                <w:bCs/>
                <w:color w:val="000000"/>
                <w:sz w:val="20"/>
                <w:szCs w:val="20"/>
              </w:rPr>
              <w:t>카드사</w:t>
            </w:r>
          </w:p>
        </w:tc>
      </w:tr>
      <w:tr w:rsidR="0028799A" w:rsidRPr="00D91385" w14:paraId="4D791BAA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58A1A53" w14:textId="11DBCCA3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1101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E20DADC" w14:textId="79FD7F2F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국민카드</w:t>
            </w:r>
          </w:p>
        </w:tc>
      </w:tr>
      <w:tr w:rsidR="0028799A" w:rsidRPr="00D91385" w14:paraId="208C2BA7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FFBF298" w14:textId="3C7373D2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1102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F96A031" w14:textId="342F0413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현대카드</w:t>
            </w:r>
          </w:p>
        </w:tc>
      </w:tr>
      <w:tr w:rsidR="0028799A" w:rsidRPr="00D91385" w14:paraId="409BE3B7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A297844" w14:textId="377BCAF5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lastRenderedPageBreak/>
              <w:t>1103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3F7B307" w14:textId="2325ECED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롯데카드</w:t>
            </w:r>
          </w:p>
        </w:tc>
      </w:tr>
      <w:tr w:rsidR="0028799A" w:rsidRPr="00D91385" w14:paraId="56CD8DA7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F1EF9CD" w14:textId="26C01C48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1104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2620E5C" w14:textId="3309BD1D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삼성카드</w:t>
            </w:r>
          </w:p>
        </w:tc>
      </w:tr>
      <w:tr w:rsidR="0028799A" w:rsidRPr="00D91385" w14:paraId="2BD8EBA8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3EB907C" w14:textId="3BD5613A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1105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F12B5E6" w14:textId="03FFB5B5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하나카드</w:t>
            </w:r>
          </w:p>
        </w:tc>
      </w:tr>
      <w:tr w:rsidR="0028799A" w:rsidRPr="00D91385" w14:paraId="3843A173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DF509E1" w14:textId="15957878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1106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C88D441" w14:textId="223B5635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BC카드</w:t>
            </w:r>
          </w:p>
        </w:tc>
      </w:tr>
      <w:tr w:rsidR="0028799A" w:rsidRPr="00D91385" w14:paraId="175AC3C6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6E8F7E9" w14:textId="10153835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1107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27B82EE" w14:textId="191A025A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신한카드</w:t>
            </w:r>
          </w:p>
        </w:tc>
      </w:tr>
      <w:tr w:rsidR="0028799A" w:rsidRPr="00D91385" w14:paraId="2813DC1C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A9DC276" w14:textId="1CEFF218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1108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139F90B" w14:textId="3C27527B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NH농협카드</w:t>
            </w:r>
          </w:p>
        </w:tc>
      </w:tr>
      <w:tr w:rsidR="0028799A" w:rsidRPr="00D91385" w14:paraId="62975A5F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5852F30" w14:textId="6372E1C0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2283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1700C5F" w14:textId="494B6A87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proofErr w:type="spellStart"/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우리카드</w:t>
            </w:r>
            <w:proofErr w:type="spellEnd"/>
          </w:p>
        </w:tc>
      </w:tr>
      <w:tr w:rsidR="0028799A" w:rsidRPr="00D91385" w14:paraId="5E54976F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EE34856" w14:textId="6E426FAA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2202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05B017B" w14:textId="05C2ADA5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KDB산업은행카드</w:t>
            </w:r>
          </w:p>
        </w:tc>
      </w:tr>
      <w:tr w:rsidR="0028799A" w:rsidRPr="00D91385" w14:paraId="5613F539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588E18B" w14:textId="56B36E9C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2207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F414580" w14:textId="3CA74DE2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수협카드</w:t>
            </w:r>
          </w:p>
        </w:tc>
      </w:tr>
      <w:tr w:rsidR="0028799A" w:rsidRPr="00D91385" w14:paraId="52AAFAF6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02B55B8" w14:textId="046A8E01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2209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984472B" w14:textId="06D67FA7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proofErr w:type="spellStart"/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신협체크카드</w:t>
            </w:r>
            <w:proofErr w:type="spellEnd"/>
          </w:p>
        </w:tc>
      </w:tr>
      <w:tr w:rsidR="0028799A" w:rsidRPr="00D91385" w14:paraId="736E8874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9D87D94" w14:textId="7275C492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2234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156A116" w14:textId="2B031924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광주카드</w:t>
            </w:r>
          </w:p>
        </w:tc>
      </w:tr>
      <w:tr w:rsidR="0028799A" w:rsidRPr="00D91385" w14:paraId="5C5A95E8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9B5CA40" w14:textId="1A35C651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2235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E1CA7B4" w14:textId="1C05CD85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제주카드</w:t>
            </w:r>
          </w:p>
        </w:tc>
      </w:tr>
      <w:tr w:rsidR="0028799A" w:rsidRPr="00D91385" w14:paraId="0D3EF141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DCB936D" w14:textId="42BA044F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2237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5E3BFBA" w14:textId="75441F4A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전북카드</w:t>
            </w:r>
          </w:p>
        </w:tc>
      </w:tr>
      <w:tr w:rsidR="0028799A" w:rsidRPr="00D91385" w14:paraId="0C1CD551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BEDD41B" w14:textId="49302EE9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2253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DEEC588" w14:textId="58847A1C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proofErr w:type="spellStart"/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씨티카드</w:t>
            </w:r>
            <w:proofErr w:type="spellEnd"/>
          </w:p>
        </w:tc>
      </w:tr>
      <w:tr w:rsidR="0028799A" w:rsidRPr="00D91385" w14:paraId="6C3D1B44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42AEF02" w14:textId="7F4BFD94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2271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E1FFD16" w14:textId="214C1CF7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우체국카드</w:t>
            </w:r>
          </w:p>
        </w:tc>
      </w:tr>
      <w:tr w:rsidR="0028799A" w:rsidRPr="00D91385" w14:paraId="295DEC6A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322E8B4" w14:textId="134375E1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2281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D4634A2" w14:textId="1E0DE446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외환카드</w:t>
            </w:r>
          </w:p>
        </w:tc>
      </w:tr>
      <w:tr w:rsidR="0028799A" w:rsidRPr="00D91385" w14:paraId="73C253D6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4B99B2F" w14:textId="01173940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2203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F831B7C" w14:textId="72FBED24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롯데AMEX</w:t>
            </w:r>
          </w:p>
        </w:tc>
      </w:tr>
      <w:tr w:rsidR="0028799A" w:rsidRPr="00D91385" w14:paraId="43B7BAA1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2FD8408" w14:textId="7A7F89ED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2204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2BEFB34" w14:textId="09DB4854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하나BC카드</w:t>
            </w:r>
          </w:p>
        </w:tc>
      </w:tr>
      <w:tr w:rsidR="0028799A" w:rsidRPr="00D91385" w14:paraId="4699A63E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0DD9341" w14:textId="0F8B8493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2210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F66D22C" w14:textId="7669AC07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상호저축은행</w:t>
            </w:r>
          </w:p>
        </w:tc>
      </w:tr>
      <w:tr w:rsidR="0028799A" w:rsidRPr="00D91385" w14:paraId="586028DC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8FC864A" w14:textId="7C0C6658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2211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AB8A35E" w14:textId="02BF49CA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MG새마을금고</w:t>
            </w:r>
          </w:p>
        </w:tc>
      </w:tr>
      <w:tr w:rsidR="0028799A" w:rsidRPr="00D91385" w14:paraId="57DC6B4C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6814CBF" w14:textId="3E0D36C0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2227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96A2363" w14:textId="1BFA2C0F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한미카드</w:t>
            </w:r>
          </w:p>
        </w:tc>
      </w:tr>
      <w:tr w:rsidR="0028799A" w:rsidRPr="00D91385" w14:paraId="0F6AB5B2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5E2181A" w14:textId="0BC917DA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2284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DC37BA1" w14:textId="3CA4C3C9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케이뱅크</w:t>
            </w:r>
          </w:p>
        </w:tc>
      </w:tr>
      <w:tr w:rsidR="0028799A" w:rsidRPr="00D91385" w14:paraId="070B719D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C758756" w14:textId="5D123EE5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2285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3D5AAF0" w14:textId="2003AD23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카카오뱅크</w:t>
            </w:r>
          </w:p>
        </w:tc>
      </w:tr>
      <w:tr w:rsidR="0028799A" w:rsidRPr="00D91385" w14:paraId="5D732259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6A5A636" w14:textId="24F9A9DE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2286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BE64F0A" w14:textId="18F674F4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토스뱅크</w:t>
            </w:r>
          </w:p>
        </w:tc>
      </w:tr>
      <w:tr w:rsidR="0028799A" w:rsidRPr="00D91385" w14:paraId="409AC7E1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5E9ADB5" w14:textId="0CF2D17E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2301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0B9BD2B" w14:textId="5A5B7E94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교보증권</w:t>
            </w:r>
          </w:p>
        </w:tc>
      </w:tr>
      <w:tr w:rsidR="0028799A" w:rsidRPr="00D91385" w14:paraId="271A3423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0DD6CEB" w14:textId="334EF55D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2302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9A842DE" w14:textId="7727B1AC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유진투자증권</w:t>
            </w:r>
          </w:p>
        </w:tc>
      </w:tr>
      <w:tr w:rsidR="0028799A" w:rsidRPr="00D91385" w14:paraId="15075391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7DFBD12" w14:textId="551D95AD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2303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D655F56" w14:textId="6B03E9EF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proofErr w:type="spellStart"/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미래에셋증권</w:t>
            </w:r>
            <w:proofErr w:type="spellEnd"/>
          </w:p>
        </w:tc>
      </w:tr>
      <w:tr w:rsidR="0028799A" w:rsidRPr="00D91385" w14:paraId="73C049E0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343A820" w14:textId="32DF00D9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lastRenderedPageBreak/>
              <w:t>2304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595829B" w14:textId="30306305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동부증권</w:t>
            </w:r>
          </w:p>
        </w:tc>
      </w:tr>
      <w:tr w:rsidR="0028799A" w:rsidRPr="00D91385" w14:paraId="6BBD12CF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823A0B8" w14:textId="4F879000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2305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9D99886" w14:textId="1EAC3322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proofErr w:type="spellStart"/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유안타증권</w:t>
            </w:r>
            <w:proofErr w:type="spellEnd"/>
          </w:p>
        </w:tc>
      </w:tr>
      <w:tr w:rsidR="0028799A" w:rsidRPr="00D91385" w14:paraId="4A22FD72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965DDF2" w14:textId="3B61E18B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2306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40049FA" w14:textId="35167740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SK증권</w:t>
            </w:r>
          </w:p>
        </w:tc>
      </w:tr>
      <w:tr w:rsidR="0028799A" w:rsidRPr="00D91385" w14:paraId="3BE809E5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FC05484" w14:textId="4FD07BF2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2307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0774D94" w14:textId="0C2FC005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NH투자증권</w:t>
            </w:r>
          </w:p>
        </w:tc>
      </w:tr>
      <w:tr w:rsidR="0028799A" w:rsidRPr="00D91385" w14:paraId="58459153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978C0E7" w14:textId="7FE510C3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2308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88D1AAF" w14:textId="11C11376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한국투자증권</w:t>
            </w:r>
          </w:p>
        </w:tc>
      </w:tr>
      <w:tr w:rsidR="0028799A" w:rsidRPr="00D91385" w14:paraId="5CF76AEC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D1060C9" w14:textId="1ACDB59B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2309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85DAE61" w14:textId="60BCB4ED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KB증권(현대)</w:t>
            </w:r>
          </w:p>
        </w:tc>
      </w:tr>
      <w:tr w:rsidR="0028799A" w:rsidRPr="00D91385" w14:paraId="02C4CF6B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C865E27" w14:textId="5355F68A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2310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9D6DC0E" w14:textId="23DFEE98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한화투자증권</w:t>
            </w:r>
          </w:p>
        </w:tc>
      </w:tr>
      <w:tr w:rsidR="0028799A" w:rsidRPr="00D91385" w14:paraId="01970D0D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72B4537" w14:textId="1ADC5B9B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2305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20B2BAC" w14:textId="12B31668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proofErr w:type="spellStart"/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유안타증권</w:t>
            </w:r>
            <w:proofErr w:type="spellEnd"/>
          </w:p>
        </w:tc>
      </w:tr>
      <w:tr w:rsidR="0028799A" w:rsidRPr="00D91385" w14:paraId="08DF5E34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AACE1D4" w14:textId="7C2DB825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2306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5604260" w14:textId="00FE59AF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SK증권</w:t>
            </w:r>
          </w:p>
        </w:tc>
      </w:tr>
      <w:tr w:rsidR="0028799A" w:rsidRPr="00D91385" w14:paraId="11679637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BE44A1A" w14:textId="4DFA73A7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2307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FFB93F3" w14:textId="1C33A5F0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NH투자증권</w:t>
            </w:r>
          </w:p>
        </w:tc>
      </w:tr>
      <w:tr w:rsidR="0028799A" w:rsidRPr="00D91385" w14:paraId="542A0352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0F07CE2" w14:textId="6ACE40B2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2308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4F3B315" w14:textId="0594D9B0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한국투자증권</w:t>
            </w:r>
          </w:p>
        </w:tc>
      </w:tr>
      <w:tr w:rsidR="0028799A" w:rsidRPr="00D91385" w14:paraId="637315B8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01381EC" w14:textId="51150F2E" w:rsidR="0028799A" w:rsidRPr="00D91385" w:rsidRDefault="0028799A" w:rsidP="005F70A7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2309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76BF3C1" w14:textId="2FF441A9" w:rsidR="0028799A" w:rsidRPr="00D91385" w:rsidRDefault="0028799A" w:rsidP="005F70A7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KB증권(현대)</w:t>
            </w:r>
          </w:p>
        </w:tc>
      </w:tr>
      <w:tr w:rsidR="0028799A" w:rsidRPr="00D91385" w14:paraId="5F89916C" w14:textId="77777777" w:rsidTr="00AD24E5">
        <w:trPr>
          <w:trHeight w:val="353"/>
          <w:jc w:val="center"/>
        </w:trPr>
        <w:tc>
          <w:tcPr>
            <w:tcW w:w="2975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4F6B6F3" w14:textId="3B9CD039" w:rsidR="0028799A" w:rsidRPr="00D91385" w:rsidRDefault="0028799A" w:rsidP="0028799A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2310</w:t>
            </w:r>
          </w:p>
        </w:tc>
        <w:tc>
          <w:tcPr>
            <w:tcW w:w="665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7D55E25" w14:textId="09ECFB71" w:rsidR="0028799A" w:rsidRPr="00D91385" w:rsidRDefault="0028799A" w:rsidP="0028799A">
            <w:pPr>
              <w:autoSpaceDN w:val="0"/>
              <w:spacing w:before="40" w:after="40"/>
              <w:textAlignment w:val="baseline"/>
              <w:rPr>
                <w:rFonts w:ascii="맑은 고딕" w:eastAsia="맑은 고딕" w:hAnsi="맑은 고딕" w:cs="바탕"/>
                <w:color w:val="000000"/>
                <w:sz w:val="20"/>
                <w:szCs w:val="20"/>
              </w:rPr>
            </w:pPr>
            <w:r w:rsidRPr="00D91385">
              <w:rPr>
                <w:rFonts w:ascii="맑은 고딕" w:eastAsia="맑은 고딕" w:hAnsi="맑은 고딕" w:cs="바탕" w:hint="eastAsia"/>
                <w:color w:val="000000"/>
                <w:sz w:val="20"/>
                <w:szCs w:val="20"/>
              </w:rPr>
              <w:t>한화투자증권</w:t>
            </w:r>
          </w:p>
        </w:tc>
      </w:tr>
    </w:tbl>
    <w:p w14:paraId="208E7505" w14:textId="39EB9A47" w:rsidR="003C5856" w:rsidRPr="00D91385" w:rsidRDefault="003C5856" w:rsidP="00155F98">
      <w:pPr>
        <w:pStyle w:val="2"/>
        <w:rPr>
          <w:rFonts w:ascii="맑은 고딕" w:hAnsi="맑은 고딕" w:cs="Times New Roman"/>
          <w:kern w:val="2"/>
        </w:rPr>
      </w:pPr>
      <w:bookmarkStart w:id="35" w:name="_은행코드_리스트"/>
      <w:bookmarkStart w:id="36" w:name="_결제처리결과코드_리스트"/>
      <w:bookmarkStart w:id="37" w:name="_Toc209616300"/>
      <w:bookmarkEnd w:id="35"/>
      <w:bookmarkEnd w:id="36"/>
      <w:r w:rsidRPr="00D91385">
        <w:rPr>
          <w:rFonts w:ascii="맑은 고딕" w:hAnsi="맑은 고딕" w:hint="eastAsia"/>
        </w:rPr>
        <w:t>결제처리결과코드 리스트</w:t>
      </w:r>
      <w:bookmarkEnd w:id="37"/>
    </w:p>
    <w:p w14:paraId="66DAEFF9" w14:textId="77777777" w:rsidR="00683076" w:rsidRPr="00D91385" w:rsidRDefault="00683076" w:rsidP="00234C1A">
      <w:pPr>
        <w:numPr>
          <w:ilvl w:val="0"/>
          <w:numId w:val="16"/>
        </w:numPr>
        <w:autoSpaceDE w:val="0"/>
        <w:autoSpaceDN w:val="0"/>
        <w:ind w:left="760" w:hanging="36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 w:rsidRPr="00D91385">
        <w:rPr>
          <w:rFonts w:ascii="맑은 고딕" w:eastAsia="맑은 고딕" w:hAnsi="맑은 고딕"/>
          <w:color w:val="000000"/>
          <w:sz w:val="18"/>
          <w:szCs w:val="18"/>
        </w:rPr>
        <w:tab/>
        <w:t>결과코드</w:t>
      </w:r>
      <w:r w:rsidRPr="00D91385">
        <w:rPr>
          <w:rFonts w:ascii="맑은 고딕" w:eastAsia="맑은 고딕" w:hAnsi="맑은 고딕" w:hint="eastAsia"/>
          <w:color w:val="000000"/>
          <w:sz w:val="18"/>
          <w:szCs w:val="18"/>
        </w:rPr>
        <w:t>(</w:t>
      </w:r>
      <w:r w:rsidRPr="00D91385">
        <w:rPr>
          <w:rFonts w:ascii="맑은 고딕" w:eastAsia="맑은 고딕" w:hAnsi="맑은 고딕"/>
          <w:color w:val="000000"/>
          <w:sz w:val="18"/>
          <w:szCs w:val="18"/>
        </w:rPr>
        <w:t>가맹점</w:t>
      </w:r>
      <w:proofErr w:type="gramStart"/>
      <w:r w:rsidRPr="00D91385">
        <w:rPr>
          <w:rFonts w:ascii="맑은 고딕" w:eastAsia="맑은 고딕" w:hAnsi="맑은 고딕" w:hint="eastAsia"/>
          <w:color w:val="000000"/>
          <w:sz w:val="18"/>
          <w:szCs w:val="18"/>
        </w:rPr>
        <w:t>) :</w:t>
      </w:r>
      <w:proofErr w:type="gramEnd"/>
      <w:r w:rsidRPr="00D91385">
        <w:rPr>
          <w:rFonts w:ascii="맑은 고딕" w:eastAsia="맑은 고딕" w:hAnsi="맑은 고딕" w:hint="eastAsia"/>
          <w:color w:val="000000"/>
          <w:sz w:val="18"/>
          <w:szCs w:val="18"/>
        </w:rPr>
        <w:t xml:space="preserve"> </w:t>
      </w:r>
      <w:r w:rsidRPr="00D91385">
        <w:rPr>
          <w:rFonts w:ascii="맑은 고딕" w:eastAsia="맑은 고딕" w:hAnsi="맑은 고딕"/>
          <w:color w:val="000000"/>
          <w:sz w:val="18"/>
          <w:szCs w:val="18"/>
        </w:rPr>
        <w:t xml:space="preserve">응답 파라미터 내 </w:t>
      </w:r>
      <w:r w:rsidRPr="00D91385">
        <w:rPr>
          <w:rFonts w:ascii="맑은 고딕" w:eastAsia="맑은 고딕" w:hAnsi="맑은 고딕" w:hint="eastAsia"/>
          <w:color w:val="000000"/>
          <w:sz w:val="18"/>
          <w:szCs w:val="18"/>
        </w:rPr>
        <w:t xml:space="preserve">RESULT_CODE </w:t>
      </w:r>
      <w:r w:rsidRPr="00D91385">
        <w:rPr>
          <w:rFonts w:ascii="맑은 고딕" w:eastAsia="맑은 고딕" w:hAnsi="맑은 고딕"/>
          <w:color w:val="000000"/>
          <w:sz w:val="18"/>
          <w:szCs w:val="18"/>
        </w:rPr>
        <w:t>항목</w:t>
      </w:r>
    </w:p>
    <w:p w14:paraId="7835157F" w14:textId="77777777" w:rsidR="00683076" w:rsidRPr="00D91385" w:rsidRDefault="00683076" w:rsidP="00234C1A">
      <w:pPr>
        <w:numPr>
          <w:ilvl w:val="0"/>
          <w:numId w:val="17"/>
        </w:numPr>
        <w:autoSpaceDE w:val="0"/>
        <w:autoSpaceDN w:val="0"/>
        <w:ind w:left="760" w:hanging="36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 w:rsidRPr="00D91385">
        <w:rPr>
          <w:rFonts w:ascii="맑은 고딕" w:eastAsia="맑은 고딕" w:hAnsi="맑은 고딕"/>
          <w:color w:val="000000"/>
          <w:sz w:val="18"/>
          <w:szCs w:val="18"/>
        </w:rPr>
        <w:tab/>
        <w:t>결과메시지</w:t>
      </w:r>
      <w:r w:rsidRPr="00D91385">
        <w:rPr>
          <w:rFonts w:ascii="맑은 고딕" w:eastAsia="맑은 고딕" w:hAnsi="맑은 고딕" w:hint="eastAsia"/>
          <w:color w:val="000000"/>
          <w:sz w:val="18"/>
          <w:szCs w:val="18"/>
        </w:rPr>
        <w:t>(</w:t>
      </w:r>
      <w:r w:rsidRPr="00D91385">
        <w:rPr>
          <w:rFonts w:ascii="맑은 고딕" w:eastAsia="맑은 고딕" w:hAnsi="맑은 고딕"/>
          <w:color w:val="000000"/>
          <w:sz w:val="18"/>
          <w:szCs w:val="18"/>
        </w:rPr>
        <w:t>가맹점</w:t>
      </w:r>
      <w:proofErr w:type="gramStart"/>
      <w:r w:rsidRPr="00D91385">
        <w:rPr>
          <w:rFonts w:ascii="맑은 고딕" w:eastAsia="맑은 고딕" w:hAnsi="맑은 고딕" w:hint="eastAsia"/>
          <w:color w:val="000000"/>
          <w:sz w:val="18"/>
          <w:szCs w:val="18"/>
        </w:rPr>
        <w:t>) :</w:t>
      </w:r>
      <w:proofErr w:type="gramEnd"/>
      <w:r w:rsidRPr="00D91385">
        <w:rPr>
          <w:rFonts w:ascii="맑은 고딕" w:eastAsia="맑은 고딕" w:hAnsi="맑은 고딕" w:hint="eastAsia"/>
          <w:color w:val="000000"/>
          <w:sz w:val="18"/>
          <w:szCs w:val="18"/>
        </w:rPr>
        <w:t xml:space="preserve"> </w:t>
      </w:r>
      <w:r w:rsidRPr="00D91385">
        <w:rPr>
          <w:rFonts w:ascii="맑은 고딕" w:eastAsia="맑은 고딕" w:hAnsi="맑은 고딕"/>
          <w:color w:val="000000"/>
          <w:sz w:val="18"/>
          <w:szCs w:val="18"/>
        </w:rPr>
        <w:t xml:space="preserve">응답 파라미터 내 </w:t>
      </w:r>
      <w:r w:rsidRPr="00D91385">
        <w:rPr>
          <w:rFonts w:ascii="맑은 고딕" w:eastAsia="맑은 고딕" w:hAnsi="맑은 고딕" w:hint="eastAsia"/>
          <w:color w:val="000000"/>
          <w:sz w:val="18"/>
          <w:szCs w:val="18"/>
        </w:rPr>
        <w:t xml:space="preserve">RESULT_MSG </w:t>
      </w:r>
      <w:r w:rsidRPr="00D91385">
        <w:rPr>
          <w:rFonts w:ascii="맑은 고딕" w:eastAsia="맑은 고딕" w:hAnsi="맑은 고딕"/>
          <w:color w:val="000000"/>
          <w:sz w:val="18"/>
          <w:szCs w:val="18"/>
        </w:rPr>
        <w:t>항목</w:t>
      </w:r>
    </w:p>
    <w:p w14:paraId="27869483" w14:textId="77777777" w:rsidR="00683076" w:rsidRPr="00D91385" w:rsidRDefault="00683076" w:rsidP="00234C1A">
      <w:pPr>
        <w:numPr>
          <w:ilvl w:val="0"/>
          <w:numId w:val="17"/>
        </w:numPr>
        <w:autoSpaceDE w:val="0"/>
        <w:autoSpaceDN w:val="0"/>
        <w:ind w:left="760" w:hanging="36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 w:rsidRPr="00D91385">
        <w:rPr>
          <w:rFonts w:ascii="맑은 고딕" w:eastAsia="맑은 고딕" w:hAnsi="맑은 고딕"/>
          <w:color w:val="000000"/>
          <w:sz w:val="18"/>
          <w:szCs w:val="18"/>
        </w:rPr>
        <w:tab/>
        <w:t>결과코드</w:t>
      </w:r>
      <w:r w:rsidRPr="00D91385">
        <w:rPr>
          <w:rFonts w:ascii="맑은 고딕" w:eastAsia="맑은 고딕" w:hAnsi="맑은 고딕" w:hint="eastAsia"/>
          <w:color w:val="000000"/>
          <w:sz w:val="18"/>
          <w:szCs w:val="18"/>
        </w:rPr>
        <w:t>(</w:t>
      </w:r>
      <w:r w:rsidRPr="00D91385">
        <w:rPr>
          <w:rFonts w:ascii="맑은 고딕" w:eastAsia="맑은 고딕" w:hAnsi="맑은 고딕"/>
          <w:color w:val="000000"/>
          <w:sz w:val="18"/>
          <w:szCs w:val="18"/>
        </w:rPr>
        <w:t>사용자</w:t>
      </w:r>
      <w:proofErr w:type="gramStart"/>
      <w:r w:rsidRPr="00D91385">
        <w:rPr>
          <w:rFonts w:ascii="맑은 고딕" w:eastAsia="맑은 고딕" w:hAnsi="맑은 고딕" w:hint="eastAsia"/>
          <w:color w:val="000000"/>
          <w:sz w:val="18"/>
          <w:szCs w:val="18"/>
        </w:rPr>
        <w:t>) :</w:t>
      </w:r>
      <w:proofErr w:type="gramEnd"/>
      <w:r w:rsidRPr="00D91385">
        <w:rPr>
          <w:rFonts w:ascii="맑은 고딕" w:eastAsia="맑은 고딕" w:hAnsi="맑은 고딕" w:hint="eastAsia"/>
          <w:color w:val="000000"/>
          <w:sz w:val="18"/>
          <w:szCs w:val="18"/>
        </w:rPr>
        <w:t xml:space="preserve"> </w:t>
      </w:r>
      <w:r w:rsidRPr="00D91385">
        <w:rPr>
          <w:rFonts w:ascii="맑은 고딕" w:eastAsia="맑은 고딕" w:hAnsi="맑은 고딕"/>
          <w:color w:val="000000"/>
          <w:sz w:val="18"/>
          <w:szCs w:val="18"/>
        </w:rPr>
        <w:t xml:space="preserve">응답 파라미터 내 </w:t>
      </w:r>
      <w:r w:rsidRPr="00D91385">
        <w:rPr>
          <w:rFonts w:ascii="맑은 고딕" w:eastAsia="맑은 고딕" w:hAnsi="맑은 고딕" w:hint="eastAsia"/>
          <w:color w:val="000000"/>
          <w:sz w:val="18"/>
          <w:szCs w:val="18"/>
        </w:rPr>
        <w:t xml:space="preserve">DRESULT_CODE </w:t>
      </w:r>
      <w:r w:rsidRPr="00D91385">
        <w:rPr>
          <w:rFonts w:ascii="맑은 고딕" w:eastAsia="맑은 고딕" w:hAnsi="맑은 고딕"/>
          <w:color w:val="000000"/>
          <w:sz w:val="18"/>
          <w:szCs w:val="18"/>
        </w:rPr>
        <w:t>항목</w:t>
      </w:r>
    </w:p>
    <w:p w14:paraId="70FC244D" w14:textId="77777777" w:rsidR="00683076" w:rsidRPr="00D91385" w:rsidRDefault="00683076" w:rsidP="00234C1A">
      <w:pPr>
        <w:numPr>
          <w:ilvl w:val="0"/>
          <w:numId w:val="18"/>
        </w:numPr>
        <w:autoSpaceDE w:val="0"/>
        <w:autoSpaceDN w:val="0"/>
        <w:ind w:left="760" w:hanging="36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 w:rsidRPr="00D91385">
        <w:rPr>
          <w:rFonts w:ascii="맑은 고딕" w:eastAsia="맑은 고딕" w:hAnsi="맑은 고딕"/>
          <w:color w:val="000000"/>
          <w:sz w:val="18"/>
          <w:szCs w:val="18"/>
        </w:rPr>
        <w:tab/>
        <w:t>결과메시지</w:t>
      </w:r>
      <w:r w:rsidRPr="00D91385">
        <w:rPr>
          <w:rFonts w:ascii="맑은 고딕" w:eastAsia="맑은 고딕" w:hAnsi="맑은 고딕" w:hint="eastAsia"/>
          <w:color w:val="000000"/>
          <w:sz w:val="18"/>
          <w:szCs w:val="18"/>
        </w:rPr>
        <w:t>(</w:t>
      </w:r>
      <w:r w:rsidRPr="00D91385">
        <w:rPr>
          <w:rFonts w:ascii="맑은 고딕" w:eastAsia="맑은 고딕" w:hAnsi="맑은 고딕"/>
          <w:color w:val="000000"/>
          <w:sz w:val="18"/>
          <w:szCs w:val="18"/>
        </w:rPr>
        <w:t>사용자</w:t>
      </w:r>
      <w:proofErr w:type="gramStart"/>
      <w:r w:rsidRPr="00D91385">
        <w:rPr>
          <w:rFonts w:ascii="맑은 고딕" w:eastAsia="맑은 고딕" w:hAnsi="맑은 고딕" w:hint="eastAsia"/>
          <w:color w:val="000000"/>
          <w:sz w:val="18"/>
          <w:szCs w:val="18"/>
        </w:rPr>
        <w:t>) :</w:t>
      </w:r>
      <w:proofErr w:type="gramEnd"/>
      <w:r w:rsidRPr="00D91385">
        <w:rPr>
          <w:rFonts w:ascii="맑은 고딕" w:eastAsia="맑은 고딕" w:hAnsi="맑은 고딕" w:hint="eastAsia"/>
          <w:color w:val="000000"/>
          <w:sz w:val="18"/>
          <w:szCs w:val="18"/>
        </w:rPr>
        <w:t xml:space="preserve"> </w:t>
      </w:r>
      <w:r w:rsidRPr="00D91385">
        <w:rPr>
          <w:rFonts w:ascii="맑은 고딕" w:eastAsia="맑은 고딕" w:hAnsi="맑은 고딕"/>
          <w:color w:val="000000"/>
          <w:sz w:val="18"/>
          <w:szCs w:val="18"/>
        </w:rPr>
        <w:t xml:space="preserve">응답 파라미터 내 </w:t>
      </w:r>
      <w:r w:rsidRPr="00D91385">
        <w:rPr>
          <w:rFonts w:ascii="맑은 고딕" w:eastAsia="맑은 고딕" w:hAnsi="맑은 고딕" w:hint="eastAsia"/>
          <w:color w:val="000000"/>
          <w:sz w:val="18"/>
          <w:szCs w:val="18"/>
        </w:rPr>
        <w:t xml:space="preserve">DRESULT_MSG </w:t>
      </w:r>
      <w:r w:rsidRPr="00D91385">
        <w:rPr>
          <w:rFonts w:ascii="맑은 고딕" w:eastAsia="맑은 고딕" w:hAnsi="맑은 고딕"/>
          <w:color w:val="000000"/>
          <w:sz w:val="18"/>
          <w:szCs w:val="18"/>
        </w:rPr>
        <w:t>항목</w:t>
      </w:r>
    </w:p>
    <w:p w14:paraId="14099F74" w14:textId="77777777" w:rsidR="00683076" w:rsidRPr="00D91385" w:rsidRDefault="00683076" w:rsidP="00155F98">
      <w:pPr>
        <w:autoSpaceDE w:val="0"/>
        <w:autoSpaceDN w:val="0"/>
        <w:ind w:left="760" w:hanging="36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</w:p>
    <w:tbl>
      <w:tblPr>
        <w:tblW w:w="963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3296"/>
        <w:gridCol w:w="1083"/>
        <w:gridCol w:w="3722"/>
      </w:tblGrid>
      <w:tr w:rsidR="00683076" w:rsidRPr="00D91385" w14:paraId="3E1485CA" w14:textId="77777777" w:rsidTr="00CC2BE1">
        <w:trPr>
          <w:trHeight w:val="255"/>
        </w:trPr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36D3D2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결과코드</w:t>
            </w:r>
          </w:p>
          <w:p w14:paraId="6268FF58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가맹점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329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8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18CDEC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결과메시지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가맹점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A0D9B5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결과코드</w:t>
            </w:r>
          </w:p>
          <w:p w14:paraId="38CCE213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사용자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372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09CD45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결과메시지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사용자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1669B359" w14:textId="77777777" w:rsidTr="00CC2BE1">
        <w:trPr>
          <w:trHeight w:val="255"/>
        </w:trPr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5D794A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EC0000</w:t>
            </w:r>
          </w:p>
        </w:tc>
        <w:tc>
          <w:tcPr>
            <w:tcW w:w="3296" w:type="dxa"/>
            <w:tcBorders>
              <w:top w:val="single" w:sz="2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02DCBC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성공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DACB65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EC0000</w:t>
            </w:r>
          </w:p>
        </w:tc>
        <w:tc>
          <w:tcPr>
            <w:tcW w:w="3722" w:type="dxa"/>
            <w:tcBorders>
              <w:top w:val="single" w:sz="2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B9DD41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성공</w:t>
            </w:r>
          </w:p>
        </w:tc>
      </w:tr>
      <w:tr w:rsidR="00683076" w:rsidRPr="00D91385" w14:paraId="0EDB1B9D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1221AA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EC1001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A269C7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거래번호 생성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C0A3E0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EC1001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5BA524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거래번호 생성 실패</w:t>
            </w:r>
          </w:p>
        </w:tc>
      </w:tr>
      <w:tr w:rsidR="00683076" w:rsidRPr="00D91385" w14:paraId="2DF3F1CA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BF1F18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EC1002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189303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거래데이타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생성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CCDC3D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EC1002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29FDA1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72BA0302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8FA63B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EC1003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E8E2B9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거래데이타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조회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4EC361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EC1003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AA277F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67391E18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1255B1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EC1004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6E4BC8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거래데이타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이관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5E0163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EC1004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68029D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2A66733B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446F7D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EC1005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75D00B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결제인증추적 조회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BB3AB2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EC1005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C78C84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결제인증추적 조회 실패</w:t>
            </w:r>
          </w:p>
        </w:tc>
      </w:tr>
      <w:tr w:rsidR="00683076" w:rsidRPr="00D91385" w14:paraId="0D46A422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5F58A7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EC1006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D8DDAD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RM(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인증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)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BD1BFA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EC1006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E70F66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거래제한으로 인한 결제실패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46F5659A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136B5D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EC1007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0AC5C6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RM(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승인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)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52017D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EC1007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0FF9F7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거래제한으로 인한 결제실패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446FD7EC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479BF0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lastRenderedPageBreak/>
              <w:t>EC1008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361B9C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RM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통계반영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CDE5D7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EC1008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F775D3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RM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통계반영 실패</w:t>
            </w:r>
          </w:p>
        </w:tc>
      </w:tr>
      <w:tr w:rsidR="00683076" w:rsidRPr="00D91385" w14:paraId="52ED60A4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BB6263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EC1009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BA27C9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결제수단 조회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953038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EC1009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67CB42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결제수단 조회 실패</w:t>
            </w:r>
          </w:p>
        </w:tc>
      </w:tr>
      <w:tr w:rsidR="00683076" w:rsidRPr="00D91385" w14:paraId="0A042391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A16039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EC1010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F55316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잘못된 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할부개월수</w:t>
            </w:r>
            <w:proofErr w:type="spellEnd"/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812784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EC1010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D5D975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잘못된 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할부개월수</w:t>
            </w:r>
            <w:proofErr w:type="spellEnd"/>
          </w:p>
        </w:tc>
      </w:tr>
      <w:tr w:rsidR="00683076" w:rsidRPr="00D91385" w14:paraId="0842D22D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D51EC8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EC1011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0AC5D6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가맹점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계약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)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정보 조회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545ACA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EC1011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2BCC22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가맹점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계약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)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정보 조회 실패</w:t>
            </w:r>
          </w:p>
        </w:tc>
      </w:tr>
      <w:tr w:rsidR="00683076" w:rsidRPr="00D91385" w14:paraId="0A76435F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85C711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EC1012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32976D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원천사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정보 조회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E8144B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EC1012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5F3B64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원천사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정보 조회 실패</w:t>
            </w:r>
          </w:p>
        </w:tc>
      </w:tr>
      <w:tr w:rsidR="00683076" w:rsidRPr="00D91385" w14:paraId="7A9295D1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035765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EC1013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3CAD42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VAN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사 조회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CFA8A6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EC1013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85C2E4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VAN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사 조회 실패</w:t>
            </w:r>
          </w:p>
        </w:tc>
      </w:tr>
      <w:tr w:rsidR="00683076" w:rsidRPr="00D91385" w14:paraId="55F5DF9B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8A6FD4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EC1014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F1106D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ISP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인증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0FFB78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EC1014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2EE437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ISP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인증 실패</w:t>
            </w:r>
          </w:p>
        </w:tc>
      </w:tr>
      <w:tr w:rsidR="00683076" w:rsidRPr="00D91385" w14:paraId="0CD4E4AC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901E0A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EC1015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DD5294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XMPI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인증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B5D5A7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EC1015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D23200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XMPI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인증 실패</w:t>
            </w:r>
          </w:p>
        </w:tc>
      </w:tr>
      <w:tr w:rsidR="00683076" w:rsidRPr="00D91385" w14:paraId="3A57ADF8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555693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EC1016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E7392C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KMPI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인증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88F272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EC1016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C9F8BA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KMPI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인증 실패</w:t>
            </w:r>
          </w:p>
        </w:tc>
      </w:tr>
      <w:tr w:rsidR="00683076" w:rsidRPr="00D91385" w14:paraId="17DE5078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B9D7FD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EC1017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9FD709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SMPI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인증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092ABF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EC1017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B996E4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SMPI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인증 실패</w:t>
            </w:r>
          </w:p>
        </w:tc>
      </w:tr>
      <w:tr w:rsidR="00683076" w:rsidRPr="00D91385" w14:paraId="10C9AC48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C1D972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EC1018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BFB9B1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예약정보 반영실패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437584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EC1018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004E53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예약정보 반영실패</w:t>
            </w:r>
          </w:p>
        </w:tc>
      </w:tr>
      <w:tr w:rsidR="00683076" w:rsidRPr="00D91385" w14:paraId="1E4B4F2F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E30FD0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EC1019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E2673E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인증시도 반영실패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9F96B6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EC1019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6567C9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인증시도 반영실패</w:t>
            </w:r>
          </w:p>
        </w:tc>
      </w:tr>
      <w:tr w:rsidR="00683076" w:rsidRPr="00D91385" w14:paraId="3B50D129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296FC9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EC1020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B244EE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인증결과 반영실패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0B2497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EC1020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87B5A8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인증결과 반영실패</w:t>
            </w:r>
          </w:p>
        </w:tc>
      </w:tr>
      <w:tr w:rsidR="00683076" w:rsidRPr="00D91385" w14:paraId="24072ADB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74F7A6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EC1021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4D6867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주문요청 반영실패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AB3419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EC1021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FA8684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주문요청 반영실패</w:t>
            </w:r>
          </w:p>
        </w:tc>
      </w:tr>
      <w:tr w:rsidR="00683076" w:rsidRPr="00D91385" w14:paraId="70C50F0F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03D02D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EC1022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56262A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승인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요청 반영실패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02EE9A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EC1022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885F84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승인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요청 반영실패</w:t>
            </w:r>
          </w:p>
        </w:tc>
      </w:tr>
      <w:tr w:rsidR="00683076" w:rsidRPr="00D91385" w14:paraId="140C0DD1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DFB6EC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EC1023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795AF7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승인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결과 반영실패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A3B0C4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EC1023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C10C93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승인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결과 반영실패</w:t>
            </w:r>
          </w:p>
        </w:tc>
      </w:tr>
      <w:tr w:rsidR="00683076" w:rsidRPr="00D91385" w14:paraId="42F2BFA0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7AB70F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EC1024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CD93C3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취소요청 반영실패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AA8D77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EC1024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01B7BE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취소요청 반영실패</w:t>
            </w:r>
          </w:p>
        </w:tc>
      </w:tr>
      <w:tr w:rsidR="00683076" w:rsidRPr="00D91385" w14:paraId="62E9986B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AE4187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EC1025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14C12B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취소결과 반영실패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436277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EC1025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2552E2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취소결과 반영실패</w:t>
            </w:r>
          </w:p>
        </w:tc>
      </w:tr>
      <w:tr w:rsidR="00683076" w:rsidRPr="00D91385" w14:paraId="4C3B7C6B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892580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EC1026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70772B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망취소요청 반영실패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987407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EC1026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A80E5A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망취소요청 반영실패</w:t>
            </w:r>
          </w:p>
        </w:tc>
      </w:tr>
      <w:tr w:rsidR="00683076" w:rsidRPr="00D91385" w14:paraId="16E17401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20FA07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EC1027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249A44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망취소결과 반영실패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3ECD43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EC1027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5563C5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망취소결과 반영실패</w:t>
            </w:r>
          </w:p>
        </w:tc>
      </w:tr>
      <w:tr w:rsidR="00683076" w:rsidRPr="00D91385" w14:paraId="6D283E11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2C1284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EC1028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CF4F15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원천사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등록심사 정보 없음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19BF81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EC1028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D4A0C2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원천사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등록심사 정보 없음</w:t>
            </w:r>
          </w:p>
        </w:tc>
      </w:tr>
      <w:tr w:rsidR="00683076" w:rsidRPr="00D91385" w14:paraId="17B38972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E1FB4D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EC1029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728CD1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원천사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결제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취소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)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결과실패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911195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EC1029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5C4AEF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원천사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결제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취소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)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결과실패</w:t>
            </w:r>
          </w:p>
        </w:tc>
      </w:tr>
      <w:tr w:rsidR="00683076" w:rsidRPr="00D91385" w14:paraId="4640C969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AC8CFD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EC1030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A9B70D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원천사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응답코드 매핑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E05233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EC1030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BE5E9E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원천사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응답코드 매핑 실패</w:t>
            </w:r>
          </w:p>
        </w:tc>
      </w:tr>
      <w:tr w:rsidR="00683076" w:rsidRPr="00D91385" w14:paraId="7FBE3EAA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7B9E48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EC1031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740188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결제금액오류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6B7BED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EC1031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7DEB72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결제금액오류</w:t>
            </w:r>
          </w:p>
        </w:tc>
      </w:tr>
      <w:tr w:rsidR="00683076" w:rsidRPr="00D91385" w14:paraId="46B2670C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77002F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EC1032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4EF1CD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취소금액오류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9F206F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EC1032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AC2FCB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취소금액오류</w:t>
            </w:r>
          </w:p>
        </w:tc>
      </w:tr>
      <w:tr w:rsidR="00683076" w:rsidRPr="00D91385" w14:paraId="2A9290D1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280B34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EC1033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42AD8C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결제요청통신실패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(VAN)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089DAB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EC1033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955961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결제요청실패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(VAN)</w:t>
            </w:r>
          </w:p>
        </w:tc>
      </w:tr>
      <w:tr w:rsidR="00683076" w:rsidRPr="00D91385" w14:paraId="06A61C8D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CA6CB4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EC1034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B919DF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취소요청통신실패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(VAN)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2249BE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EC1034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73CDAC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취소요청실패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(VAN)</w:t>
            </w:r>
          </w:p>
        </w:tc>
      </w:tr>
      <w:tr w:rsidR="00683076" w:rsidRPr="00D91385" w14:paraId="725197D2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A1F144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EC1035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B17F57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망취소요청 통신실패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(VAN)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6F0AF2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EC1035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038D54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망취소요청실패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(VAN)</w:t>
            </w:r>
          </w:p>
        </w:tc>
      </w:tr>
      <w:tr w:rsidR="00683076" w:rsidRPr="00D91385" w14:paraId="34B56A25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3A37FE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EC1036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82E9E9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5452EE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EC1036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FE52A6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결제요청실패</w:t>
            </w:r>
          </w:p>
        </w:tc>
      </w:tr>
      <w:tr w:rsidR="00683076" w:rsidRPr="00D91385" w14:paraId="09FBC6BA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B5DDFE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EC1037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1216DE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취소요청실패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0401F6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EC1037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CC26DD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취소요청실패</w:t>
            </w:r>
          </w:p>
        </w:tc>
      </w:tr>
      <w:tr w:rsidR="00683076" w:rsidRPr="00D91385" w14:paraId="0DE3F7E2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038A44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EC1038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DC0B1F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망취소요청실패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A39BD9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EC1038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9EA9C7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망취소요청실패</w:t>
            </w:r>
          </w:p>
        </w:tc>
      </w:tr>
      <w:tr w:rsidR="00683076" w:rsidRPr="00D91385" w14:paraId="2E92B603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A9629A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EC1039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38B56A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가맹점 결과 전송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948CEF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EC1039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EF761A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가맹점 결과 전송 실패</w:t>
            </w:r>
          </w:p>
        </w:tc>
      </w:tr>
      <w:tr w:rsidR="00683076" w:rsidRPr="00D91385" w14:paraId="6B096CB6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5D6083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EC1040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4C701D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결제결과 메일전송실패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75B8F1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EC1040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44B610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결제결과 메일전송실패</w:t>
            </w:r>
          </w:p>
        </w:tc>
      </w:tr>
      <w:tr w:rsidR="00683076" w:rsidRPr="00D91385" w14:paraId="3FE73C03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9C6758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EC1041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358419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가상계좌할당실패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19607D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EC1041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97781A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가상계좌할당실패</w:t>
            </w:r>
          </w:p>
        </w:tc>
      </w:tr>
      <w:tr w:rsidR="00683076" w:rsidRPr="00D91385" w14:paraId="55D83DB7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F60C45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lastRenderedPageBreak/>
              <w:t>EC1042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4169FE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현금영수증 정보 생성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8BEE37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EC1042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3EB5FB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현금영수증 정보 생성 실패</w:t>
            </w:r>
          </w:p>
        </w:tc>
      </w:tr>
      <w:tr w:rsidR="00683076" w:rsidRPr="00D91385" w14:paraId="381C1773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C48605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EC1043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566747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망취소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이미완료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혹은 진행중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C4D320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EC1043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E465A4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망취소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이미완료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혹은 진행중</w:t>
            </w:r>
          </w:p>
        </w:tc>
      </w:tr>
      <w:tr w:rsidR="00683076" w:rsidRPr="00D91385" w14:paraId="004E63C5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BC6C92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EC1044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9DF60D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인증모듈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매핑오류</w:t>
            </w:r>
            <w:proofErr w:type="spellEnd"/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F548D5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EC1044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F7F3BC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인증모듈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매핑오류</w:t>
            </w:r>
            <w:proofErr w:type="spellEnd"/>
          </w:p>
        </w:tc>
      </w:tr>
      <w:tr w:rsidR="00683076" w:rsidRPr="00D91385" w14:paraId="14BB6B2A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562254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EC1045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6FDF56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원천사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취소실패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D7C0E8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EC1045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1055E1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원천사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취소실패</w:t>
            </w:r>
          </w:p>
        </w:tc>
      </w:tr>
      <w:tr w:rsidR="00683076" w:rsidRPr="00D91385" w14:paraId="08A2AC11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0AD63D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EC1046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C9D3E7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원천사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망취소실패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D31491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EC1046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C8DBBC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원천사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망취소실패</w:t>
            </w:r>
          </w:p>
        </w:tc>
      </w:tr>
      <w:tr w:rsidR="00683076" w:rsidRPr="00D91385" w14:paraId="0C6BB3C8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AFC9D0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EC1047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DE0EE5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결제구분 취득실패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EE5B56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EC1047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329430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624D2A28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DCB7EE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EC1048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88F440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 카드리스트 취득실패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0F01B8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EC1048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C1D674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6FE971F4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5730D9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EC1049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F9D963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무이자 할부정보 취득실패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157BA9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EC1049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35F449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5DCFDC17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C58AE2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EC1050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6DFA02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RM(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인증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)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실패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(DB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D0CDF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EC1050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83A14E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2C1D5E77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3B4563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EC1051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E19114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gram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RM(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승인</w:t>
            </w:r>
            <w:proofErr w:type="gram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실패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(DB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8762E3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EC1051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E98844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1D725287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BDB2D3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EC1052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82404F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KBAPP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인증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EA1A0D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EC1052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F6283C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KBAPP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인증 실패</w:t>
            </w:r>
          </w:p>
        </w:tc>
      </w:tr>
      <w:tr w:rsidR="00683076" w:rsidRPr="00D91385" w14:paraId="045C7649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D4B885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EC1053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B797FE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거래취소데이타생성실패</w:t>
            </w:r>
            <w:proofErr w:type="spellEnd"/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4E9E4C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EC1053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1BBE33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거래취소데이타생성실패</w:t>
            </w:r>
            <w:proofErr w:type="spellEnd"/>
          </w:p>
        </w:tc>
      </w:tr>
      <w:tr w:rsidR="00683076" w:rsidRPr="00D91385" w14:paraId="0302659F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327422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EC1054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9E1D3C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거래취소시간초과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D45B51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EC1054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C00812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거래취소시간초과</w:t>
            </w:r>
          </w:p>
        </w:tc>
      </w:tr>
      <w:tr w:rsidR="00683076" w:rsidRPr="00D91385" w14:paraId="36C66EAC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013864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EC1055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DD0D93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응답 파라미터 설정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5EA88E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EC1055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75157E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138ACE97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908589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EC1056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5FDCCB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정의되지 않은 전문 값 오류 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(PAYMENT_TYPE)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A633AF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EC1056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19958A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정의되지 않은 전문 값 오류 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(PAYMENT_TYPE)</w:t>
            </w:r>
          </w:p>
        </w:tc>
      </w:tr>
      <w:tr w:rsidR="00683076" w:rsidRPr="00D91385" w14:paraId="5A3749ED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242948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EC1057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50925D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승인취소 매입 반영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0BC024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EC1057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D7146C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승인취소 매입 반영 실패</w:t>
            </w:r>
          </w:p>
        </w:tc>
      </w:tr>
      <w:tr w:rsidR="00683076" w:rsidRPr="00D91385" w14:paraId="544B4986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1BE902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EC1058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C6B862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TAX_YN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검증오류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9C6C75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EC1058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F98AB6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TAX_YN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검증오류</w:t>
            </w:r>
          </w:p>
        </w:tc>
      </w:tr>
      <w:tr w:rsidR="00683076" w:rsidRPr="00D91385" w14:paraId="4556565F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50789D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EC1059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2FFE32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할당된 가상계좌 정보 반영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3791DD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EC1059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E3B2FD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할당된 가상계좌 정보 반영 실패</w:t>
            </w:r>
          </w:p>
        </w:tc>
      </w:tr>
      <w:tr w:rsidR="00683076" w:rsidRPr="00D91385" w14:paraId="22D704F2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3C58C6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EC1060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266ABC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은행리스트 취득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D9A117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EC1060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05AD53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7AAF14AB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E58FCE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EC1061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CAAE25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할당가능한 은행리스트 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미존재</w:t>
            </w:r>
            <w:proofErr w:type="spellEnd"/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87B941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EC1061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DAB718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58667B20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B8D531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EC1062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D77006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결제가능한 카드리스트 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미존재</w:t>
            </w:r>
            <w:proofErr w:type="spellEnd"/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F16B00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EC1062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A2AA28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1197FFE3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8E561C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EC1063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8A7385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가상계좌 거래종료일시 오류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7E9F32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EC1063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ADE788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1499D14F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4052C7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EC1064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B44F52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가상계좌 거래종료일시 최대설정 초과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53CB03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EC1064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A02435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0EBB7155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FF852F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EC1065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A552D6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현금영수증 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ISSUE_METHOD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오류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67B1D6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EC1065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1E2D44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1AEB478D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F7855F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EC1066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C46FE4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현금영수증 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ISSUE_CONTENS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유효성검증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056A9F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EC1066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D84C14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33D24BE3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24AD1C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EC1067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11F08D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기취소된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거래로 취소 불가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4621D8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EC1067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8D4664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기취소된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거래로 취소 불가</w:t>
            </w:r>
          </w:p>
        </w:tc>
      </w:tr>
      <w:tr w:rsidR="00683076" w:rsidRPr="00D91385" w14:paraId="2273902E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B609F9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EC1068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A96C5F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 금액보다 취소 금액이 큼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AF6D54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EC1068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01E9CF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 금액보다 취소 금액이 큼</w:t>
            </w:r>
          </w:p>
        </w:tc>
      </w:tr>
      <w:tr w:rsidR="00683076" w:rsidRPr="00D91385" w14:paraId="30C6E11B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6EF05B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EC1069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079D04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에스크로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정보 취득실패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1F60A5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EC1069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CB6AA3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7ECB23CD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B6A63E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EC1070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1485C4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에스크로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시 고객 이메일 필요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5CA9F7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EC1070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F122A7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에스크로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시 고객 이메일 필요</w:t>
            </w:r>
          </w:p>
        </w:tc>
      </w:tr>
      <w:tr w:rsidR="00683076" w:rsidRPr="00D91385" w14:paraId="1717B6FC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296615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EC1071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3E2227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에스크로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계약정보 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미존재</w:t>
            </w:r>
            <w:proofErr w:type="spellEnd"/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B0E291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EC1071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F0E1EA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6CB47FFF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D3A762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EC1072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C9192A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에스크로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거래 데이터 생성실패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D753CC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EC1072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B69664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03586907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9F5BA3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lastRenderedPageBreak/>
              <w:t>EC1073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8B5BBF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에스크로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구매확정 메일 발송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4B9EEE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EC1073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1CE3B5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77E36C2B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C1F5F3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EC1074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056543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가능 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할부개월수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초과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0A8A18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EC1074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606A85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43B4CB22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B9B790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EC1075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C3F896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해당 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TID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의 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에스크로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데이터 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미존재</w:t>
            </w:r>
            <w:proofErr w:type="spellEnd"/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247434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EC1075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8A9CF9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2949384E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E1A68E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EC1076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BF48D7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NOTI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데이터 삽입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5A1CE0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EC1076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127CC3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77BCEFFB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01DEA6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EC1077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C79019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계좌이체 취소실패 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- 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에스크로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구매확정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/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구매취소확정 시 취소불가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EFEA6C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EC1077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00F4D3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76B89F39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4F6C44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EC1078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F93EC0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계좌이체 취소실패 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- 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에스크로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배송등록 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상태시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가맹점 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API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로 취소불가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E9219F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EC1078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BB8A62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06375F26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C154CE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EC1079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DF297E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에스크로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데이터 생성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47ABA0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EC1079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9005B2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에스크로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처리 중 에러 발생</w:t>
            </w:r>
          </w:p>
        </w:tc>
      </w:tr>
      <w:tr w:rsidR="00683076" w:rsidRPr="00D91385" w14:paraId="56475BE3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49F459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EC1080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2FAF02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현금영수증 임시데이터 이전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59ADCE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EC1080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D75A6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현금영수증 처리 중 에러발생</w:t>
            </w:r>
          </w:p>
        </w:tc>
      </w:tr>
      <w:tr w:rsidR="00683076" w:rsidRPr="00D91385" w14:paraId="3B731860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9CF39A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EC1081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3A1025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에스크로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상태 변경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8A33EE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EC1081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F71F27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에스크로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처리 중 에러 발생</w:t>
            </w:r>
          </w:p>
        </w:tc>
      </w:tr>
      <w:tr w:rsidR="00683076" w:rsidRPr="00D91385" w14:paraId="5F3E7310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7AE26E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EC1082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4D81B6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현금영수증 승인 데이터 조회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75DE3C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EC1082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DB89B2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1240412F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D12153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EC1083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F8584C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BankPay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인증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605238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EC1083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3F1CC9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BankPay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인증 실패</w:t>
            </w:r>
          </w:p>
        </w:tc>
      </w:tr>
      <w:tr w:rsidR="00683076" w:rsidRPr="00D91385" w14:paraId="2E566F50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116CB5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EC1084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844448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취소요청 금액은 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양수값이어야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3C408B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EC1084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84EBCA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취소요청 금액은 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양수값이어야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함</w:t>
            </w:r>
          </w:p>
        </w:tc>
      </w:tr>
      <w:tr w:rsidR="00683076" w:rsidRPr="00D91385" w14:paraId="4460A964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F91C1D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EC1085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B86C63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신용카드 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CARD_TYPE/PAYMENT_TYPE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오류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22E25C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EC1085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52DFCD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683076" w:rsidRPr="00D91385" w14:paraId="2FDAFAFF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4F4D13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EC1086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4CB362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다날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인증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8A9C81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EC1086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A2DBE8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다날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인증 실패</w:t>
            </w:r>
          </w:p>
        </w:tc>
      </w:tr>
      <w:tr w:rsidR="00683076" w:rsidRPr="00D91385" w14:paraId="773CA64B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DBC673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EC1087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59245C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매입 취소 불가 상태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D4BD8F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EC1087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78CC26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매입 취소 불가 상태</w:t>
            </w:r>
          </w:p>
        </w:tc>
      </w:tr>
      <w:tr w:rsidR="00683076" w:rsidRPr="00D91385" w14:paraId="79DC0A54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C478F0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EC1088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608C64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부분 취소 불가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F6C640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EC1088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204AA3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부분 취소 불가</w:t>
            </w:r>
          </w:p>
        </w:tc>
      </w:tr>
      <w:tr w:rsidR="00683076" w:rsidRPr="00D91385" w14:paraId="5E111766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8544C9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EC1089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AC87B1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결제사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QR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조회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DE85BD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EC1089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BD87D8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결제사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QR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조회 실패</w:t>
            </w:r>
          </w:p>
        </w:tc>
      </w:tr>
      <w:tr w:rsidR="00683076" w:rsidRPr="00D91385" w14:paraId="356221F8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BB8B28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EC1090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D654F9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결제사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QR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조회 미처리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86AD52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EC1090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B40CF7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결제사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QR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조회 미처리</w:t>
            </w:r>
          </w:p>
        </w:tc>
      </w:tr>
      <w:tr w:rsidR="00683076" w:rsidRPr="00D91385" w14:paraId="08FA25A5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BDF074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EC1091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BE3EF2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결제 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TIMEOUT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초과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81BB94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EC1091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060BA9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결제 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TIMEOUT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초과</w:t>
            </w:r>
          </w:p>
        </w:tc>
      </w:tr>
      <w:tr w:rsidR="00683076" w:rsidRPr="00D91385" w14:paraId="3D5A62AD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82D6D9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EC1092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792D9B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결제 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STATUS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오류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D76702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EC1092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976715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결제 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STATUS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오류</w:t>
            </w:r>
          </w:p>
        </w:tc>
      </w:tr>
      <w:tr w:rsidR="00683076" w:rsidRPr="00D91385" w14:paraId="7C4577D3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885CB7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EC1093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59B877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결제 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NOTICE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정보 오류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067ADB" w14:textId="77777777" w:rsidR="00683076" w:rsidRPr="00D91385" w:rsidRDefault="00683076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EC1093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4044B" w14:textId="77777777" w:rsidR="00683076" w:rsidRPr="00D91385" w:rsidRDefault="00683076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결제 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NOTICE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정보 오류</w:t>
            </w:r>
          </w:p>
        </w:tc>
      </w:tr>
      <w:tr w:rsidR="00C1735B" w:rsidRPr="00D91385" w14:paraId="27103351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F94E97" w14:textId="56D8B938" w:rsidR="00C1735B" w:rsidRPr="00D91385" w:rsidRDefault="00C1735B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C1735B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EC1097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48CC59" w14:textId="2ED308E5" w:rsidR="00C1735B" w:rsidRPr="00D91385" w:rsidRDefault="00C1735B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빌키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정보 조회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D455D6" w14:textId="365A1792" w:rsidR="00C1735B" w:rsidRPr="00D91385" w:rsidRDefault="00C1735B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C1735B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EC1097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EDD4FA" w14:textId="26C52454" w:rsidR="00C1735B" w:rsidRPr="00D91385" w:rsidRDefault="00C1735B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빌키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정보 조회 실패</w:t>
            </w:r>
          </w:p>
        </w:tc>
      </w:tr>
      <w:tr w:rsidR="00A7394C" w:rsidRPr="00D91385" w14:paraId="78A0027F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742311" w14:textId="7BA77294" w:rsidR="00A7394C" w:rsidRPr="00C1735B" w:rsidRDefault="00A7394C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A7394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EC1098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723209" w14:textId="191A58B0" w:rsidR="00A7394C" w:rsidRPr="00A7394C" w:rsidRDefault="00A7394C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A7394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원천사</w:t>
            </w:r>
            <w:proofErr w:type="spellEnd"/>
            <w:r w:rsidRPr="00A7394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394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빌키처리</w:t>
            </w:r>
            <w:proofErr w:type="spellEnd"/>
            <w:r w:rsidRPr="00A7394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통신실패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F63FE3" w14:textId="6E6C6CB7" w:rsidR="00A7394C" w:rsidRPr="00C1735B" w:rsidRDefault="00A7394C" w:rsidP="00155F98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A7394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EC1098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FDBF48" w14:textId="4E55D68A" w:rsidR="00A7394C" w:rsidRDefault="00A7394C" w:rsidP="00155F98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A7394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원천사</w:t>
            </w:r>
            <w:proofErr w:type="spellEnd"/>
            <w:r w:rsidRPr="00A7394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394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빌키처리</w:t>
            </w:r>
            <w:proofErr w:type="spellEnd"/>
            <w:r w:rsidRPr="00A7394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통신실패</w:t>
            </w:r>
          </w:p>
        </w:tc>
      </w:tr>
      <w:tr w:rsidR="00A7394C" w:rsidRPr="00D91385" w14:paraId="25C45160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75973A" w14:textId="3583FB49" w:rsidR="00A7394C" w:rsidRPr="00C1735B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A7394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EC1099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376BE8" w14:textId="1350AD70" w:rsidR="00A7394C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A7394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원천사</w:t>
            </w:r>
            <w:proofErr w:type="spellEnd"/>
            <w:r w:rsidRPr="00A7394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394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빌키처리</w:t>
            </w:r>
            <w:proofErr w:type="spellEnd"/>
            <w:r w:rsidRPr="00A7394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결과실패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3362F8" w14:textId="062D9DC0" w:rsidR="00A7394C" w:rsidRPr="00C1735B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A7394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EC1099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68AD12" w14:textId="22C917DA" w:rsidR="00A7394C" w:rsidRPr="00A7394C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A7394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원천사</w:t>
            </w:r>
            <w:proofErr w:type="spellEnd"/>
            <w:r w:rsidRPr="00A7394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394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빌키처리</w:t>
            </w:r>
            <w:proofErr w:type="spellEnd"/>
            <w:r w:rsidRPr="00A7394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결과실패</w:t>
            </w:r>
          </w:p>
        </w:tc>
      </w:tr>
      <w:tr w:rsidR="00A7394C" w:rsidRPr="00D91385" w14:paraId="6F7905B1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12DDE7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EC2001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D7B152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(mid)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BA7EC9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EC2001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9EE9B7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34146722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DC4CF1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EC2002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8073EB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rUrl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EBEB51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EC2002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AF6077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40C85389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C55C25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EC2003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6CB448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rMethod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4D1AE0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EC2003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0CF2B8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6FA7BEF1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398EAD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EC2004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236FDF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payType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877C81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EC2004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C02713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3EDEAB8F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5528DA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EC2005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0CEC12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buyItemnm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C91CD9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EC2005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646E0D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00426BD3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6867AF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lastRenderedPageBreak/>
              <w:t>EC2006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5EA380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buyReqamt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B35A50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EC2006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9C8FB8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3AF9ED5D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2F394C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EC2007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B5E291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buyItemcd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C1A13C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EC2007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534E90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2E79C706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13D6CA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EC2008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23BA3C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buyerid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AC41C7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EC2008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6428B0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569AC9AF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D4F7EA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EC2009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379177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buyernm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D46AAE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EC2009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0D76FF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06B600E4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382F7F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EC2010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82C45A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buyerEmail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B3606E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EC2010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87041F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18220A3C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4CE666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EC2011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2F9A0B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orderno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355A50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EC2011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D65905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149BDA4E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EF50B9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EC2012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F8BA80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orderdt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178C8D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EC2012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77E512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53C2256F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1291FE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EC2013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7784D4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ordertm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2FA4C4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EC2013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D0AE7A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7F74BF4C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22E61E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EC2014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E30217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apiKey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D3E321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EC2014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BD3A5D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2D95FD7F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DBCBAF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EC2015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21C2D4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checkHash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3C1914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EC2015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9AFAD8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51C886DE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2AC07C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EC2016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273C98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cardCode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4C949E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EC2016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EE65EA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3D2C6B19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EAC9B8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EC2017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494DDF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(quota)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3D1611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EC2017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844A8B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1B88D846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156530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EC2018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D7CABE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noint_inf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898881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EC2018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46A084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525F43C3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DDB39E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EC2019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40AB76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taxYn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FE9978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EC2019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527500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607272F0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B7639C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EC2020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75345C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taxAmt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667B58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EC2020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96DB93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6840E608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B0478B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EC2021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B5579F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returnAppUrl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EF241D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EC2021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492C9A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73046233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C5AE27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EC2022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B6E190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bankCode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F83186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EC2022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909DD9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159D7B46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382C9A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EC2023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13BCFB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(trend)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45A308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EC2023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8C2613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24B298BC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8EF423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EC2024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38B608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cashYn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AC5082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EC2024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9971E2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3EE37B35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9A2F86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EC2025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1E0F9C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issueType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4984C0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EC2025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76929D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4A58375A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FA88EE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EC2026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63E2C9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issueMethod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000812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EC2026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426637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27932FE6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505CC6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EC2027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03F30A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issueContents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8FC20B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EC2027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13D9B1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122C4BE3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A140CD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EC2028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3FE5CB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escrFlag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5F771C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EC2028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694942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64CAEC2C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67EDF3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EC2029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205CBE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(addInfoNm1)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92BA38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EC2029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FEBDFA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6E94274D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D33158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lastRenderedPageBreak/>
              <w:t>EC2030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18E33F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(addInfoValue1)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D2BF67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EC2030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05B240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5D68D740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B49DF2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EC2031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1C392F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(addInfoNm2)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CAABF9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EC2031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343883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61D2ADF0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168E0A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EC2032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53DCAA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(addInfoValue2)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454718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EC2032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C51565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22F2E86C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67BFC1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EC2033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343AB6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(addInfoNm3)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BD2BA9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EC2033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40E08B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313B23F7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CB4C5A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EC2034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3CFFB9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(addInfoValue3)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2B2CAE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EC2034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5DEC32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6A81E100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DF807D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EC2035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51195F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(addInfoNm4)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4722CF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EC2035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0F3C1D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572C808E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A1AD3F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EC2036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80011C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(addInfoValue4)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B763FE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EC2036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83D26D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12C975CF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4CA312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EC2037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18E16C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recentUsage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8CDE0D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EC2037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2F6F32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0BB4715C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B932DB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EC2038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E0DF4A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(callBackParam1)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E2EAA8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EC2038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510187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05DB86E4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6D9DAE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EC2039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46EC16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(callBackParam2)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DBD398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EC2039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51529F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1228EEDC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D2864F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EC2040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77685B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(callBackParam3)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EB34DD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EC2040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57D8E7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106540BB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6038B3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EC2041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6C0F81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(callBackParam4)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BB7F5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EC2041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ED01A8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5DCA9B55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711057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EC2042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8C9B3E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(callBackParam5)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2C77DC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EC2042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FF00B2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3EFCB5CA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B5F0A8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EC2043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DE42A3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respCode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AF2661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EC2043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6035CD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49E0A6C4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D6E8AF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EC2044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A98DC3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결제요청 데이터 검증 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respMsg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B06C58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EC2044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396B93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0FEE9A37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6A882A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EC2099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F6A0BA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에러내용 반영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80E7DF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EC2099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4C29DC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66EAC82E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9EF9C9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EC5001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E16AA4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전문 인코딩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C4C829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EC5001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3F714F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014628C4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0E6D71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EC5002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8974FF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전문 디코딩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5A3887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EC5002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373703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111A3F2A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968B51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EC5003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6B9165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전문 암호화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B5B586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EC5003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018362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1A94F8A1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F5EBC6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EC5004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62E9A4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전문 복호화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AA02D5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EC5004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3B7F72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2356352E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130583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EC5005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C7684D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전문 개인정보 암호화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F93987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EC5005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20A491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2FDC215F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42F74F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EC5006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16641F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전문 개인정보 복호화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0BCB9B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EC5006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8EEB0D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11BA7E0B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F91693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lastRenderedPageBreak/>
              <w:t>EC5007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E3CFCF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미등록 전문 및 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URI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A7F9D6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EC5007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286513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02C53ECE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823474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EC5008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23126B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인증 및 무결성 검증 실패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해시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866943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EC5008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8119BD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5F2337CD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0721D3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EC5009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A99651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필수항목 유효성 검증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F852CF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EC5009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8D7736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282880C5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20A49D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EC5010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57FF84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전문 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암복호화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키 취득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F234AF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EC5010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DBED38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5EA1EB54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E0D01F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EC5011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9D04D6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Failover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처리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CF5BD6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EC5011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02EF44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478310D8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CDD773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EC5012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CF19C3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데이터 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암복호화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키 취득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1C3685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EC5012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643647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0A9DDF75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29FA26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EC5013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6E48D1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데이터 암호화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EC3891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EC5013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42E6D1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5B340422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9244F9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EC5014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6CEA83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데이터 복호화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6D6633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EC5014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F69EB9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12EB6D29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8F7FE3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EC5015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2A2B1E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데이터 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해시값</w:t>
            </w:r>
            <w:proofErr w:type="spellEnd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생성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C4D6EA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EC5015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75D7FB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7080607A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C7817A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EC5016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BF1F61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키 생성 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23A209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EC5016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0BE5EB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시스템오류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A7394C" w:rsidRPr="00D91385" w14:paraId="36BBA6D9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022F1F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EC5017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D6630B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PEER 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연결실패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A29255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EC5017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D4B1F3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결제실패</w:t>
            </w:r>
          </w:p>
        </w:tc>
      </w:tr>
      <w:tr w:rsidR="00A7394C" w:rsidRPr="00D91385" w14:paraId="126FF805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FC9824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EC9000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657798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사용자 취소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A9C5E2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EC9000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192367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사용자 취소</w:t>
            </w:r>
          </w:p>
        </w:tc>
      </w:tr>
      <w:tr w:rsidR="00A7394C" w:rsidRPr="00D91385" w14:paraId="706E5449" w14:textId="77777777" w:rsidTr="00CC2BE1">
        <w:trPr>
          <w:trHeight w:val="255"/>
        </w:trPr>
        <w:tc>
          <w:tcPr>
            <w:tcW w:w="1538" w:type="dxa"/>
            <w:tcBorders>
              <w:top w:val="single" w:sz="8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8A83DF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EC9999</w:t>
            </w:r>
          </w:p>
        </w:tc>
        <w:tc>
          <w:tcPr>
            <w:tcW w:w="3296" w:type="dxa"/>
            <w:tcBorders>
              <w:top w:val="single" w:sz="8" w:space="0" w:color="000000"/>
              <w:left w:val="single" w:sz="4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F1FAB9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시스템처리실패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2C56AA" w14:textId="77777777" w:rsidR="00A7394C" w:rsidRPr="00D91385" w:rsidRDefault="00A7394C" w:rsidP="00A7394C">
            <w:pPr>
              <w:autoSpaceDE w:val="0"/>
              <w:autoSpaceDN w:val="0"/>
              <w:jc w:val="center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EC9999</w:t>
            </w:r>
          </w:p>
        </w:tc>
        <w:tc>
          <w:tcPr>
            <w:tcW w:w="372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0567DD" w14:textId="77777777" w:rsidR="00A7394C" w:rsidRPr="00D91385" w:rsidRDefault="00A7394C" w:rsidP="00A7394C">
            <w:pPr>
              <w:autoSpaceDE w:val="0"/>
              <w:autoSpaceDN w:val="0"/>
              <w:textAlignment w:val="baseline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시스템처리실패</w:t>
            </w:r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</w:t>
            </w:r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관리자 </w:t>
            </w:r>
            <w:proofErr w:type="spellStart"/>
            <w:r w:rsidRPr="00D91385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문의요망</w:t>
            </w:r>
            <w:proofErr w:type="spellEnd"/>
            <w:r w:rsidRPr="00D91385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</w:tbl>
    <w:p w14:paraId="66191AA5" w14:textId="77777777" w:rsidR="00D71335" w:rsidRPr="00D91385" w:rsidRDefault="00D71335" w:rsidP="005837CF">
      <w:pPr>
        <w:rPr>
          <w:rFonts w:ascii="맑은 고딕" w:eastAsia="맑은 고딕" w:hAnsi="맑은 고딕"/>
        </w:rPr>
      </w:pPr>
    </w:p>
    <w:sectPr w:rsidR="00D71335" w:rsidRPr="00D91385" w:rsidSect="00B971E8">
      <w:pgSz w:w="11906" w:h="16838" w:code="9"/>
      <w:pgMar w:top="1134" w:right="1134" w:bottom="1134" w:left="1134" w:header="851" w:footer="85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622AC6" w14:textId="77777777" w:rsidR="000A6CC3" w:rsidRDefault="000A6CC3">
      <w:r>
        <w:separator/>
      </w:r>
    </w:p>
  </w:endnote>
  <w:endnote w:type="continuationSeparator" w:id="0">
    <w:p w14:paraId="6F016217" w14:textId="77777777" w:rsidR="000A6CC3" w:rsidRDefault="000A6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한컴바탕">
    <w:altName w:val="SimSun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enlo">
    <w:charset w:val="00"/>
    <w:family w:val="modern"/>
    <w:pitch w:val="fixed"/>
    <w:sig w:usb0="E60022FF" w:usb1="D200F9FB" w:usb2="02000028" w:usb3="00000000" w:csb0="000001DF" w:csb1="00000000"/>
  </w:font>
  <w:font w:name="Apple SD Gothic Neo">
    <w:charset w:val="81"/>
    <w:family w:val="auto"/>
    <w:pitch w:val="variable"/>
    <w:sig w:usb0="00000203" w:usb1="29D72C10" w:usb2="00000010" w:usb3="00000000" w:csb0="00280005" w:csb1="00000000"/>
  </w:font>
  <w:font w:name="ÇÑÄÄ¹ÙÅÁ">
    <w:charset w:val="00"/>
    <w:family w:val="auto"/>
    <w:pitch w:val="default"/>
    <w:sig w:usb0="00000003" w:usb1="00000000" w:usb2="00000000" w:usb3="00000000" w:csb0="0000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07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3255"/>
      <w:gridCol w:w="3252"/>
      <w:gridCol w:w="3085"/>
    </w:tblGrid>
    <w:tr w:rsidR="001712E6" w:rsidRPr="00B341D2" w14:paraId="56FF3B3E" w14:textId="77777777">
      <w:trPr>
        <w:trHeight w:val="315"/>
        <w:jc w:val="center"/>
      </w:trPr>
      <w:tc>
        <w:tcPr>
          <w:tcW w:w="3278" w:type="dxa"/>
          <w:vAlign w:val="center"/>
        </w:tcPr>
        <w:p w14:paraId="6061A035" w14:textId="65A36B4F" w:rsidR="001712E6" w:rsidRPr="00B341D2" w:rsidRDefault="00B735E5">
          <w:pPr>
            <w:pStyle w:val="af0"/>
            <w:jc w:val="center"/>
            <w:rPr>
              <w:rFonts w:asciiTheme="minorHAnsi" w:eastAsiaTheme="minorHAnsi" w:hAnsiTheme="minorHAnsi" w:hint="eastAsia"/>
              <w:sz w:val="20"/>
              <w:szCs w:val="20"/>
            </w:rPr>
          </w:pPr>
          <w:r>
            <w:rPr>
              <w:rFonts w:asciiTheme="minorHAnsi" w:eastAsiaTheme="minorHAnsi" w:hAnsiTheme="minorHAnsi" w:hint="eastAsia"/>
              <w:sz w:val="20"/>
              <w:szCs w:val="20"/>
            </w:rPr>
            <w:t>COAM</w:t>
          </w:r>
        </w:p>
      </w:tc>
      <w:tc>
        <w:tcPr>
          <w:tcW w:w="3279" w:type="dxa"/>
          <w:vAlign w:val="center"/>
        </w:tcPr>
        <w:p w14:paraId="1C4BFC8E" w14:textId="289BB942" w:rsidR="001712E6" w:rsidRPr="00B341D2" w:rsidRDefault="001712E6">
          <w:pPr>
            <w:pStyle w:val="af0"/>
            <w:jc w:val="center"/>
            <w:rPr>
              <w:rFonts w:asciiTheme="minorHAnsi" w:eastAsiaTheme="minorHAnsi" w:hAnsiTheme="minorHAnsi"/>
              <w:sz w:val="20"/>
              <w:szCs w:val="20"/>
            </w:rPr>
          </w:pPr>
          <w:r w:rsidRPr="00B341D2">
            <w:rPr>
              <w:rFonts w:asciiTheme="minorHAnsi" w:eastAsiaTheme="minorHAnsi" w:hAnsiTheme="minorHAnsi"/>
              <w:sz w:val="20"/>
              <w:szCs w:val="20"/>
            </w:rPr>
            <w:t xml:space="preserve">- </w:t>
          </w:r>
          <w:r w:rsidRPr="00B341D2">
            <w:rPr>
              <w:rFonts w:asciiTheme="minorHAnsi" w:eastAsiaTheme="minorHAnsi" w:hAnsiTheme="minorHAnsi"/>
              <w:sz w:val="20"/>
              <w:szCs w:val="20"/>
            </w:rPr>
            <w:fldChar w:fldCharType="begin"/>
          </w:r>
          <w:r w:rsidRPr="00B341D2">
            <w:rPr>
              <w:rFonts w:asciiTheme="minorHAnsi" w:eastAsiaTheme="minorHAnsi" w:hAnsiTheme="minorHAnsi"/>
              <w:sz w:val="20"/>
              <w:szCs w:val="20"/>
            </w:rPr>
            <w:instrText xml:space="preserve"> PAGE </w:instrText>
          </w:r>
          <w:r w:rsidRPr="00B341D2">
            <w:rPr>
              <w:rFonts w:asciiTheme="minorHAnsi" w:eastAsiaTheme="minorHAnsi" w:hAnsiTheme="minorHAnsi"/>
              <w:sz w:val="20"/>
              <w:szCs w:val="20"/>
            </w:rPr>
            <w:fldChar w:fldCharType="separate"/>
          </w:r>
          <w:r w:rsidR="00233005">
            <w:rPr>
              <w:rFonts w:asciiTheme="minorHAnsi" w:eastAsiaTheme="minorHAnsi" w:hAnsiTheme="minorHAnsi"/>
              <w:noProof/>
              <w:sz w:val="20"/>
              <w:szCs w:val="20"/>
            </w:rPr>
            <w:t>11</w:t>
          </w:r>
          <w:r w:rsidRPr="00B341D2">
            <w:rPr>
              <w:rFonts w:asciiTheme="minorHAnsi" w:eastAsiaTheme="minorHAnsi" w:hAnsiTheme="minorHAnsi"/>
              <w:sz w:val="20"/>
              <w:szCs w:val="20"/>
            </w:rPr>
            <w:fldChar w:fldCharType="end"/>
          </w:r>
          <w:r w:rsidRPr="00B341D2">
            <w:rPr>
              <w:rFonts w:asciiTheme="minorHAnsi" w:eastAsiaTheme="minorHAnsi" w:hAnsiTheme="minorHAnsi"/>
              <w:sz w:val="20"/>
              <w:szCs w:val="20"/>
            </w:rPr>
            <w:t xml:space="preserve"> -</w:t>
          </w:r>
        </w:p>
      </w:tc>
      <w:tc>
        <w:tcPr>
          <w:tcW w:w="3112" w:type="dxa"/>
          <w:vAlign w:val="center"/>
        </w:tcPr>
        <w:p w14:paraId="2A248B42" w14:textId="4977EF88" w:rsidR="001712E6" w:rsidRPr="00B341D2" w:rsidRDefault="001712E6" w:rsidP="00D1065A">
          <w:pPr>
            <w:pStyle w:val="af0"/>
            <w:jc w:val="center"/>
            <w:rPr>
              <w:rFonts w:asciiTheme="minorHAnsi" w:eastAsiaTheme="minorHAnsi" w:hAnsiTheme="minorHAnsi"/>
              <w:sz w:val="20"/>
              <w:szCs w:val="20"/>
            </w:rPr>
          </w:pPr>
        </w:p>
      </w:tc>
    </w:tr>
  </w:tbl>
  <w:p w14:paraId="18909251" w14:textId="77777777" w:rsidR="001712E6" w:rsidRPr="00B341D2" w:rsidRDefault="001712E6">
    <w:pPr>
      <w:pStyle w:val="af0"/>
      <w:rPr>
        <w:rFonts w:asciiTheme="minorHAnsi" w:eastAsiaTheme="minorHAnsi" w:hAnsi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5B0C21" w14:textId="77777777" w:rsidR="000A6CC3" w:rsidRDefault="000A6CC3">
      <w:r>
        <w:separator/>
      </w:r>
    </w:p>
  </w:footnote>
  <w:footnote w:type="continuationSeparator" w:id="0">
    <w:p w14:paraId="47046562" w14:textId="77777777" w:rsidR="000A6CC3" w:rsidRDefault="000A6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680" w:type="dxa"/>
      <w:jc w:val="center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080"/>
      <w:gridCol w:w="4311"/>
      <w:gridCol w:w="2289"/>
    </w:tblGrid>
    <w:tr w:rsidR="001712E6" w:rsidRPr="00B341D2" w14:paraId="7686803B" w14:textId="77777777">
      <w:trPr>
        <w:trHeight w:val="525"/>
        <w:jc w:val="center"/>
      </w:trPr>
      <w:tc>
        <w:tcPr>
          <w:tcW w:w="3080" w:type="dxa"/>
          <w:vAlign w:val="center"/>
        </w:tcPr>
        <w:p w14:paraId="26BDCF17" w14:textId="77777777" w:rsidR="001712E6" w:rsidRPr="00B341D2" w:rsidRDefault="001712E6" w:rsidP="00CB3A8F">
          <w:pPr>
            <w:rPr>
              <w:rFonts w:asciiTheme="minorHAnsi" w:eastAsiaTheme="minorHAnsi" w:hAnsiTheme="minorHAnsi"/>
            </w:rPr>
          </w:pPr>
        </w:p>
      </w:tc>
      <w:tc>
        <w:tcPr>
          <w:tcW w:w="4311" w:type="dxa"/>
          <w:vAlign w:val="center"/>
        </w:tcPr>
        <w:p w14:paraId="5ABE70BB" w14:textId="77777777" w:rsidR="001712E6" w:rsidRPr="00B341D2" w:rsidRDefault="001712E6" w:rsidP="0099376D">
          <w:pPr>
            <w:pStyle w:val="TitleCenter"/>
            <w:keepNext w:val="0"/>
            <w:numPr>
              <w:ilvl w:val="0"/>
              <w:numId w:val="0"/>
            </w:numPr>
            <w:spacing w:before="80" w:after="80"/>
            <w:jc w:val="center"/>
            <w:rPr>
              <w:rFonts w:asciiTheme="minorHAnsi" w:eastAsiaTheme="minorHAnsi" w:hAnsiTheme="minorHAnsi"/>
              <w:kern w:val="0"/>
            </w:rPr>
          </w:pPr>
          <w:r w:rsidRPr="00B341D2">
            <w:rPr>
              <w:rFonts w:asciiTheme="minorHAnsi" w:eastAsiaTheme="minorHAnsi" w:hAnsiTheme="minorHAnsi" w:hint="eastAsia"/>
              <w:kern w:val="0"/>
              <w14:shadow w14:blurRad="0" w14:dist="0" w14:dir="0" w14:sx="0" w14:sy="0" w14:kx="0" w14:ky="0" w14:algn="none">
                <w14:srgbClr w14:val="000000"/>
              </w14:shadow>
            </w:rPr>
            <w:t>PG결제연동 가이드</w:t>
          </w:r>
        </w:p>
      </w:tc>
      <w:tc>
        <w:tcPr>
          <w:tcW w:w="2289" w:type="dxa"/>
          <w:vAlign w:val="center"/>
        </w:tcPr>
        <w:p w14:paraId="56F7ABCB" w14:textId="77777777" w:rsidR="001712E6" w:rsidRPr="00B341D2" w:rsidRDefault="001712E6">
          <w:pPr>
            <w:pStyle w:val="Header1"/>
            <w:keepLines w:val="0"/>
            <w:ind w:left="180"/>
            <w:rPr>
              <w:rFonts w:asciiTheme="minorHAnsi" w:eastAsiaTheme="minorHAnsi" w:hAnsiTheme="minorHAnsi"/>
            </w:rPr>
          </w:pPr>
        </w:p>
      </w:tc>
    </w:tr>
  </w:tbl>
  <w:p w14:paraId="0B04E661" w14:textId="77777777" w:rsidR="001712E6" w:rsidRPr="00B341D2" w:rsidRDefault="001712E6">
    <w:pPr>
      <w:pStyle w:val="af"/>
      <w:rPr>
        <w:rFonts w:asciiTheme="minorHAnsi" w:eastAsiaTheme="minorHAnsi" w:hAnsi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63F4B"/>
    <w:multiLevelType w:val="multilevel"/>
    <w:tmpl w:val="1E9E0652"/>
    <w:lvl w:ilvl="0">
      <w:start w:val="1"/>
      <w:numFmt w:val="decimal"/>
      <w:pStyle w:val="1"/>
      <w:lvlText w:val="%1."/>
      <w:lvlJc w:val="left"/>
      <w:pPr>
        <w:ind w:left="400" w:hanging="400"/>
      </w:pPr>
      <w:rPr>
        <w:rFonts w:hint="eastAsia"/>
        <w:sz w:val="32"/>
        <w:szCs w:val="32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sz w:val="24"/>
        <w:szCs w:val="24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800"/>
        </w:tabs>
        <w:ind w:left="1021" w:hanging="1021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056F1FB1"/>
    <w:multiLevelType w:val="singleLevel"/>
    <w:tmpl w:val="47AE3C54"/>
    <w:lvl w:ilvl="0">
      <w:start w:val="1"/>
      <w:numFmt w:val="bullet"/>
      <w:pStyle w:val="a"/>
      <w:lvlText w:val=""/>
      <w:lvlJc w:val="left"/>
      <w:pPr>
        <w:tabs>
          <w:tab w:val="num" w:pos="1211"/>
        </w:tabs>
        <w:ind w:left="425" w:firstLine="426"/>
      </w:pPr>
      <w:rPr>
        <w:rFonts w:ascii="Symbol" w:hAnsi="Symbol" w:hint="default"/>
      </w:rPr>
    </w:lvl>
  </w:abstractNum>
  <w:abstractNum w:abstractNumId="2" w15:restartNumberingAfterBreak="0">
    <w:nsid w:val="0F975296"/>
    <w:multiLevelType w:val="singleLevel"/>
    <w:tmpl w:val="531CF2DA"/>
    <w:lvl w:ilvl="0">
      <w:start w:val="1"/>
      <w:numFmt w:val="ganada"/>
      <w:pStyle w:val="a0"/>
      <w:lvlText w:val="(%1)"/>
      <w:lvlJc w:val="left"/>
      <w:pPr>
        <w:tabs>
          <w:tab w:val="num" w:pos="720"/>
        </w:tabs>
        <w:ind w:left="425" w:hanging="425"/>
      </w:pPr>
      <w:rPr>
        <w:rFonts w:hint="eastAsia"/>
      </w:rPr>
    </w:lvl>
  </w:abstractNum>
  <w:abstractNum w:abstractNumId="3" w15:restartNumberingAfterBreak="0">
    <w:nsid w:val="11BD2C7C"/>
    <w:multiLevelType w:val="multilevel"/>
    <w:tmpl w:val="A998C270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ascii="한컴바탕" w:eastAsia="한컴바탕" w:hAnsi="Arial Unicode MS" w:cs="한컴바탕"/>
        <w:b w:val="0"/>
        <w:bCs w:val="0"/>
        <w:i w:val="0"/>
        <w:iCs w:val="0"/>
        <w:outline w:val="0"/>
        <w:shadow w:val="0"/>
        <w:emboss w:val="0"/>
        <w:imprint w:val="0"/>
        <w:color w:val="000000"/>
        <w:sz w:val="20"/>
        <w:szCs w:val="20"/>
        <w:shd w:val="clear" w:color="auto" w:fill="auto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ascii="한컴바탕" w:eastAsia="한컴바탕" w:hAnsi="Arial Unicode MS" w:cs="한컴바탕"/>
        <w:b w:val="0"/>
        <w:bCs w:val="0"/>
        <w:i w:val="0"/>
        <w:iCs w:val="0"/>
        <w:outline w:val="0"/>
        <w:shadow w:val="0"/>
        <w:emboss w:val="0"/>
        <w:imprint w:val="0"/>
        <w:color w:val="000000"/>
        <w:sz w:val="20"/>
        <w:szCs w:val="20"/>
        <w:shd w:val="clear" w:color="auto" w:fill="auto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ascii="한컴바탕" w:eastAsia="한컴바탕" w:hAnsi="Arial Unicode MS" w:cs="한컴바탕"/>
        <w:b w:val="0"/>
        <w:bCs w:val="0"/>
        <w:i w:val="0"/>
        <w:iCs w:val="0"/>
        <w:outline w:val="0"/>
        <w:shadow w:val="0"/>
        <w:emboss w:val="0"/>
        <w:imprint w:val="0"/>
        <w:color w:val="000000"/>
        <w:sz w:val="20"/>
        <w:szCs w:val="20"/>
        <w:shd w:val="clear" w:color="auto" w:fill="auto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ascii="한컴바탕" w:eastAsia="한컴바탕" w:hAnsi="Arial Unicode MS" w:cs="한컴바탕"/>
        <w:b w:val="0"/>
        <w:bCs w:val="0"/>
        <w:i w:val="0"/>
        <w:iCs w:val="0"/>
        <w:outline w:val="0"/>
        <w:shadow w:val="0"/>
        <w:emboss w:val="0"/>
        <w:imprint w:val="0"/>
        <w:color w:val="000000"/>
        <w:sz w:val="20"/>
        <w:szCs w:val="20"/>
        <w:shd w:val="clear" w:color="auto" w:fill="auto"/>
      </w:rPr>
    </w:lvl>
    <w:lvl w:ilvl="4">
      <w:start w:val="1"/>
      <w:numFmt w:val="decimal"/>
      <w:pStyle w:val="50"/>
      <w:suff w:val="space"/>
      <w:lvlText w:val="%1.%2.%3.%4.%5"/>
      <w:lvlJc w:val="left"/>
      <w:pPr>
        <w:ind w:left="0" w:firstLine="0"/>
      </w:pPr>
      <w:rPr>
        <w:rFonts w:ascii="한컴바탕" w:eastAsia="한컴바탕" w:hAnsi="Arial Unicode MS" w:cs="한컴바탕"/>
        <w:b w:val="0"/>
        <w:bCs w:val="0"/>
        <w:i w:val="0"/>
        <w:iCs w:val="0"/>
        <w:outline w:val="0"/>
        <w:shadow w:val="0"/>
        <w:emboss w:val="0"/>
        <w:imprint w:val="0"/>
        <w:color w:val="000000"/>
        <w:sz w:val="20"/>
        <w:szCs w:val="20"/>
        <w:shd w:val="clear" w:color="auto" w:fill="auto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0"/>
      </w:pPr>
      <w:rPr>
        <w:rFonts w:ascii="한컴바탕" w:eastAsia="한컴바탕" w:hAnsi="Arial Unicode MS" w:cs="한컴바탕"/>
        <w:b w:val="0"/>
        <w:bCs w:val="0"/>
        <w:i w:val="0"/>
        <w:iCs w:val="0"/>
        <w:outline w:val="0"/>
        <w:shadow w:val="0"/>
        <w:emboss w:val="0"/>
        <w:imprint w:val="0"/>
        <w:color w:val="000000"/>
        <w:sz w:val="20"/>
        <w:szCs w:val="20"/>
        <w:shd w:val="clear" w:color="auto" w:fill="auto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0"/>
      </w:pPr>
      <w:rPr>
        <w:rFonts w:ascii="한컴바탕" w:eastAsia="한컴바탕" w:hAnsi="Arial Unicode MS" w:cs="한컴바탕"/>
        <w:b w:val="0"/>
        <w:bCs w:val="0"/>
        <w:i w:val="0"/>
        <w:iCs w:val="0"/>
        <w:outline w:val="0"/>
        <w:shadow w:val="0"/>
        <w:emboss w:val="0"/>
        <w:imprint w:val="0"/>
        <w:color w:val="000000"/>
        <w:sz w:val="20"/>
        <w:szCs w:val="20"/>
        <w:shd w:val="clear" w:color="auto" w:fill="auto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25906A4"/>
    <w:multiLevelType w:val="hybridMultilevel"/>
    <w:tmpl w:val="BEBCE898"/>
    <w:lvl w:ilvl="0" w:tplc="8CC28FE0">
      <w:start w:val="1"/>
      <w:numFmt w:val="bullet"/>
      <w:suff w:val="space"/>
      <w:lvlText w:val=""/>
      <w:lvlJc w:val="left"/>
      <w:pPr>
        <w:ind w:left="0" w:firstLine="0"/>
      </w:pPr>
      <w:rPr>
        <w:rFonts w:ascii="Wingdings" w:eastAsia="Helvetica" w:hAnsi="Wingdings" w:hint="default"/>
        <w:color w:val="000000"/>
        <w:w w:val="100"/>
        <w:sz w:val="20"/>
      </w:rPr>
    </w:lvl>
    <w:lvl w:ilvl="1" w:tplc="E66C7D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B6F0B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C632D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D0D8A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B8C5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EC769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2A958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46D1D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68470B"/>
    <w:multiLevelType w:val="hybridMultilevel"/>
    <w:tmpl w:val="F4865392"/>
    <w:lvl w:ilvl="0" w:tplc="CC127530">
      <w:start w:val="1"/>
      <w:numFmt w:val="upperRoman"/>
      <w:pStyle w:val="a1"/>
      <w:lvlText w:val="%1."/>
      <w:lvlJc w:val="left"/>
      <w:pPr>
        <w:tabs>
          <w:tab w:val="num" w:pos="800"/>
        </w:tabs>
        <w:ind w:left="800" w:hanging="400"/>
      </w:pPr>
    </w:lvl>
    <w:lvl w:ilvl="1" w:tplc="9AAA1BF2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16BA243C"/>
    <w:multiLevelType w:val="hybridMultilevel"/>
    <w:tmpl w:val="3A3EEC96"/>
    <w:lvl w:ilvl="0" w:tplc="92680766">
      <w:start w:val="1"/>
      <w:numFmt w:val="bullet"/>
      <w:lvlText w:val=""/>
      <w:lvlJc w:val="left"/>
      <w:pPr>
        <w:ind w:left="360" w:hanging="360"/>
      </w:pPr>
      <w:rPr>
        <w:rFonts w:ascii="Wingdings" w:eastAsia="굴림" w:hAnsi="Wingdings" w:cs="굴림" w:hint="default"/>
        <w:color w:val="auto"/>
        <w:sz w:val="2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1AF61A4"/>
    <w:multiLevelType w:val="singleLevel"/>
    <w:tmpl w:val="651E9E86"/>
    <w:lvl w:ilvl="0">
      <w:start w:val="1"/>
      <w:numFmt w:val="bullet"/>
      <w:pStyle w:val="a2"/>
      <w:lvlText w:val="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8" w15:restartNumberingAfterBreak="0">
    <w:nsid w:val="24A638AF"/>
    <w:multiLevelType w:val="singleLevel"/>
    <w:tmpl w:val="B60095E4"/>
    <w:lvl w:ilvl="0">
      <w:start w:val="1"/>
      <w:numFmt w:val="bullet"/>
      <w:pStyle w:val="a3"/>
      <w:lvlText w:val=""/>
      <w:lvlJc w:val="left"/>
      <w:pPr>
        <w:tabs>
          <w:tab w:val="num" w:pos="644"/>
        </w:tabs>
        <w:ind w:left="425" w:hanging="141"/>
      </w:pPr>
      <w:rPr>
        <w:rFonts w:ascii="Wingdings" w:hAnsi="Wingdings" w:hint="default"/>
      </w:rPr>
    </w:lvl>
  </w:abstractNum>
  <w:abstractNum w:abstractNumId="9" w15:restartNumberingAfterBreak="0">
    <w:nsid w:val="3BED2130"/>
    <w:multiLevelType w:val="hybridMultilevel"/>
    <w:tmpl w:val="DD7EBBCE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10" w15:restartNumberingAfterBreak="0">
    <w:nsid w:val="42A6287F"/>
    <w:multiLevelType w:val="hybridMultilevel"/>
    <w:tmpl w:val="87F402FC"/>
    <w:lvl w:ilvl="0" w:tplc="CDA278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BC71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1293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AE8AF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DE7D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6A4F7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14DE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4A0C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6437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466761"/>
    <w:multiLevelType w:val="hybridMultilevel"/>
    <w:tmpl w:val="984298CA"/>
    <w:lvl w:ilvl="0" w:tplc="AF062A9E">
      <w:start w:val="1"/>
      <w:numFmt w:val="bullet"/>
      <w:pStyle w:val="a4"/>
      <w:lvlText w:val=""/>
      <w:lvlJc w:val="left"/>
      <w:pPr>
        <w:tabs>
          <w:tab w:val="num" w:pos="763"/>
        </w:tabs>
        <w:ind w:left="686" w:hanging="283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12" w15:restartNumberingAfterBreak="0">
    <w:nsid w:val="45D07A2F"/>
    <w:multiLevelType w:val="multilevel"/>
    <w:tmpl w:val="3BE08CA8"/>
    <w:lvl w:ilvl="0">
      <w:start w:val="2"/>
      <w:numFmt w:val="decimal"/>
      <w:pStyle w:val="11"/>
      <w:lvlText w:val="%1."/>
      <w:lvlJc w:val="left"/>
      <w:pPr>
        <w:tabs>
          <w:tab w:val="num" w:pos="425"/>
        </w:tabs>
        <w:ind w:left="425" w:hanging="425"/>
      </w:pPr>
      <w:rPr>
        <w:rFonts w:ascii="Arial" w:eastAsia="굴림체" w:hAnsi="Arial" w:hint="default"/>
        <w:b w:val="0"/>
        <w:i w:val="0"/>
        <w:caps w:val="0"/>
        <w:strike w:val="0"/>
        <w:dstrike w:val="0"/>
        <w:vanish w:val="0"/>
        <w:color w:val="000000"/>
        <w:sz w:val="4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1"/>
      <w:lvlText w:val="%1.%2."/>
      <w:lvlJc w:val="left"/>
      <w:pPr>
        <w:tabs>
          <w:tab w:val="num" w:pos="720"/>
        </w:tabs>
        <w:ind w:left="567" w:hanging="567"/>
      </w:pPr>
      <w:rPr>
        <w:rFonts w:ascii="Arial" w:eastAsia="굴림체" w:hAnsi="Arial" w:hint="default"/>
        <w:b w:val="0"/>
        <w:i w:val="0"/>
        <w:caps w:val="0"/>
        <w:strike w:val="0"/>
        <w:dstrike w:val="0"/>
        <w:vanish w:val="0"/>
        <w:color w:val="000000"/>
        <w:sz w:val="4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1"/>
      <w:lvlText w:val="%1.%2.%3."/>
      <w:lvlJc w:val="left"/>
      <w:pPr>
        <w:tabs>
          <w:tab w:val="num" w:pos="1080"/>
        </w:tabs>
        <w:ind w:left="709" w:hanging="709"/>
      </w:pPr>
      <w:rPr>
        <w:rFonts w:ascii="Arial" w:eastAsia="굴림체" w:hAnsi="Arial" w:hint="default"/>
        <w:caps w:val="0"/>
        <w:strike w:val="0"/>
        <w:dstrike w:val="0"/>
        <w:vanish w:val="0"/>
        <w:color w:val="000000"/>
        <w:sz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0"/>
      <w:lvlText w:val="%1.%2.%3.%4."/>
      <w:lvlJc w:val="left"/>
      <w:pPr>
        <w:tabs>
          <w:tab w:val="num" w:pos="1080"/>
        </w:tabs>
        <w:ind w:left="851" w:hanging="851"/>
      </w:pPr>
      <w:rPr>
        <w:rFonts w:ascii="Arial" w:eastAsia="굴림체" w:hAnsi="Arial" w:hint="default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1"/>
      <w:lvlText w:val="%1.%2.%3.%4.%5."/>
      <w:lvlJc w:val="left"/>
      <w:pPr>
        <w:tabs>
          <w:tab w:val="num" w:pos="1440"/>
        </w:tabs>
        <w:ind w:left="992" w:hanging="992"/>
      </w:pPr>
      <w:rPr>
        <w:rFonts w:ascii="Arial" w:eastAsia="굴림체" w:hAnsi="Arial" w:hint="default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60"/>
      <w:lvlText w:val="%1.%2.%3.%4.%5.%6."/>
      <w:lvlJc w:val="left"/>
      <w:pPr>
        <w:tabs>
          <w:tab w:val="num" w:pos="1440"/>
        </w:tabs>
        <w:ind w:left="1134" w:hanging="1134"/>
      </w:pPr>
      <w:rPr>
        <w:rFonts w:ascii="Arial" w:eastAsia="굴림체" w:hAnsi="Arial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70"/>
      <w:lvlText w:val="%1.%2.%3.%4.%5.%6.%7."/>
      <w:lvlJc w:val="left"/>
      <w:pPr>
        <w:tabs>
          <w:tab w:val="num" w:pos="1440"/>
        </w:tabs>
        <w:ind w:left="1276" w:hanging="1276"/>
      </w:pPr>
      <w:rPr>
        <w:rFonts w:ascii="Arial" w:eastAsia="굴림체" w:hAnsi="Arial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3" w15:restartNumberingAfterBreak="0">
    <w:nsid w:val="50452BAD"/>
    <w:multiLevelType w:val="hybridMultilevel"/>
    <w:tmpl w:val="7E2CF6B0"/>
    <w:lvl w:ilvl="0" w:tplc="7CB82B58">
      <w:start w:val="1"/>
      <w:numFmt w:val="bullet"/>
      <w:suff w:val="space"/>
      <w:lvlText w:val=""/>
      <w:lvlJc w:val="left"/>
      <w:pPr>
        <w:ind w:left="0" w:firstLine="0"/>
      </w:pPr>
      <w:rPr>
        <w:rFonts w:ascii="Wingdings" w:eastAsia="Helvetica" w:hAnsi="Wingdings" w:hint="default"/>
        <w:color w:val="000000"/>
        <w:w w:val="100"/>
        <w:sz w:val="20"/>
      </w:rPr>
    </w:lvl>
    <w:lvl w:ilvl="1" w:tplc="48B222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12053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1AB5D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505F5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40B6E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228DE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5A18A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DCADE7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970D3E"/>
    <w:multiLevelType w:val="hybridMultilevel"/>
    <w:tmpl w:val="64C8BCFC"/>
    <w:lvl w:ilvl="0" w:tplc="85385BCE">
      <w:start w:val="1"/>
      <w:numFmt w:val="bullet"/>
      <w:suff w:val="space"/>
      <w:lvlText w:val=""/>
      <w:lvlJc w:val="left"/>
      <w:pPr>
        <w:ind w:left="0" w:firstLine="0"/>
      </w:pPr>
      <w:rPr>
        <w:rFonts w:ascii="Wingdings" w:eastAsia="Helvetica" w:hAnsi="Wingdings" w:hint="default"/>
        <w:color w:val="000000"/>
        <w:w w:val="100"/>
        <w:sz w:val="20"/>
      </w:rPr>
    </w:lvl>
    <w:lvl w:ilvl="1" w:tplc="69DA383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718E41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CADAF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E8383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D6A8A7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F012D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7675F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F4B8D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E70972"/>
    <w:multiLevelType w:val="singleLevel"/>
    <w:tmpl w:val="C212E8F2"/>
    <w:lvl w:ilvl="0">
      <w:start w:val="1"/>
      <w:numFmt w:val="bullet"/>
      <w:pStyle w:val="a5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</w:abstractNum>
  <w:abstractNum w:abstractNumId="16" w15:restartNumberingAfterBreak="0">
    <w:nsid w:val="54D4208A"/>
    <w:multiLevelType w:val="multilevel"/>
    <w:tmpl w:val="2BB075D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한컴바탕" w:eastAsia="한컴바탕" w:hAnsi="Arial Unicode MS" w:cs="한컴바탕"/>
        <w:b w:val="0"/>
        <w:bCs w:val="0"/>
        <w:i w:val="0"/>
        <w:iCs w:val="0"/>
        <w:outline w:val="0"/>
        <w:shadow w:val="0"/>
        <w:emboss w:val="0"/>
        <w:imprint w:val="0"/>
        <w:color w:val="000000"/>
        <w:sz w:val="32"/>
        <w:szCs w:val="32"/>
        <w:shd w:val="clear" w:color="auto" w:fill="auto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한컴바탕" w:eastAsia="한컴바탕" w:hAnsi="Arial Unicode MS" w:cs="한컴바탕"/>
        <w:b w:val="0"/>
        <w:bCs w:val="0"/>
        <w:i w:val="0"/>
        <w:iCs w:val="0"/>
        <w:outline w:val="0"/>
        <w:shadow w:val="0"/>
        <w:emboss w:val="0"/>
        <w:imprint w:val="0"/>
        <w:color w:val="000000"/>
        <w:sz w:val="24"/>
        <w:szCs w:val="24"/>
        <w:shd w:val="clear" w:color="auto" w:fill="auto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7337836"/>
    <w:multiLevelType w:val="singleLevel"/>
    <w:tmpl w:val="74D8F2EE"/>
    <w:lvl w:ilvl="0">
      <w:start w:val="1"/>
      <w:numFmt w:val="ganada"/>
      <w:pStyle w:val="a6"/>
      <w:lvlText w:val="%1)"/>
      <w:lvlJc w:val="left"/>
      <w:pPr>
        <w:tabs>
          <w:tab w:val="num" w:pos="425"/>
        </w:tabs>
        <w:ind w:left="425" w:hanging="425"/>
      </w:pPr>
      <w:rPr>
        <w:rFonts w:hint="eastAsia"/>
      </w:rPr>
    </w:lvl>
  </w:abstractNum>
  <w:abstractNum w:abstractNumId="18" w15:restartNumberingAfterBreak="0">
    <w:nsid w:val="5EF22443"/>
    <w:multiLevelType w:val="singleLevel"/>
    <w:tmpl w:val="CACEFAEE"/>
    <w:lvl w:ilvl="0">
      <w:start w:val="1"/>
      <w:numFmt w:val="decimal"/>
      <w:pStyle w:val="12"/>
      <w:lvlText w:val="%1)"/>
      <w:lvlJc w:val="left"/>
      <w:pPr>
        <w:tabs>
          <w:tab w:val="num" w:pos="425"/>
        </w:tabs>
        <w:ind w:left="425" w:hanging="425"/>
      </w:pPr>
      <w:rPr>
        <w:rFonts w:hint="eastAsia"/>
      </w:rPr>
    </w:lvl>
  </w:abstractNum>
  <w:abstractNum w:abstractNumId="19" w15:restartNumberingAfterBreak="0">
    <w:nsid w:val="5FFE6F86"/>
    <w:multiLevelType w:val="singleLevel"/>
    <w:tmpl w:val="5C64FF4C"/>
    <w:lvl w:ilvl="0">
      <w:start w:val="1"/>
      <w:numFmt w:val="bullet"/>
      <w:pStyle w:val="a7"/>
      <w:lvlText w:val=""/>
      <w:lvlJc w:val="left"/>
      <w:pPr>
        <w:tabs>
          <w:tab w:val="num" w:pos="927"/>
        </w:tabs>
        <w:ind w:left="425" w:firstLine="142"/>
      </w:pPr>
      <w:rPr>
        <w:rFonts w:ascii="Wingdings" w:hAnsi="Wingdings" w:hint="default"/>
      </w:rPr>
    </w:lvl>
  </w:abstractNum>
  <w:abstractNum w:abstractNumId="20" w15:restartNumberingAfterBreak="0">
    <w:nsid w:val="66661597"/>
    <w:multiLevelType w:val="hybridMultilevel"/>
    <w:tmpl w:val="1228E984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21" w15:restartNumberingAfterBreak="0">
    <w:nsid w:val="66773229"/>
    <w:multiLevelType w:val="hybridMultilevel"/>
    <w:tmpl w:val="1CCAECD6"/>
    <w:lvl w:ilvl="0" w:tplc="9BC0BD12">
      <w:start w:val="1"/>
      <w:numFmt w:val="bullet"/>
      <w:pStyle w:val="a8"/>
      <w:lvlText w:val=""/>
      <w:lvlJc w:val="left"/>
      <w:pPr>
        <w:tabs>
          <w:tab w:val="num" w:pos="1486"/>
        </w:tabs>
        <w:ind w:left="148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886"/>
        </w:tabs>
        <w:ind w:left="188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86"/>
        </w:tabs>
        <w:ind w:left="228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86"/>
        </w:tabs>
        <w:ind w:left="268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86"/>
        </w:tabs>
        <w:ind w:left="308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86"/>
        </w:tabs>
        <w:ind w:left="348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6"/>
        </w:tabs>
        <w:ind w:left="388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86"/>
        </w:tabs>
        <w:ind w:left="428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6"/>
        </w:tabs>
        <w:ind w:left="4686" w:hanging="400"/>
      </w:pPr>
      <w:rPr>
        <w:rFonts w:ascii="Wingdings" w:hAnsi="Wingdings" w:hint="default"/>
      </w:rPr>
    </w:lvl>
  </w:abstractNum>
  <w:abstractNum w:abstractNumId="22" w15:restartNumberingAfterBreak="0">
    <w:nsid w:val="6CBA57CF"/>
    <w:multiLevelType w:val="singleLevel"/>
    <w:tmpl w:val="CEECF422"/>
    <w:lvl w:ilvl="0">
      <w:start w:val="1"/>
      <w:numFmt w:val="bullet"/>
      <w:pStyle w:val="a9"/>
      <w:lvlText w:val="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</w:abstractNum>
  <w:abstractNum w:abstractNumId="23" w15:restartNumberingAfterBreak="0">
    <w:nsid w:val="7B6639E5"/>
    <w:multiLevelType w:val="singleLevel"/>
    <w:tmpl w:val="A3EAD758"/>
    <w:lvl w:ilvl="0">
      <w:start w:val="1"/>
      <w:numFmt w:val="decimal"/>
      <w:pStyle w:val="13"/>
      <w:lvlText w:val="(%1)"/>
      <w:lvlJc w:val="left"/>
      <w:pPr>
        <w:tabs>
          <w:tab w:val="num" w:pos="2770"/>
        </w:tabs>
        <w:ind w:left="2694" w:hanging="284"/>
      </w:pPr>
      <w:rPr>
        <w:rFonts w:hint="eastAsia"/>
      </w:rPr>
    </w:lvl>
  </w:abstractNum>
  <w:abstractNum w:abstractNumId="24" w15:restartNumberingAfterBreak="0">
    <w:nsid w:val="7FEF5837"/>
    <w:multiLevelType w:val="hybridMultilevel"/>
    <w:tmpl w:val="C1D0F91A"/>
    <w:lvl w:ilvl="0" w:tplc="74901FDC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961494530">
    <w:abstractNumId w:val="18"/>
  </w:num>
  <w:num w:numId="2" w16cid:durableId="736587493">
    <w:abstractNumId w:val="17"/>
  </w:num>
  <w:num w:numId="3" w16cid:durableId="257326447">
    <w:abstractNumId w:val="23"/>
  </w:num>
  <w:num w:numId="4" w16cid:durableId="1120219113">
    <w:abstractNumId w:val="2"/>
  </w:num>
  <w:num w:numId="5" w16cid:durableId="1131364740">
    <w:abstractNumId w:val="19"/>
  </w:num>
  <w:num w:numId="6" w16cid:durableId="1179849986">
    <w:abstractNumId w:val="1"/>
  </w:num>
  <w:num w:numId="7" w16cid:durableId="1859613053">
    <w:abstractNumId w:val="7"/>
  </w:num>
  <w:num w:numId="8" w16cid:durableId="1548103582">
    <w:abstractNumId w:val="8"/>
  </w:num>
  <w:num w:numId="9" w16cid:durableId="468136154">
    <w:abstractNumId w:val="22"/>
  </w:num>
  <w:num w:numId="10" w16cid:durableId="2027097314">
    <w:abstractNumId w:val="15"/>
  </w:num>
  <w:num w:numId="11" w16cid:durableId="505098573">
    <w:abstractNumId w:val="12"/>
  </w:num>
  <w:num w:numId="12" w16cid:durableId="1440224788">
    <w:abstractNumId w:val="11"/>
  </w:num>
  <w:num w:numId="13" w16cid:durableId="828516375">
    <w:abstractNumId w:val="0"/>
  </w:num>
  <w:num w:numId="14" w16cid:durableId="1951620680">
    <w:abstractNumId w:val="21"/>
  </w:num>
  <w:num w:numId="15" w16cid:durableId="1462461327">
    <w:abstractNumId w:val="5"/>
  </w:num>
  <w:num w:numId="16" w16cid:durableId="80199537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7011537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2054480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14937005">
    <w:abstractNumId w:val="3"/>
  </w:num>
  <w:num w:numId="20" w16cid:durableId="2132745252">
    <w:abstractNumId w:val="6"/>
  </w:num>
  <w:num w:numId="21" w16cid:durableId="1246188553">
    <w:abstractNumId w:val="9"/>
  </w:num>
  <w:num w:numId="22" w16cid:durableId="1951890781">
    <w:abstractNumId w:val="20"/>
  </w:num>
  <w:num w:numId="23" w16cid:durableId="689574831">
    <w:abstractNumId w:val="10"/>
  </w:num>
  <w:num w:numId="24" w16cid:durableId="344477377">
    <w:abstractNumId w:val="16"/>
  </w:num>
  <w:num w:numId="25" w16cid:durableId="1218323666">
    <w:abstractNumId w:val="24"/>
  </w:num>
  <w:num w:numId="26" w16cid:durableId="13450905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387311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activeWritingStyle w:appName="MSWord" w:lang="ko-KR" w:vendorID="64" w:dllVersion="5" w:nlCheck="1" w:checkStyle="1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1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44E"/>
    <w:rsid w:val="0000036E"/>
    <w:rsid w:val="0000229E"/>
    <w:rsid w:val="00002829"/>
    <w:rsid w:val="00002BDF"/>
    <w:rsid w:val="00004D78"/>
    <w:rsid w:val="00006260"/>
    <w:rsid w:val="00006630"/>
    <w:rsid w:val="00006CA0"/>
    <w:rsid w:val="00007C39"/>
    <w:rsid w:val="00007DBB"/>
    <w:rsid w:val="0001016F"/>
    <w:rsid w:val="00010B38"/>
    <w:rsid w:val="000116E8"/>
    <w:rsid w:val="00012B0F"/>
    <w:rsid w:val="00012EBB"/>
    <w:rsid w:val="0001321D"/>
    <w:rsid w:val="00014976"/>
    <w:rsid w:val="00014C1F"/>
    <w:rsid w:val="000153A4"/>
    <w:rsid w:val="000159F0"/>
    <w:rsid w:val="00015CF7"/>
    <w:rsid w:val="00015E8B"/>
    <w:rsid w:val="0001610F"/>
    <w:rsid w:val="00016412"/>
    <w:rsid w:val="000169B3"/>
    <w:rsid w:val="00017E55"/>
    <w:rsid w:val="0002134D"/>
    <w:rsid w:val="00023A89"/>
    <w:rsid w:val="00023E46"/>
    <w:rsid w:val="00026D73"/>
    <w:rsid w:val="0002706B"/>
    <w:rsid w:val="0003025E"/>
    <w:rsid w:val="000303F6"/>
    <w:rsid w:val="00031098"/>
    <w:rsid w:val="0003138D"/>
    <w:rsid w:val="00033A96"/>
    <w:rsid w:val="000344D0"/>
    <w:rsid w:val="00035C86"/>
    <w:rsid w:val="00035D1A"/>
    <w:rsid w:val="000374B1"/>
    <w:rsid w:val="00037EA7"/>
    <w:rsid w:val="000407DE"/>
    <w:rsid w:val="00040E44"/>
    <w:rsid w:val="0004165E"/>
    <w:rsid w:val="00041693"/>
    <w:rsid w:val="00042985"/>
    <w:rsid w:val="00043597"/>
    <w:rsid w:val="0004381C"/>
    <w:rsid w:val="00044180"/>
    <w:rsid w:val="00045760"/>
    <w:rsid w:val="00045887"/>
    <w:rsid w:val="00047265"/>
    <w:rsid w:val="00051945"/>
    <w:rsid w:val="00051CF6"/>
    <w:rsid w:val="000521AF"/>
    <w:rsid w:val="00052349"/>
    <w:rsid w:val="00053B9F"/>
    <w:rsid w:val="000549F3"/>
    <w:rsid w:val="00056CCD"/>
    <w:rsid w:val="0005736E"/>
    <w:rsid w:val="0006036B"/>
    <w:rsid w:val="000606FB"/>
    <w:rsid w:val="00060DA1"/>
    <w:rsid w:val="0006119A"/>
    <w:rsid w:val="00061D13"/>
    <w:rsid w:val="0006280B"/>
    <w:rsid w:val="00062980"/>
    <w:rsid w:val="00063953"/>
    <w:rsid w:val="00065F07"/>
    <w:rsid w:val="000671D2"/>
    <w:rsid w:val="0006726C"/>
    <w:rsid w:val="00073F33"/>
    <w:rsid w:val="00074D7D"/>
    <w:rsid w:val="00075A9C"/>
    <w:rsid w:val="00075C6E"/>
    <w:rsid w:val="00075CBC"/>
    <w:rsid w:val="000766BD"/>
    <w:rsid w:val="00076C16"/>
    <w:rsid w:val="00077FC4"/>
    <w:rsid w:val="0008046F"/>
    <w:rsid w:val="00080D02"/>
    <w:rsid w:val="00081D91"/>
    <w:rsid w:val="00081E76"/>
    <w:rsid w:val="00083FDA"/>
    <w:rsid w:val="00085FDD"/>
    <w:rsid w:val="00086DCA"/>
    <w:rsid w:val="00090B1E"/>
    <w:rsid w:val="000917AC"/>
    <w:rsid w:val="000926EB"/>
    <w:rsid w:val="00093F26"/>
    <w:rsid w:val="00094000"/>
    <w:rsid w:val="000941A7"/>
    <w:rsid w:val="00095486"/>
    <w:rsid w:val="00096701"/>
    <w:rsid w:val="00096D1A"/>
    <w:rsid w:val="000A2A79"/>
    <w:rsid w:val="000A2C9B"/>
    <w:rsid w:val="000A5E2C"/>
    <w:rsid w:val="000A6602"/>
    <w:rsid w:val="000A6CC3"/>
    <w:rsid w:val="000A74CD"/>
    <w:rsid w:val="000B105F"/>
    <w:rsid w:val="000B1310"/>
    <w:rsid w:val="000B1443"/>
    <w:rsid w:val="000B1D01"/>
    <w:rsid w:val="000B2AE1"/>
    <w:rsid w:val="000B2DB6"/>
    <w:rsid w:val="000B3225"/>
    <w:rsid w:val="000B439B"/>
    <w:rsid w:val="000B4EEA"/>
    <w:rsid w:val="000B55FB"/>
    <w:rsid w:val="000B58AD"/>
    <w:rsid w:val="000C128C"/>
    <w:rsid w:val="000C3748"/>
    <w:rsid w:val="000C467D"/>
    <w:rsid w:val="000C5F68"/>
    <w:rsid w:val="000C75E5"/>
    <w:rsid w:val="000D0BB8"/>
    <w:rsid w:val="000D3A3B"/>
    <w:rsid w:val="000D3FC8"/>
    <w:rsid w:val="000D6D04"/>
    <w:rsid w:val="000D7C71"/>
    <w:rsid w:val="000E0981"/>
    <w:rsid w:val="000E0CDC"/>
    <w:rsid w:val="000E38AF"/>
    <w:rsid w:val="000E412F"/>
    <w:rsid w:val="000E6C2B"/>
    <w:rsid w:val="000E7774"/>
    <w:rsid w:val="000F00C2"/>
    <w:rsid w:val="000F021E"/>
    <w:rsid w:val="000F16A0"/>
    <w:rsid w:val="000F3B36"/>
    <w:rsid w:val="000F4411"/>
    <w:rsid w:val="000F563E"/>
    <w:rsid w:val="000F6214"/>
    <w:rsid w:val="000F6479"/>
    <w:rsid w:val="000F779C"/>
    <w:rsid w:val="001009D4"/>
    <w:rsid w:val="00100ECE"/>
    <w:rsid w:val="001017BE"/>
    <w:rsid w:val="00101C0C"/>
    <w:rsid w:val="00101F63"/>
    <w:rsid w:val="001055ED"/>
    <w:rsid w:val="00105BEB"/>
    <w:rsid w:val="00105E1F"/>
    <w:rsid w:val="00106DB1"/>
    <w:rsid w:val="00107C51"/>
    <w:rsid w:val="00112F0B"/>
    <w:rsid w:val="00113E10"/>
    <w:rsid w:val="00113EDE"/>
    <w:rsid w:val="001143BF"/>
    <w:rsid w:val="00115ACE"/>
    <w:rsid w:val="00115D05"/>
    <w:rsid w:val="001163AC"/>
    <w:rsid w:val="001203BA"/>
    <w:rsid w:val="001205B9"/>
    <w:rsid w:val="0012147E"/>
    <w:rsid w:val="001223A0"/>
    <w:rsid w:val="0012321A"/>
    <w:rsid w:val="00123C39"/>
    <w:rsid w:val="0012498C"/>
    <w:rsid w:val="001249DB"/>
    <w:rsid w:val="00124C93"/>
    <w:rsid w:val="00124DA4"/>
    <w:rsid w:val="0012545A"/>
    <w:rsid w:val="0012591D"/>
    <w:rsid w:val="00125C59"/>
    <w:rsid w:val="00127165"/>
    <w:rsid w:val="0012721D"/>
    <w:rsid w:val="00127325"/>
    <w:rsid w:val="0013116A"/>
    <w:rsid w:val="0013185C"/>
    <w:rsid w:val="00131DE7"/>
    <w:rsid w:val="00132150"/>
    <w:rsid w:val="00132740"/>
    <w:rsid w:val="001328B6"/>
    <w:rsid w:val="00132B05"/>
    <w:rsid w:val="00133FE4"/>
    <w:rsid w:val="0013413D"/>
    <w:rsid w:val="001345C1"/>
    <w:rsid w:val="00134700"/>
    <w:rsid w:val="001351D4"/>
    <w:rsid w:val="0013552B"/>
    <w:rsid w:val="00137067"/>
    <w:rsid w:val="001405D3"/>
    <w:rsid w:val="00141A48"/>
    <w:rsid w:val="00141C6E"/>
    <w:rsid w:val="0014225B"/>
    <w:rsid w:val="00142516"/>
    <w:rsid w:val="0014338E"/>
    <w:rsid w:val="0014351C"/>
    <w:rsid w:val="00144F2D"/>
    <w:rsid w:val="00146238"/>
    <w:rsid w:val="00146794"/>
    <w:rsid w:val="0015075D"/>
    <w:rsid w:val="001509B2"/>
    <w:rsid w:val="00150A46"/>
    <w:rsid w:val="00151849"/>
    <w:rsid w:val="0015283D"/>
    <w:rsid w:val="0015310B"/>
    <w:rsid w:val="001533DF"/>
    <w:rsid w:val="001539A8"/>
    <w:rsid w:val="00154457"/>
    <w:rsid w:val="00154A7A"/>
    <w:rsid w:val="00154BB8"/>
    <w:rsid w:val="00154E8B"/>
    <w:rsid w:val="001554DF"/>
    <w:rsid w:val="00155DF8"/>
    <w:rsid w:val="00155F98"/>
    <w:rsid w:val="00156655"/>
    <w:rsid w:val="001567FE"/>
    <w:rsid w:val="001575D4"/>
    <w:rsid w:val="001617B3"/>
    <w:rsid w:val="0016195A"/>
    <w:rsid w:val="00161B55"/>
    <w:rsid w:val="00163314"/>
    <w:rsid w:val="00163369"/>
    <w:rsid w:val="0016351D"/>
    <w:rsid w:val="00164308"/>
    <w:rsid w:val="001643D1"/>
    <w:rsid w:val="00164BCA"/>
    <w:rsid w:val="001653A8"/>
    <w:rsid w:val="00165BAA"/>
    <w:rsid w:val="00165F19"/>
    <w:rsid w:val="00170D30"/>
    <w:rsid w:val="001712E6"/>
    <w:rsid w:val="0017246A"/>
    <w:rsid w:val="0017274E"/>
    <w:rsid w:val="00172833"/>
    <w:rsid w:val="00172EB3"/>
    <w:rsid w:val="0017332C"/>
    <w:rsid w:val="001737C9"/>
    <w:rsid w:val="00173A9B"/>
    <w:rsid w:val="001747EA"/>
    <w:rsid w:val="0017604D"/>
    <w:rsid w:val="00176788"/>
    <w:rsid w:val="00177717"/>
    <w:rsid w:val="00177FF5"/>
    <w:rsid w:val="0018059B"/>
    <w:rsid w:val="0018063C"/>
    <w:rsid w:val="00180E76"/>
    <w:rsid w:val="00181811"/>
    <w:rsid w:val="00182F30"/>
    <w:rsid w:val="001833BC"/>
    <w:rsid w:val="00183869"/>
    <w:rsid w:val="001845ED"/>
    <w:rsid w:val="00184748"/>
    <w:rsid w:val="0018508F"/>
    <w:rsid w:val="00185FB4"/>
    <w:rsid w:val="00186850"/>
    <w:rsid w:val="00186BFA"/>
    <w:rsid w:val="00190C3D"/>
    <w:rsid w:val="0019105D"/>
    <w:rsid w:val="001921B3"/>
    <w:rsid w:val="0019365B"/>
    <w:rsid w:val="00193CDC"/>
    <w:rsid w:val="00194555"/>
    <w:rsid w:val="00194EEC"/>
    <w:rsid w:val="0019596E"/>
    <w:rsid w:val="00195973"/>
    <w:rsid w:val="00196D36"/>
    <w:rsid w:val="001A062D"/>
    <w:rsid w:val="001A0F4E"/>
    <w:rsid w:val="001A32F3"/>
    <w:rsid w:val="001A414F"/>
    <w:rsid w:val="001A5767"/>
    <w:rsid w:val="001A6D00"/>
    <w:rsid w:val="001A6E90"/>
    <w:rsid w:val="001A74D5"/>
    <w:rsid w:val="001B023C"/>
    <w:rsid w:val="001B04C1"/>
    <w:rsid w:val="001B1845"/>
    <w:rsid w:val="001B1D39"/>
    <w:rsid w:val="001B21E7"/>
    <w:rsid w:val="001B3A9C"/>
    <w:rsid w:val="001B4B63"/>
    <w:rsid w:val="001B510D"/>
    <w:rsid w:val="001B5C0A"/>
    <w:rsid w:val="001B65F3"/>
    <w:rsid w:val="001B6D47"/>
    <w:rsid w:val="001C2026"/>
    <w:rsid w:val="001C2C51"/>
    <w:rsid w:val="001C3071"/>
    <w:rsid w:val="001C3B2E"/>
    <w:rsid w:val="001C41CC"/>
    <w:rsid w:val="001C6063"/>
    <w:rsid w:val="001C6955"/>
    <w:rsid w:val="001C7010"/>
    <w:rsid w:val="001C7F1A"/>
    <w:rsid w:val="001D0094"/>
    <w:rsid w:val="001D0618"/>
    <w:rsid w:val="001D0998"/>
    <w:rsid w:val="001D2491"/>
    <w:rsid w:val="001D2D58"/>
    <w:rsid w:val="001D3ABC"/>
    <w:rsid w:val="001D5EB4"/>
    <w:rsid w:val="001D6C4E"/>
    <w:rsid w:val="001E0D87"/>
    <w:rsid w:val="001E255F"/>
    <w:rsid w:val="001E365C"/>
    <w:rsid w:val="001E3AA6"/>
    <w:rsid w:val="001E40A1"/>
    <w:rsid w:val="001E53C1"/>
    <w:rsid w:val="001E6142"/>
    <w:rsid w:val="001E66F3"/>
    <w:rsid w:val="001F0588"/>
    <w:rsid w:val="001F1E2B"/>
    <w:rsid w:val="001F2A69"/>
    <w:rsid w:val="001F5245"/>
    <w:rsid w:val="001F552E"/>
    <w:rsid w:val="001F5F8E"/>
    <w:rsid w:val="001F6FA0"/>
    <w:rsid w:val="00201593"/>
    <w:rsid w:val="00201C82"/>
    <w:rsid w:val="002036DD"/>
    <w:rsid w:val="00205031"/>
    <w:rsid w:val="00205CC6"/>
    <w:rsid w:val="0020632A"/>
    <w:rsid w:val="00206E31"/>
    <w:rsid w:val="00207B90"/>
    <w:rsid w:val="00210D9A"/>
    <w:rsid w:val="00211218"/>
    <w:rsid w:val="00211961"/>
    <w:rsid w:val="00212AEE"/>
    <w:rsid w:val="00213079"/>
    <w:rsid w:val="0021353E"/>
    <w:rsid w:val="002148B1"/>
    <w:rsid w:val="002148FA"/>
    <w:rsid w:val="0021499E"/>
    <w:rsid w:val="00216BE4"/>
    <w:rsid w:val="002174C2"/>
    <w:rsid w:val="00217C1B"/>
    <w:rsid w:val="00217F77"/>
    <w:rsid w:val="002207F3"/>
    <w:rsid w:val="00220A1D"/>
    <w:rsid w:val="00220B6D"/>
    <w:rsid w:val="00221843"/>
    <w:rsid w:val="0022217E"/>
    <w:rsid w:val="0022275D"/>
    <w:rsid w:val="002230D8"/>
    <w:rsid w:val="002235F0"/>
    <w:rsid w:val="0022372E"/>
    <w:rsid w:val="00223C85"/>
    <w:rsid w:val="00224794"/>
    <w:rsid w:val="002252BB"/>
    <w:rsid w:val="00225B59"/>
    <w:rsid w:val="00226CEE"/>
    <w:rsid w:val="00227939"/>
    <w:rsid w:val="002314B4"/>
    <w:rsid w:val="00233005"/>
    <w:rsid w:val="00234769"/>
    <w:rsid w:val="00234C1A"/>
    <w:rsid w:val="00237F4B"/>
    <w:rsid w:val="00241710"/>
    <w:rsid w:val="002424E7"/>
    <w:rsid w:val="00244DC4"/>
    <w:rsid w:val="00245148"/>
    <w:rsid w:val="0024522D"/>
    <w:rsid w:val="00245C66"/>
    <w:rsid w:val="00247D7A"/>
    <w:rsid w:val="00250FAB"/>
    <w:rsid w:val="00250FDB"/>
    <w:rsid w:val="002511EF"/>
    <w:rsid w:val="0025141E"/>
    <w:rsid w:val="00251D91"/>
    <w:rsid w:val="00252006"/>
    <w:rsid w:val="00252279"/>
    <w:rsid w:val="00252FE4"/>
    <w:rsid w:val="002535CA"/>
    <w:rsid w:val="00253FD6"/>
    <w:rsid w:val="00254A93"/>
    <w:rsid w:val="00255E90"/>
    <w:rsid w:val="0025645F"/>
    <w:rsid w:val="002574F1"/>
    <w:rsid w:val="0026064F"/>
    <w:rsid w:val="00262A4C"/>
    <w:rsid w:val="00262B03"/>
    <w:rsid w:val="00263071"/>
    <w:rsid w:val="00263138"/>
    <w:rsid w:val="0026426D"/>
    <w:rsid w:val="00264920"/>
    <w:rsid w:val="00264DFC"/>
    <w:rsid w:val="0026521E"/>
    <w:rsid w:val="00266F02"/>
    <w:rsid w:val="00266FEA"/>
    <w:rsid w:val="00267E2D"/>
    <w:rsid w:val="00270D67"/>
    <w:rsid w:val="00270F2C"/>
    <w:rsid w:val="00271087"/>
    <w:rsid w:val="002719CE"/>
    <w:rsid w:val="002725DC"/>
    <w:rsid w:val="0027404E"/>
    <w:rsid w:val="002756C0"/>
    <w:rsid w:val="00276130"/>
    <w:rsid w:val="00280321"/>
    <w:rsid w:val="00280C9C"/>
    <w:rsid w:val="002824BC"/>
    <w:rsid w:val="00282B7A"/>
    <w:rsid w:val="00284ADF"/>
    <w:rsid w:val="00285DD2"/>
    <w:rsid w:val="00286990"/>
    <w:rsid w:val="0028799A"/>
    <w:rsid w:val="002901CE"/>
    <w:rsid w:val="002917A5"/>
    <w:rsid w:val="00291AE6"/>
    <w:rsid w:val="002927A5"/>
    <w:rsid w:val="00292E83"/>
    <w:rsid w:val="00296463"/>
    <w:rsid w:val="0029782E"/>
    <w:rsid w:val="00297B09"/>
    <w:rsid w:val="00297D1A"/>
    <w:rsid w:val="002A0BF0"/>
    <w:rsid w:val="002A0C2E"/>
    <w:rsid w:val="002A1B89"/>
    <w:rsid w:val="002A1BD9"/>
    <w:rsid w:val="002A25A2"/>
    <w:rsid w:val="002A2F39"/>
    <w:rsid w:val="002A3E98"/>
    <w:rsid w:val="002A5873"/>
    <w:rsid w:val="002A66AD"/>
    <w:rsid w:val="002B001F"/>
    <w:rsid w:val="002B033E"/>
    <w:rsid w:val="002B1432"/>
    <w:rsid w:val="002B2CC4"/>
    <w:rsid w:val="002B5231"/>
    <w:rsid w:val="002B5787"/>
    <w:rsid w:val="002B5F53"/>
    <w:rsid w:val="002B6E02"/>
    <w:rsid w:val="002B714B"/>
    <w:rsid w:val="002B7502"/>
    <w:rsid w:val="002B7B2B"/>
    <w:rsid w:val="002C085F"/>
    <w:rsid w:val="002C12B7"/>
    <w:rsid w:val="002C2B05"/>
    <w:rsid w:val="002C3C1E"/>
    <w:rsid w:val="002C4624"/>
    <w:rsid w:val="002C59E7"/>
    <w:rsid w:val="002C61A1"/>
    <w:rsid w:val="002C636A"/>
    <w:rsid w:val="002C6D6E"/>
    <w:rsid w:val="002D09DE"/>
    <w:rsid w:val="002D14CC"/>
    <w:rsid w:val="002D1885"/>
    <w:rsid w:val="002D2485"/>
    <w:rsid w:val="002D3E30"/>
    <w:rsid w:val="002D475B"/>
    <w:rsid w:val="002D5A45"/>
    <w:rsid w:val="002D5C89"/>
    <w:rsid w:val="002D625B"/>
    <w:rsid w:val="002D668C"/>
    <w:rsid w:val="002D67DC"/>
    <w:rsid w:val="002D6EC1"/>
    <w:rsid w:val="002E0093"/>
    <w:rsid w:val="002E00BA"/>
    <w:rsid w:val="002E19D4"/>
    <w:rsid w:val="002E1B40"/>
    <w:rsid w:val="002E1E4B"/>
    <w:rsid w:val="002E20A5"/>
    <w:rsid w:val="002E2AA1"/>
    <w:rsid w:val="002E3F69"/>
    <w:rsid w:val="002E4680"/>
    <w:rsid w:val="002E4FF2"/>
    <w:rsid w:val="002E56C2"/>
    <w:rsid w:val="002E5976"/>
    <w:rsid w:val="002E5FED"/>
    <w:rsid w:val="002E686A"/>
    <w:rsid w:val="002E75A2"/>
    <w:rsid w:val="002F0015"/>
    <w:rsid w:val="002F00F1"/>
    <w:rsid w:val="002F117F"/>
    <w:rsid w:val="002F20ED"/>
    <w:rsid w:val="002F2A4F"/>
    <w:rsid w:val="002F33E5"/>
    <w:rsid w:val="002F392A"/>
    <w:rsid w:val="002F454C"/>
    <w:rsid w:val="002F5513"/>
    <w:rsid w:val="002F59C5"/>
    <w:rsid w:val="002F6DE3"/>
    <w:rsid w:val="002F6E92"/>
    <w:rsid w:val="002F76E0"/>
    <w:rsid w:val="0030232B"/>
    <w:rsid w:val="003043BE"/>
    <w:rsid w:val="00304759"/>
    <w:rsid w:val="00306735"/>
    <w:rsid w:val="00306ADC"/>
    <w:rsid w:val="0030745B"/>
    <w:rsid w:val="00307975"/>
    <w:rsid w:val="00307DB5"/>
    <w:rsid w:val="00310376"/>
    <w:rsid w:val="00310C96"/>
    <w:rsid w:val="00311F37"/>
    <w:rsid w:val="003138CF"/>
    <w:rsid w:val="00313977"/>
    <w:rsid w:val="003145A9"/>
    <w:rsid w:val="003169E8"/>
    <w:rsid w:val="0032086F"/>
    <w:rsid w:val="00322258"/>
    <w:rsid w:val="003229CA"/>
    <w:rsid w:val="00324195"/>
    <w:rsid w:val="003241F5"/>
    <w:rsid w:val="00324603"/>
    <w:rsid w:val="00325803"/>
    <w:rsid w:val="00325B9A"/>
    <w:rsid w:val="003269BF"/>
    <w:rsid w:val="00326A4A"/>
    <w:rsid w:val="00327541"/>
    <w:rsid w:val="00327DEC"/>
    <w:rsid w:val="0033271D"/>
    <w:rsid w:val="00333381"/>
    <w:rsid w:val="003334C3"/>
    <w:rsid w:val="0033370E"/>
    <w:rsid w:val="003338CC"/>
    <w:rsid w:val="00333CDB"/>
    <w:rsid w:val="003366E2"/>
    <w:rsid w:val="00336BFA"/>
    <w:rsid w:val="00336D70"/>
    <w:rsid w:val="0033713A"/>
    <w:rsid w:val="00337D68"/>
    <w:rsid w:val="0034063F"/>
    <w:rsid w:val="003413D6"/>
    <w:rsid w:val="00341617"/>
    <w:rsid w:val="0034179C"/>
    <w:rsid w:val="00342EF1"/>
    <w:rsid w:val="00343082"/>
    <w:rsid w:val="00343162"/>
    <w:rsid w:val="003443BD"/>
    <w:rsid w:val="00344667"/>
    <w:rsid w:val="00345389"/>
    <w:rsid w:val="003464F7"/>
    <w:rsid w:val="00346AEA"/>
    <w:rsid w:val="00346C94"/>
    <w:rsid w:val="00347087"/>
    <w:rsid w:val="00347271"/>
    <w:rsid w:val="003502FF"/>
    <w:rsid w:val="00350902"/>
    <w:rsid w:val="00350E4D"/>
    <w:rsid w:val="0035113C"/>
    <w:rsid w:val="00351E6F"/>
    <w:rsid w:val="00352CE4"/>
    <w:rsid w:val="003534A5"/>
    <w:rsid w:val="00353A40"/>
    <w:rsid w:val="00353FB8"/>
    <w:rsid w:val="00354CEB"/>
    <w:rsid w:val="00354EA7"/>
    <w:rsid w:val="003567C0"/>
    <w:rsid w:val="00356A32"/>
    <w:rsid w:val="00356CB3"/>
    <w:rsid w:val="0035783F"/>
    <w:rsid w:val="00357F0F"/>
    <w:rsid w:val="00361078"/>
    <w:rsid w:val="00361196"/>
    <w:rsid w:val="00362DEF"/>
    <w:rsid w:val="003633C4"/>
    <w:rsid w:val="00363405"/>
    <w:rsid w:val="003635B7"/>
    <w:rsid w:val="00363EEE"/>
    <w:rsid w:val="00364391"/>
    <w:rsid w:val="00365410"/>
    <w:rsid w:val="0036734D"/>
    <w:rsid w:val="003704F1"/>
    <w:rsid w:val="0037073D"/>
    <w:rsid w:val="00372A0B"/>
    <w:rsid w:val="003732AB"/>
    <w:rsid w:val="00374926"/>
    <w:rsid w:val="00374B11"/>
    <w:rsid w:val="00375456"/>
    <w:rsid w:val="0037597D"/>
    <w:rsid w:val="00375EA9"/>
    <w:rsid w:val="00377903"/>
    <w:rsid w:val="00380BB0"/>
    <w:rsid w:val="00381079"/>
    <w:rsid w:val="00381267"/>
    <w:rsid w:val="003841E3"/>
    <w:rsid w:val="00384388"/>
    <w:rsid w:val="003845A8"/>
    <w:rsid w:val="00384958"/>
    <w:rsid w:val="00384C0D"/>
    <w:rsid w:val="003853FE"/>
    <w:rsid w:val="00386209"/>
    <w:rsid w:val="00387188"/>
    <w:rsid w:val="00387D8A"/>
    <w:rsid w:val="00390230"/>
    <w:rsid w:val="00391F85"/>
    <w:rsid w:val="003927F0"/>
    <w:rsid w:val="00393553"/>
    <w:rsid w:val="003942F5"/>
    <w:rsid w:val="00394BA7"/>
    <w:rsid w:val="003956D0"/>
    <w:rsid w:val="00397A3C"/>
    <w:rsid w:val="003A06F5"/>
    <w:rsid w:val="003A0D65"/>
    <w:rsid w:val="003A1355"/>
    <w:rsid w:val="003A1BD9"/>
    <w:rsid w:val="003A2F1B"/>
    <w:rsid w:val="003A3078"/>
    <w:rsid w:val="003A3825"/>
    <w:rsid w:val="003A39DD"/>
    <w:rsid w:val="003A45A9"/>
    <w:rsid w:val="003A4F3A"/>
    <w:rsid w:val="003A6BFE"/>
    <w:rsid w:val="003A76F3"/>
    <w:rsid w:val="003B0404"/>
    <w:rsid w:val="003B0E87"/>
    <w:rsid w:val="003B6601"/>
    <w:rsid w:val="003B6779"/>
    <w:rsid w:val="003C01BF"/>
    <w:rsid w:val="003C3747"/>
    <w:rsid w:val="003C49C0"/>
    <w:rsid w:val="003C5856"/>
    <w:rsid w:val="003C5BD6"/>
    <w:rsid w:val="003C5CFE"/>
    <w:rsid w:val="003C7E7D"/>
    <w:rsid w:val="003D1F65"/>
    <w:rsid w:val="003D22DF"/>
    <w:rsid w:val="003D3091"/>
    <w:rsid w:val="003D4998"/>
    <w:rsid w:val="003D4CB2"/>
    <w:rsid w:val="003D559E"/>
    <w:rsid w:val="003D7B16"/>
    <w:rsid w:val="003E0099"/>
    <w:rsid w:val="003E0523"/>
    <w:rsid w:val="003E07A5"/>
    <w:rsid w:val="003E31F0"/>
    <w:rsid w:val="003E448B"/>
    <w:rsid w:val="003E5AE9"/>
    <w:rsid w:val="003E5E2A"/>
    <w:rsid w:val="003E692A"/>
    <w:rsid w:val="003F03B7"/>
    <w:rsid w:val="003F0F8F"/>
    <w:rsid w:val="003F129F"/>
    <w:rsid w:val="003F1C19"/>
    <w:rsid w:val="003F3B4D"/>
    <w:rsid w:val="003F4403"/>
    <w:rsid w:val="003F51B1"/>
    <w:rsid w:val="003F54E1"/>
    <w:rsid w:val="003F6677"/>
    <w:rsid w:val="003F6A04"/>
    <w:rsid w:val="003F7F81"/>
    <w:rsid w:val="00400E30"/>
    <w:rsid w:val="00401003"/>
    <w:rsid w:val="0040113D"/>
    <w:rsid w:val="00402230"/>
    <w:rsid w:val="00402962"/>
    <w:rsid w:val="00402C93"/>
    <w:rsid w:val="00403374"/>
    <w:rsid w:val="004037C5"/>
    <w:rsid w:val="00404211"/>
    <w:rsid w:val="00404BC1"/>
    <w:rsid w:val="00406017"/>
    <w:rsid w:val="00407119"/>
    <w:rsid w:val="004076C5"/>
    <w:rsid w:val="00407E87"/>
    <w:rsid w:val="004115F4"/>
    <w:rsid w:val="00411C32"/>
    <w:rsid w:val="0041234A"/>
    <w:rsid w:val="004128EE"/>
    <w:rsid w:val="00412A88"/>
    <w:rsid w:val="00412CFD"/>
    <w:rsid w:val="00413148"/>
    <w:rsid w:val="00413A55"/>
    <w:rsid w:val="00413CC5"/>
    <w:rsid w:val="004145DA"/>
    <w:rsid w:val="00415056"/>
    <w:rsid w:val="00416077"/>
    <w:rsid w:val="00416146"/>
    <w:rsid w:val="004165AD"/>
    <w:rsid w:val="004175E2"/>
    <w:rsid w:val="004202C8"/>
    <w:rsid w:val="00421B35"/>
    <w:rsid w:val="00422770"/>
    <w:rsid w:val="00422ABB"/>
    <w:rsid w:val="00422B76"/>
    <w:rsid w:val="004232C8"/>
    <w:rsid w:val="004238A1"/>
    <w:rsid w:val="00424424"/>
    <w:rsid w:val="0042597A"/>
    <w:rsid w:val="00426D7C"/>
    <w:rsid w:val="00430D16"/>
    <w:rsid w:val="004310C1"/>
    <w:rsid w:val="004317D4"/>
    <w:rsid w:val="00431C19"/>
    <w:rsid w:val="004324B9"/>
    <w:rsid w:val="00434673"/>
    <w:rsid w:val="004356E3"/>
    <w:rsid w:val="00437340"/>
    <w:rsid w:val="00437CCD"/>
    <w:rsid w:val="00440500"/>
    <w:rsid w:val="00442D1D"/>
    <w:rsid w:val="00443A91"/>
    <w:rsid w:val="00444BCD"/>
    <w:rsid w:val="00444EB8"/>
    <w:rsid w:val="004461C3"/>
    <w:rsid w:val="00451767"/>
    <w:rsid w:val="00451F3D"/>
    <w:rsid w:val="004532B6"/>
    <w:rsid w:val="004538B2"/>
    <w:rsid w:val="004547F6"/>
    <w:rsid w:val="00454975"/>
    <w:rsid w:val="00454A2E"/>
    <w:rsid w:val="00454EF1"/>
    <w:rsid w:val="004565E5"/>
    <w:rsid w:val="00456B0A"/>
    <w:rsid w:val="00460E11"/>
    <w:rsid w:val="004626B2"/>
    <w:rsid w:val="00462751"/>
    <w:rsid w:val="00462BEC"/>
    <w:rsid w:val="00463CA6"/>
    <w:rsid w:val="0046401A"/>
    <w:rsid w:val="004653B8"/>
    <w:rsid w:val="00465AA7"/>
    <w:rsid w:val="00465B4B"/>
    <w:rsid w:val="00470352"/>
    <w:rsid w:val="004709AA"/>
    <w:rsid w:val="00470FE2"/>
    <w:rsid w:val="00471948"/>
    <w:rsid w:val="00472DBF"/>
    <w:rsid w:val="0047359D"/>
    <w:rsid w:val="0047369A"/>
    <w:rsid w:val="004753EE"/>
    <w:rsid w:val="004770CD"/>
    <w:rsid w:val="004805CF"/>
    <w:rsid w:val="00481EBA"/>
    <w:rsid w:val="0048217B"/>
    <w:rsid w:val="004822D3"/>
    <w:rsid w:val="0048242D"/>
    <w:rsid w:val="00482601"/>
    <w:rsid w:val="004826BF"/>
    <w:rsid w:val="004848E1"/>
    <w:rsid w:val="0048510A"/>
    <w:rsid w:val="004851B8"/>
    <w:rsid w:val="0048603D"/>
    <w:rsid w:val="00487117"/>
    <w:rsid w:val="00490B2C"/>
    <w:rsid w:val="00491143"/>
    <w:rsid w:val="00491580"/>
    <w:rsid w:val="004921D9"/>
    <w:rsid w:val="00492656"/>
    <w:rsid w:val="00492994"/>
    <w:rsid w:val="004953D1"/>
    <w:rsid w:val="0049554F"/>
    <w:rsid w:val="00495A5A"/>
    <w:rsid w:val="00495EB2"/>
    <w:rsid w:val="00496BB9"/>
    <w:rsid w:val="00497C26"/>
    <w:rsid w:val="00497FD9"/>
    <w:rsid w:val="004A0885"/>
    <w:rsid w:val="004A0AF5"/>
    <w:rsid w:val="004A17EA"/>
    <w:rsid w:val="004A24ED"/>
    <w:rsid w:val="004A3705"/>
    <w:rsid w:val="004A3DFB"/>
    <w:rsid w:val="004A4F41"/>
    <w:rsid w:val="004A6D29"/>
    <w:rsid w:val="004A7094"/>
    <w:rsid w:val="004A789B"/>
    <w:rsid w:val="004B0E96"/>
    <w:rsid w:val="004B1004"/>
    <w:rsid w:val="004B12DE"/>
    <w:rsid w:val="004B3501"/>
    <w:rsid w:val="004B3780"/>
    <w:rsid w:val="004B394C"/>
    <w:rsid w:val="004B4137"/>
    <w:rsid w:val="004B5ED1"/>
    <w:rsid w:val="004B6CCE"/>
    <w:rsid w:val="004B7236"/>
    <w:rsid w:val="004B775D"/>
    <w:rsid w:val="004C105B"/>
    <w:rsid w:val="004C1AE6"/>
    <w:rsid w:val="004C1EB4"/>
    <w:rsid w:val="004C3D81"/>
    <w:rsid w:val="004C4D7F"/>
    <w:rsid w:val="004C5809"/>
    <w:rsid w:val="004C5A8B"/>
    <w:rsid w:val="004C628B"/>
    <w:rsid w:val="004C7417"/>
    <w:rsid w:val="004C7B56"/>
    <w:rsid w:val="004D1593"/>
    <w:rsid w:val="004D1B2E"/>
    <w:rsid w:val="004D1B69"/>
    <w:rsid w:val="004D1DEF"/>
    <w:rsid w:val="004D2E8A"/>
    <w:rsid w:val="004D3AF0"/>
    <w:rsid w:val="004D45D2"/>
    <w:rsid w:val="004D4DC5"/>
    <w:rsid w:val="004D5791"/>
    <w:rsid w:val="004D593E"/>
    <w:rsid w:val="004D6E81"/>
    <w:rsid w:val="004D7029"/>
    <w:rsid w:val="004D7F6C"/>
    <w:rsid w:val="004E0358"/>
    <w:rsid w:val="004E0D56"/>
    <w:rsid w:val="004E1EFB"/>
    <w:rsid w:val="004E3857"/>
    <w:rsid w:val="004E4063"/>
    <w:rsid w:val="004E4755"/>
    <w:rsid w:val="004E47BD"/>
    <w:rsid w:val="004E5078"/>
    <w:rsid w:val="004E614B"/>
    <w:rsid w:val="004E646B"/>
    <w:rsid w:val="004E7206"/>
    <w:rsid w:val="004E755B"/>
    <w:rsid w:val="004E7678"/>
    <w:rsid w:val="004E77BE"/>
    <w:rsid w:val="004E7BCE"/>
    <w:rsid w:val="004F0783"/>
    <w:rsid w:val="004F2671"/>
    <w:rsid w:val="004F29A3"/>
    <w:rsid w:val="004F2C76"/>
    <w:rsid w:val="004F419B"/>
    <w:rsid w:val="004F4C48"/>
    <w:rsid w:val="004F51C6"/>
    <w:rsid w:val="004F5649"/>
    <w:rsid w:val="004F6976"/>
    <w:rsid w:val="004F6C76"/>
    <w:rsid w:val="004F6E09"/>
    <w:rsid w:val="005002AE"/>
    <w:rsid w:val="005004AC"/>
    <w:rsid w:val="00501FE8"/>
    <w:rsid w:val="0050326F"/>
    <w:rsid w:val="00505F6E"/>
    <w:rsid w:val="00506045"/>
    <w:rsid w:val="0050667A"/>
    <w:rsid w:val="0050688C"/>
    <w:rsid w:val="00506DF7"/>
    <w:rsid w:val="00511567"/>
    <w:rsid w:val="005124EF"/>
    <w:rsid w:val="0051307F"/>
    <w:rsid w:val="00513285"/>
    <w:rsid w:val="005137C0"/>
    <w:rsid w:val="0051483A"/>
    <w:rsid w:val="00520C63"/>
    <w:rsid w:val="00522A5A"/>
    <w:rsid w:val="00522CF0"/>
    <w:rsid w:val="00522F35"/>
    <w:rsid w:val="00524E26"/>
    <w:rsid w:val="00525CC9"/>
    <w:rsid w:val="00525F3E"/>
    <w:rsid w:val="005260EB"/>
    <w:rsid w:val="00527534"/>
    <w:rsid w:val="005276D1"/>
    <w:rsid w:val="005301BF"/>
    <w:rsid w:val="00530AAB"/>
    <w:rsid w:val="00531C55"/>
    <w:rsid w:val="0053236F"/>
    <w:rsid w:val="005329FD"/>
    <w:rsid w:val="0053385C"/>
    <w:rsid w:val="00533A02"/>
    <w:rsid w:val="005343F2"/>
    <w:rsid w:val="00534BA6"/>
    <w:rsid w:val="005364AE"/>
    <w:rsid w:val="00536910"/>
    <w:rsid w:val="00537732"/>
    <w:rsid w:val="005377EA"/>
    <w:rsid w:val="00537CE9"/>
    <w:rsid w:val="00541FBE"/>
    <w:rsid w:val="00542D41"/>
    <w:rsid w:val="00550131"/>
    <w:rsid w:val="0055026C"/>
    <w:rsid w:val="00550358"/>
    <w:rsid w:val="0055124C"/>
    <w:rsid w:val="00552D26"/>
    <w:rsid w:val="0055358B"/>
    <w:rsid w:val="005548D0"/>
    <w:rsid w:val="005551EA"/>
    <w:rsid w:val="00555A1D"/>
    <w:rsid w:val="0055666A"/>
    <w:rsid w:val="0055690F"/>
    <w:rsid w:val="00556B61"/>
    <w:rsid w:val="00556ECC"/>
    <w:rsid w:val="00556F02"/>
    <w:rsid w:val="00560E64"/>
    <w:rsid w:val="00561BC9"/>
    <w:rsid w:val="00562873"/>
    <w:rsid w:val="005644CB"/>
    <w:rsid w:val="00564586"/>
    <w:rsid w:val="00564D16"/>
    <w:rsid w:val="00564F60"/>
    <w:rsid w:val="005651E6"/>
    <w:rsid w:val="00565769"/>
    <w:rsid w:val="005657F5"/>
    <w:rsid w:val="00566FDB"/>
    <w:rsid w:val="00567CC8"/>
    <w:rsid w:val="00567D3D"/>
    <w:rsid w:val="00570546"/>
    <w:rsid w:val="00570D17"/>
    <w:rsid w:val="005736E2"/>
    <w:rsid w:val="005742EE"/>
    <w:rsid w:val="00576F89"/>
    <w:rsid w:val="00577676"/>
    <w:rsid w:val="00577A17"/>
    <w:rsid w:val="005809E1"/>
    <w:rsid w:val="00580CD1"/>
    <w:rsid w:val="005820D9"/>
    <w:rsid w:val="005822AC"/>
    <w:rsid w:val="005837CF"/>
    <w:rsid w:val="00583866"/>
    <w:rsid w:val="005848D6"/>
    <w:rsid w:val="00584D3D"/>
    <w:rsid w:val="005852F6"/>
    <w:rsid w:val="00586E64"/>
    <w:rsid w:val="00587630"/>
    <w:rsid w:val="0059057C"/>
    <w:rsid w:val="00590BA1"/>
    <w:rsid w:val="00591AA3"/>
    <w:rsid w:val="00591DC0"/>
    <w:rsid w:val="005926DD"/>
    <w:rsid w:val="005937D3"/>
    <w:rsid w:val="0059457A"/>
    <w:rsid w:val="0059573C"/>
    <w:rsid w:val="00595CF7"/>
    <w:rsid w:val="0059642F"/>
    <w:rsid w:val="0059699E"/>
    <w:rsid w:val="005969E3"/>
    <w:rsid w:val="00596E10"/>
    <w:rsid w:val="00596E12"/>
    <w:rsid w:val="005A00E4"/>
    <w:rsid w:val="005A0259"/>
    <w:rsid w:val="005A11B2"/>
    <w:rsid w:val="005A156D"/>
    <w:rsid w:val="005A1B6E"/>
    <w:rsid w:val="005A3F0E"/>
    <w:rsid w:val="005A43A4"/>
    <w:rsid w:val="005A544F"/>
    <w:rsid w:val="005A5586"/>
    <w:rsid w:val="005A68B2"/>
    <w:rsid w:val="005B093B"/>
    <w:rsid w:val="005B0C7E"/>
    <w:rsid w:val="005B298A"/>
    <w:rsid w:val="005B44FB"/>
    <w:rsid w:val="005B577F"/>
    <w:rsid w:val="005B5C9D"/>
    <w:rsid w:val="005B5CB5"/>
    <w:rsid w:val="005B6CE3"/>
    <w:rsid w:val="005B7713"/>
    <w:rsid w:val="005C0611"/>
    <w:rsid w:val="005C0CA6"/>
    <w:rsid w:val="005C14AA"/>
    <w:rsid w:val="005C18AD"/>
    <w:rsid w:val="005C4B06"/>
    <w:rsid w:val="005C5FA4"/>
    <w:rsid w:val="005C7E60"/>
    <w:rsid w:val="005D160D"/>
    <w:rsid w:val="005D17F7"/>
    <w:rsid w:val="005D20A8"/>
    <w:rsid w:val="005D2453"/>
    <w:rsid w:val="005D254E"/>
    <w:rsid w:val="005D3915"/>
    <w:rsid w:val="005D6802"/>
    <w:rsid w:val="005D78EC"/>
    <w:rsid w:val="005D7BEE"/>
    <w:rsid w:val="005E0D32"/>
    <w:rsid w:val="005E21BA"/>
    <w:rsid w:val="005E2884"/>
    <w:rsid w:val="005E2BE2"/>
    <w:rsid w:val="005E343C"/>
    <w:rsid w:val="005E387B"/>
    <w:rsid w:val="005E3C70"/>
    <w:rsid w:val="005E4201"/>
    <w:rsid w:val="005E44F3"/>
    <w:rsid w:val="005E474E"/>
    <w:rsid w:val="005E62AE"/>
    <w:rsid w:val="005E73B5"/>
    <w:rsid w:val="005E7B63"/>
    <w:rsid w:val="005E7D52"/>
    <w:rsid w:val="005F0E7C"/>
    <w:rsid w:val="005F16BE"/>
    <w:rsid w:val="005F1CC5"/>
    <w:rsid w:val="005F3151"/>
    <w:rsid w:val="005F5C5D"/>
    <w:rsid w:val="005F70A7"/>
    <w:rsid w:val="005F7D55"/>
    <w:rsid w:val="006010C2"/>
    <w:rsid w:val="0060182A"/>
    <w:rsid w:val="00602385"/>
    <w:rsid w:val="00602C0F"/>
    <w:rsid w:val="00603B25"/>
    <w:rsid w:val="00603E5A"/>
    <w:rsid w:val="00604AB4"/>
    <w:rsid w:val="00604DEA"/>
    <w:rsid w:val="006070FC"/>
    <w:rsid w:val="00607BDC"/>
    <w:rsid w:val="00607E4D"/>
    <w:rsid w:val="006110F6"/>
    <w:rsid w:val="00614FEC"/>
    <w:rsid w:val="00615959"/>
    <w:rsid w:val="00616019"/>
    <w:rsid w:val="00616196"/>
    <w:rsid w:val="00616F63"/>
    <w:rsid w:val="00621A41"/>
    <w:rsid w:val="00621A8E"/>
    <w:rsid w:val="0062221D"/>
    <w:rsid w:val="00623E32"/>
    <w:rsid w:val="00624070"/>
    <w:rsid w:val="00624455"/>
    <w:rsid w:val="00624DFE"/>
    <w:rsid w:val="006300E3"/>
    <w:rsid w:val="0063045B"/>
    <w:rsid w:val="00630850"/>
    <w:rsid w:val="00630D18"/>
    <w:rsid w:val="0063161B"/>
    <w:rsid w:val="00631F02"/>
    <w:rsid w:val="00634038"/>
    <w:rsid w:val="00635428"/>
    <w:rsid w:val="00635D24"/>
    <w:rsid w:val="0063667E"/>
    <w:rsid w:val="00641A1A"/>
    <w:rsid w:val="00643D50"/>
    <w:rsid w:val="00644DC6"/>
    <w:rsid w:val="00645B85"/>
    <w:rsid w:val="0064748B"/>
    <w:rsid w:val="006521B4"/>
    <w:rsid w:val="0065252A"/>
    <w:rsid w:val="006531A4"/>
    <w:rsid w:val="00654871"/>
    <w:rsid w:val="00654C67"/>
    <w:rsid w:val="006557A5"/>
    <w:rsid w:val="006578CF"/>
    <w:rsid w:val="00660A88"/>
    <w:rsid w:val="0066125D"/>
    <w:rsid w:val="00661A66"/>
    <w:rsid w:val="00661AD8"/>
    <w:rsid w:val="00664887"/>
    <w:rsid w:val="00667311"/>
    <w:rsid w:val="006676E8"/>
    <w:rsid w:val="00670717"/>
    <w:rsid w:val="00670E2C"/>
    <w:rsid w:val="00671F85"/>
    <w:rsid w:val="00672659"/>
    <w:rsid w:val="00673F5F"/>
    <w:rsid w:val="006758A3"/>
    <w:rsid w:val="00676ED6"/>
    <w:rsid w:val="00680ABD"/>
    <w:rsid w:val="00680C3C"/>
    <w:rsid w:val="00680F2E"/>
    <w:rsid w:val="006810A1"/>
    <w:rsid w:val="006810A6"/>
    <w:rsid w:val="006826EB"/>
    <w:rsid w:val="00683076"/>
    <w:rsid w:val="006834AB"/>
    <w:rsid w:val="0068475A"/>
    <w:rsid w:val="00684858"/>
    <w:rsid w:val="00684A52"/>
    <w:rsid w:val="00684DDA"/>
    <w:rsid w:val="00684E74"/>
    <w:rsid w:val="0068592C"/>
    <w:rsid w:val="00686676"/>
    <w:rsid w:val="00686D99"/>
    <w:rsid w:val="00687B4E"/>
    <w:rsid w:val="006906F8"/>
    <w:rsid w:val="00690C6D"/>
    <w:rsid w:val="006923B5"/>
    <w:rsid w:val="00692477"/>
    <w:rsid w:val="0069572A"/>
    <w:rsid w:val="00696162"/>
    <w:rsid w:val="00697F4D"/>
    <w:rsid w:val="006A059F"/>
    <w:rsid w:val="006A0781"/>
    <w:rsid w:val="006A13AD"/>
    <w:rsid w:val="006A1A64"/>
    <w:rsid w:val="006A1F32"/>
    <w:rsid w:val="006A2735"/>
    <w:rsid w:val="006A2862"/>
    <w:rsid w:val="006A295D"/>
    <w:rsid w:val="006A2C28"/>
    <w:rsid w:val="006A3082"/>
    <w:rsid w:val="006A3993"/>
    <w:rsid w:val="006A6731"/>
    <w:rsid w:val="006A70AC"/>
    <w:rsid w:val="006B0950"/>
    <w:rsid w:val="006B190F"/>
    <w:rsid w:val="006B1DDC"/>
    <w:rsid w:val="006B2672"/>
    <w:rsid w:val="006B2E15"/>
    <w:rsid w:val="006B4F52"/>
    <w:rsid w:val="006B66DD"/>
    <w:rsid w:val="006B684B"/>
    <w:rsid w:val="006B73E3"/>
    <w:rsid w:val="006C0576"/>
    <w:rsid w:val="006C0927"/>
    <w:rsid w:val="006C0B1A"/>
    <w:rsid w:val="006C1143"/>
    <w:rsid w:val="006C2A82"/>
    <w:rsid w:val="006C2D5B"/>
    <w:rsid w:val="006C2E25"/>
    <w:rsid w:val="006C330F"/>
    <w:rsid w:val="006C36A3"/>
    <w:rsid w:val="006C573B"/>
    <w:rsid w:val="006C5D38"/>
    <w:rsid w:val="006C6C98"/>
    <w:rsid w:val="006C6DC7"/>
    <w:rsid w:val="006C6EE5"/>
    <w:rsid w:val="006C7466"/>
    <w:rsid w:val="006D0D27"/>
    <w:rsid w:val="006D21C1"/>
    <w:rsid w:val="006D2E34"/>
    <w:rsid w:val="006D328C"/>
    <w:rsid w:val="006D3BD3"/>
    <w:rsid w:val="006D4724"/>
    <w:rsid w:val="006D5BAB"/>
    <w:rsid w:val="006D6801"/>
    <w:rsid w:val="006D713F"/>
    <w:rsid w:val="006D7748"/>
    <w:rsid w:val="006D7BB4"/>
    <w:rsid w:val="006E111C"/>
    <w:rsid w:val="006E3D15"/>
    <w:rsid w:val="006E4986"/>
    <w:rsid w:val="006E5B43"/>
    <w:rsid w:val="006E6D51"/>
    <w:rsid w:val="006E7F95"/>
    <w:rsid w:val="006F0A95"/>
    <w:rsid w:val="006F2865"/>
    <w:rsid w:val="006F2D30"/>
    <w:rsid w:val="006F393A"/>
    <w:rsid w:val="006F3ED1"/>
    <w:rsid w:val="006F4FFF"/>
    <w:rsid w:val="006F62E1"/>
    <w:rsid w:val="006F77C3"/>
    <w:rsid w:val="0070032A"/>
    <w:rsid w:val="007008A1"/>
    <w:rsid w:val="007024F9"/>
    <w:rsid w:val="00702A82"/>
    <w:rsid w:val="00702FD3"/>
    <w:rsid w:val="00703FC6"/>
    <w:rsid w:val="00704993"/>
    <w:rsid w:val="007063FB"/>
    <w:rsid w:val="00707991"/>
    <w:rsid w:val="00707A13"/>
    <w:rsid w:val="007103B1"/>
    <w:rsid w:val="0071051C"/>
    <w:rsid w:val="007107CB"/>
    <w:rsid w:val="00710962"/>
    <w:rsid w:val="0071282A"/>
    <w:rsid w:val="007141CD"/>
    <w:rsid w:val="007146FE"/>
    <w:rsid w:val="00714E8F"/>
    <w:rsid w:val="00714F74"/>
    <w:rsid w:val="0071532E"/>
    <w:rsid w:val="00717D5A"/>
    <w:rsid w:val="00717F97"/>
    <w:rsid w:val="00720CB0"/>
    <w:rsid w:val="00722D52"/>
    <w:rsid w:val="00724BD8"/>
    <w:rsid w:val="00725D2E"/>
    <w:rsid w:val="0072782C"/>
    <w:rsid w:val="0073091C"/>
    <w:rsid w:val="00731467"/>
    <w:rsid w:val="00732552"/>
    <w:rsid w:val="00732DF9"/>
    <w:rsid w:val="00733448"/>
    <w:rsid w:val="007345C9"/>
    <w:rsid w:val="0073485A"/>
    <w:rsid w:val="00735C6D"/>
    <w:rsid w:val="007369CA"/>
    <w:rsid w:val="0073705F"/>
    <w:rsid w:val="00740169"/>
    <w:rsid w:val="007406C4"/>
    <w:rsid w:val="00744AAA"/>
    <w:rsid w:val="0074593F"/>
    <w:rsid w:val="00745FAA"/>
    <w:rsid w:val="0075176C"/>
    <w:rsid w:val="00751D39"/>
    <w:rsid w:val="00752597"/>
    <w:rsid w:val="00752801"/>
    <w:rsid w:val="00753175"/>
    <w:rsid w:val="0075333B"/>
    <w:rsid w:val="00753AC8"/>
    <w:rsid w:val="00753DAC"/>
    <w:rsid w:val="00754314"/>
    <w:rsid w:val="00754EBF"/>
    <w:rsid w:val="007556D1"/>
    <w:rsid w:val="00756255"/>
    <w:rsid w:val="00760676"/>
    <w:rsid w:val="00760700"/>
    <w:rsid w:val="007635CD"/>
    <w:rsid w:val="00763AF0"/>
    <w:rsid w:val="00763C9F"/>
    <w:rsid w:val="00764075"/>
    <w:rsid w:val="00764701"/>
    <w:rsid w:val="00765791"/>
    <w:rsid w:val="007661F2"/>
    <w:rsid w:val="0076783F"/>
    <w:rsid w:val="0077048E"/>
    <w:rsid w:val="007708C0"/>
    <w:rsid w:val="00770E94"/>
    <w:rsid w:val="00771047"/>
    <w:rsid w:val="0077169C"/>
    <w:rsid w:val="00772146"/>
    <w:rsid w:val="00772C00"/>
    <w:rsid w:val="00772DEE"/>
    <w:rsid w:val="00773E06"/>
    <w:rsid w:val="00774329"/>
    <w:rsid w:val="0077664E"/>
    <w:rsid w:val="00777680"/>
    <w:rsid w:val="00777C5A"/>
    <w:rsid w:val="007801AF"/>
    <w:rsid w:val="00780854"/>
    <w:rsid w:val="00781B48"/>
    <w:rsid w:val="00783FAF"/>
    <w:rsid w:val="007846A2"/>
    <w:rsid w:val="00784E24"/>
    <w:rsid w:val="00784F65"/>
    <w:rsid w:val="007854E0"/>
    <w:rsid w:val="00786F9F"/>
    <w:rsid w:val="0078779F"/>
    <w:rsid w:val="007902B0"/>
    <w:rsid w:val="00791116"/>
    <w:rsid w:val="0079354E"/>
    <w:rsid w:val="0079597A"/>
    <w:rsid w:val="00796ED2"/>
    <w:rsid w:val="007A09F0"/>
    <w:rsid w:val="007A0F70"/>
    <w:rsid w:val="007A1B73"/>
    <w:rsid w:val="007A1BD6"/>
    <w:rsid w:val="007A2006"/>
    <w:rsid w:val="007A29D9"/>
    <w:rsid w:val="007A489B"/>
    <w:rsid w:val="007A513C"/>
    <w:rsid w:val="007A5141"/>
    <w:rsid w:val="007A6E5D"/>
    <w:rsid w:val="007A6F44"/>
    <w:rsid w:val="007B10F6"/>
    <w:rsid w:val="007B1A9D"/>
    <w:rsid w:val="007B2A4A"/>
    <w:rsid w:val="007B2D06"/>
    <w:rsid w:val="007B64E6"/>
    <w:rsid w:val="007B7A6D"/>
    <w:rsid w:val="007C120D"/>
    <w:rsid w:val="007C1D8C"/>
    <w:rsid w:val="007C335A"/>
    <w:rsid w:val="007C36A5"/>
    <w:rsid w:val="007C3746"/>
    <w:rsid w:val="007C4BA6"/>
    <w:rsid w:val="007C52A2"/>
    <w:rsid w:val="007C530E"/>
    <w:rsid w:val="007C6130"/>
    <w:rsid w:val="007D001B"/>
    <w:rsid w:val="007D0242"/>
    <w:rsid w:val="007D1967"/>
    <w:rsid w:val="007D1AB4"/>
    <w:rsid w:val="007D1D09"/>
    <w:rsid w:val="007D1E56"/>
    <w:rsid w:val="007D272D"/>
    <w:rsid w:val="007D3B01"/>
    <w:rsid w:val="007D4693"/>
    <w:rsid w:val="007D4BD4"/>
    <w:rsid w:val="007D7A49"/>
    <w:rsid w:val="007D7D50"/>
    <w:rsid w:val="007E0ECC"/>
    <w:rsid w:val="007E16E0"/>
    <w:rsid w:val="007E2374"/>
    <w:rsid w:val="007E2B7B"/>
    <w:rsid w:val="007E34EE"/>
    <w:rsid w:val="007E3B54"/>
    <w:rsid w:val="007E3BD7"/>
    <w:rsid w:val="007E52B4"/>
    <w:rsid w:val="007E5710"/>
    <w:rsid w:val="007E5B42"/>
    <w:rsid w:val="007F22BE"/>
    <w:rsid w:val="007F2E43"/>
    <w:rsid w:val="007F3387"/>
    <w:rsid w:val="007F5DA1"/>
    <w:rsid w:val="007F6298"/>
    <w:rsid w:val="007F695F"/>
    <w:rsid w:val="007F7216"/>
    <w:rsid w:val="007F7AED"/>
    <w:rsid w:val="00800684"/>
    <w:rsid w:val="00802054"/>
    <w:rsid w:val="0080241D"/>
    <w:rsid w:val="00802C83"/>
    <w:rsid w:val="008036CA"/>
    <w:rsid w:val="00803797"/>
    <w:rsid w:val="008042CB"/>
    <w:rsid w:val="00805400"/>
    <w:rsid w:val="00807418"/>
    <w:rsid w:val="00807E4D"/>
    <w:rsid w:val="00810212"/>
    <w:rsid w:val="008102CC"/>
    <w:rsid w:val="0081115A"/>
    <w:rsid w:val="008114E4"/>
    <w:rsid w:val="0081190D"/>
    <w:rsid w:val="008121DB"/>
    <w:rsid w:val="00816AAB"/>
    <w:rsid w:val="008170DF"/>
    <w:rsid w:val="00817201"/>
    <w:rsid w:val="008174A9"/>
    <w:rsid w:val="0081756D"/>
    <w:rsid w:val="00817C87"/>
    <w:rsid w:val="008206AF"/>
    <w:rsid w:val="00821D6A"/>
    <w:rsid w:val="008247E5"/>
    <w:rsid w:val="00824E51"/>
    <w:rsid w:val="008257BB"/>
    <w:rsid w:val="00825F57"/>
    <w:rsid w:val="008275B0"/>
    <w:rsid w:val="0083022A"/>
    <w:rsid w:val="008304AD"/>
    <w:rsid w:val="008304DB"/>
    <w:rsid w:val="008307B9"/>
    <w:rsid w:val="008308B4"/>
    <w:rsid w:val="00830C87"/>
    <w:rsid w:val="00830EED"/>
    <w:rsid w:val="008312ED"/>
    <w:rsid w:val="00831AC2"/>
    <w:rsid w:val="00831E72"/>
    <w:rsid w:val="008328DB"/>
    <w:rsid w:val="0083294F"/>
    <w:rsid w:val="00832CDE"/>
    <w:rsid w:val="00832DA9"/>
    <w:rsid w:val="00833558"/>
    <w:rsid w:val="0083365A"/>
    <w:rsid w:val="00833DB2"/>
    <w:rsid w:val="008345BA"/>
    <w:rsid w:val="0083636D"/>
    <w:rsid w:val="00836908"/>
    <w:rsid w:val="00842298"/>
    <w:rsid w:val="00843544"/>
    <w:rsid w:val="008437AD"/>
    <w:rsid w:val="00846328"/>
    <w:rsid w:val="008476F5"/>
    <w:rsid w:val="008477A7"/>
    <w:rsid w:val="008509FE"/>
    <w:rsid w:val="00850F4D"/>
    <w:rsid w:val="0085177E"/>
    <w:rsid w:val="008533D0"/>
    <w:rsid w:val="00855946"/>
    <w:rsid w:val="0085640B"/>
    <w:rsid w:val="0085794A"/>
    <w:rsid w:val="00857957"/>
    <w:rsid w:val="00860065"/>
    <w:rsid w:val="008601B7"/>
    <w:rsid w:val="00860CFB"/>
    <w:rsid w:val="00865702"/>
    <w:rsid w:val="0086594F"/>
    <w:rsid w:val="00865CD7"/>
    <w:rsid w:val="008664EB"/>
    <w:rsid w:val="008665DE"/>
    <w:rsid w:val="00871FED"/>
    <w:rsid w:val="00873692"/>
    <w:rsid w:val="008738D5"/>
    <w:rsid w:val="00873E40"/>
    <w:rsid w:val="00874872"/>
    <w:rsid w:val="0087531C"/>
    <w:rsid w:val="008762C8"/>
    <w:rsid w:val="00877578"/>
    <w:rsid w:val="00880E5C"/>
    <w:rsid w:val="0088192A"/>
    <w:rsid w:val="00881C0D"/>
    <w:rsid w:val="00885694"/>
    <w:rsid w:val="00886A95"/>
    <w:rsid w:val="00886BFD"/>
    <w:rsid w:val="00890532"/>
    <w:rsid w:val="008906B2"/>
    <w:rsid w:val="00891675"/>
    <w:rsid w:val="0089175F"/>
    <w:rsid w:val="00891E01"/>
    <w:rsid w:val="00892F05"/>
    <w:rsid w:val="00893A1C"/>
    <w:rsid w:val="00893FD5"/>
    <w:rsid w:val="00894512"/>
    <w:rsid w:val="00894812"/>
    <w:rsid w:val="00895F90"/>
    <w:rsid w:val="0089616A"/>
    <w:rsid w:val="00897BC7"/>
    <w:rsid w:val="008A1B15"/>
    <w:rsid w:val="008A29CE"/>
    <w:rsid w:val="008A2DA0"/>
    <w:rsid w:val="008A336E"/>
    <w:rsid w:val="008A3398"/>
    <w:rsid w:val="008A342E"/>
    <w:rsid w:val="008A3563"/>
    <w:rsid w:val="008A365E"/>
    <w:rsid w:val="008A44DE"/>
    <w:rsid w:val="008A50DF"/>
    <w:rsid w:val="008A5547"/>
    <w:rsid w:val="008A5ED3"/>
    <w:rsid w:val="008A659F"/>
    <w:rsid w:val="008A71F8"/>
    <w:rsid w:val="008A74E5"/>
    <w:rsid w:val="008A7C85"/>
    <w:rsid w:val="008B0386"/>
    <w:rsid w:val="008B081D"/>
    <w:rsid w:val="008B20CE"/>
    <w:rsid w:val="008B4A51"/>
    <w:rsid w:val="008B66CB"/>
    <w:rsid w:val="008B6F9C"/>
    <w:rsid w:val="008B7374"/>
    <w:rsid w:val="008B7559"/>
    <w:rsid w:val="008B7607"/>
    <w:rsid w:val="008C0B7B"/>
    <w:rsid w:val="008C0C43"/>
    <w:rsid w:val="008C0F77"/>
    <w:rsid w:val="008C1853"/>
    <w:rsid w:val="008C1F72"/>
    <w:rsid w:val="008C3E29"/>
    <w:rsid w:val="008C4295"/>
    <w:rsid w:val="008C5833"/>
    <w:rsid w:val="008C69A2"/>
    <w:rsid w:val="008D144C"/>
    <w:rsid w:val="008D1D40"/>
    <w:rsid w:val="008D2CD6"/>
    <w:rsid w:val="008D415B"/>
    <w:rsid w:val="008D4238"/>
    <w:rsid w:val="008D486F"/>
    <w:rsid w:val="008D4B07"/>
    <w:rsid w:val="008E0134"/>
    <w:rsid w:val="008E07A2"/>
    <w:rsid w:val="008E0F5A"/>
    <w:rsid w:val="008E26AF"/>
    <w:rsid w:val="008E2E69"/>
    <w:rsid w:val="008E3A49"/>
    <w:rsid w:val="008E449C"/>
    <w:rsid w:val="008E5716"/>
    <w:rsid w:val="008E6A9D"/>
    <w:rsid w:val="008F0594"/>
    <w:rsid w:val="008F0C95"/>
    <w:rsid w:val="008F127E"/>
    <w:rsid w:val="008F12C2"/>
    <w:rsid w:val="008F181E"/>
    <w:rsid w:val="008F18E5"/>
    <w:rsid w:val="008F23CB"/>
    <w:rsid w:val="008F2613"/>
    <w:rsid w:val="008F30CF"/>
    <w:rsid w:val="008F358E"/>
    <w:rsid w:val="008F3BE8"/>
    <w:rsid w:val="008F4A91"/>
    <w:rsid w:val="008F6078"/>
    <w:rsid w:val="009011C5"/>
    <w:rsid w:val="00902C05"/>
    <w:rsid w:val="00904407"/>
    <w:rsid w:val="009044BC"/>
    <w:rsid w:val="00905163"/>
    <w:rsid w:val="009057A2"/>
    <w:rsid w:val="00910991"/>
    <w:rsid w:val="0091146A"/>
    <w:rsid w:val="00914D39"/>
    <w:rsid w:val="0091508D"/>
    <w:rsid w:val="009156CF"/>
    <w:rsid w:val="009156D6"/>
    <w:rsid w:val="00915B08"/>
    <w:rsid w:val="00916190"/>
    <w:rsid w:val="00916B88"/>
    <w:rsid w:val="0091740F"/>
    <w:rsid w:val="0092192C"/>
    <w:rsid w:val="009224CA"/>
    <w:rsid w:val="00922BAC"/>
    <w:rsid w:val="00922D4D"/>
    <w:rsid w:val="0092347D"/>
    <w:rsid w:val="00925079"/>
    <w:rsid w:val="00926610"/>
    <w:rsid w:val="00926946"/>
    <w:rsid w:val="0092711E"/>
    <w:rsid w:val="00927FF7"/>
    <w:rsid w:val="00931251"/>
    <w:rsid w:val="0093210E"/>
    <w:rsid w:val="00932A57"/>
    <w:rsid w:val="00932B50"/>
    <w:rsid w:val="00933699"/>
    <w:rsid w:val="00933EF1"/>
    <w:rsid w:val="00934254"/>
    <w:rsid w:val="00934ECC"/>
    <w:rsid w:val="009354B9"/>
    <w:rsid w:val="00935705"/>
    <w:rsid w:val="00935A7A"/>
    <w:rsid w:val="00937964"/>
    <w:rsid w:val="00940229"/>
    <w:rsid w:val="00940706"/>
    <w:rsid w:val="009414BA"/>
    <w:rsid w:val="00942276"/>
    <w:rsid w:val="00942D68"/>
    <w:rsid w:val="009453C1"/>
    <w:rsid w:val="0094774F"/>
    <w:rsid w:val="00947D72"/>
    <w:rsid w:val="00951BD2"/>
    <w:rsid w:val="00951D13"/>
    <w:rsid w:val="00952C73"/>
    <w:rsid w:val="0095507A"/>
    <w:rsid w:val="0095565C"/>
    <w:rsid w:val="00960D60"/>
    <w:rsid w:val="0096224D"/>
    <w:rsid w:val="00964897"/>
    <w:rsid w:val="009648C6"/>
    <w:rsid w:val="00964E44"/>
    <w:rsid w:val="00964FCA"/>
    <w:rsid w:val="00965738"/>
    <w:rsid w:val="009665E2"/>
    <w:rsid w:val="00966BBB"/>
    <w:rsid w:val="009679AB"/>
    <w:rsid w:val="0097074B"/>
    <w:rsid w:val="00972A91"/>
    <w:rsid w:val="009755A3"/>
    <w:rsid w:val="0097668C"/>
    <w:rsid w:val="00977D8B"/>
    <w:rsid w:val="00977E14"/>
    <w:rsid w:val="009802AC"/>
    <w:rsid w:val="00981F8D"/>
    <w:rsid w:val="0098240F"/>
    <w:rsid w:val="0098260B"/>
    <w:rsid w:val="00983DFA"/>
    <w:rsid w:val="00984121"/>
    <w:rsid w:val="009844A4"/>
    <w:rsid w:val="00984FB0"/>
    <w:rsid w:val="009856A0"/>
    <w:rsid w:val="00985C05"/>
    <w:rsid w:val="00990136"/>
    <w:rsid w:val="00990566"/>
    <w:rsid w:val="00990C89"/>
    <w:rsid w:val="00990DF4"/>
    <w:rsid w:val="0099376D"/>
    <w:rsid w:val="0099473B"/>
    <w:rsid w:val="0099522F"/>
    <w:rsid w:val="0099529B"/>
    <w:rsid w:val="009959FB"/>
    <w:rsid w:val="00995F4F"/>
    <w:rsid w:val="00996163"/>
    <w:rsid w:val="00997C9C"/>
    <w:rsid w:val="009A053E"/>
    <w:rsid w:val="009A092E"/>
    <w:rsid w:val="009A0DC6"/>
    <w:rsid w:val="009A1479"/>
    <w:rsid w:val="009A23D7"/>
    <w:rsid w:val="009A3465"/>
    <w:rsid w:val="009A4B25"/>
    <w:rsid w:val="009A535D"/>
    <w:rsid w:val="009A5B50"/>
    <w:rsid w:val="009A6FCF"/>
    <w:rsid w:val="009A7748"/>
    <w:rsid w:val="009A7987"/>
    <w:rsid w:val="009B00AE"/>
    <w:rsid w:val="009B1430"/>
    <w:rsid w:val="009B2481"/>
    <w:rsid w:val="009B4493"/>
    <w:rsid w:val="009B4C55"/>
    <w:rsid w:val="009B50FE"/>
    <w:rsid w:val="009B5D2B"/>
    <w:rsid w:val="009B7070"/>
    <w:rsid w:val="009B7C7D"/>
    <w:rsid w:val="009C02ED"/>
    <w:rsid w:val="009C0509"/>
    <w:rsid w:val="009C0F0D"/>
    <w:rsid w:val="009C29C8"/>
    <w:rsid w:val="009C396A"/>
    <w:rsid w:val="009C3C5F"/>
    <w:rsid w:val="009D0303"/>
    <w:rsid w:val="009D0640"/>
    <w:rsid w:val="009D072A"/>
    <w:rsid w:val="009D0B47"/>
    <w:rsid w:val="009D1AB9"/>
    <w:rsid w:val="009D2A06"/>
    <w:rsid w:val="009D3F4F"/>
    <w:rsid w:val="009D40BA"/>
    <w:rsid w:val="009D4BC7"/>
    <w:rsid w:val="009D571F"/>
    <w:rsid w:val="009D5CEE"/>
    <w:rsid w:val="009D6DE2"/>
    <w:rsid w:val="009D74D9"/>
    <w:rsid w:val="009E6545"/>
    <w:rsid w:val="009E654B"/>
    <w:rsid w:val="009E6F66"/>
    <w:rsid w:val="009F0666"/>
    <w:rsid w:val="009F06A5"/>
    <w:rsid w:val="009F109F"/>
    <w:rsid w:val="009F1421"/>
    <w:rsid w:val="009F2EAF"/>
    <w:rsid w:val="009F3148"/>
    <w:rsid w:val="009F4D45"/>
    <w:rsid w:val="009F5643"/>
    <w:rsid w:val="009F60EF"/>
    <w:rsid w:val="009F6251"/>
    <w:rsid w:val="009F7B8D"/>
    <w:rsid w:val="009F7EF9"/>
    <w:rsid w:val="00A0087E"/>
    <w:rsid w:val="00A014A9"/>
    <w:rsid w:val="00A0176E"/>
    <w:rsid w:val="00A021C9"/>
    <w:rsid w:val="00A0253F"/>
    <w:rsid w:val="00A02FCE"/>
    <w:rsid w:val="00A03A7F"/>
    <w:rsid w:val="00A03CF1"/>
    <w:rsid w:val="00A04C61"/>
    <w:rsid w:val="00A06272"/>
    <w:rsid w:val="00A10F39"/>
    <w:rsid w:val="00A11957"/>
    <w:rsid w:val="00A11EF6"/>
    <w:rsid w:val="00A129DB"/>
    <w:rsid w:val="00A13E7F"/>
    <w:rsid w:val="00A1416D"/>
    <w:rsid w:val="00A14C89"/>
    <w:rsid w:val="00A1566C"/>
    <w:rsid w:val="00A15D87"/>
    <w:rsid w:val="00A161C1"/>
    <w:rsid w:val="00A16D42"/>
    <w:rsid w:val="00A17D8E"/>
    <w:rsid w:val="00A216FE"/>
    <w:rsid w:val="00A21A5E"/>
    <w:rsid w:val="00A234DC"/>
    <w:rsid w:val="00A25485"/>
    <w:rsid w:val="00A259D7"/>
    <w:rsid w:val="00A26BBA"/>
    <w:rsid w:val="00A2738A"/>
    <w:rsid w:val="00A3198A"/>
    <w:rsid w:val="00A32705"/>
    <w:rsid w:val="00A327F6"/>
    <w:rsid w:val="00A32994"/>
    <w:rsid w:val="00A32E37"/>
    <w:rsid w:val="00A33839"/>
    <w:rsid w:val="00A355E1"/>
    <w:rsid w:val="00A3597B"/>
    <w:rsid w:val="00A35E69"/>
    <w:rsid w:val="00A36427"/>
    <w:rsid w:val="00A369CA"/>
    <w:rsid w:val="00A3723E"/>
    <w:rsid w:val="00A374DC"/>
    <w:rsid w:val="00A40363"/>
    <w:rsid w:val="00A40E8E"/>
    <w:rsid w:val="00A42670"/>
    <w:rsid w:val="00A42B60"/>
    <w:rsid w:val="00A42BF8"/>
    <w:rsid w:val="00A42FB9"/>
    <w:rsid w:val="00A43803"/>
    <w:rsid w:val="00A46512"/>
    <w:rsid w:val="00A475DC"/>
    <w:rsid w:val="00A517B5"/>
    <w:rsid w:val="00A52831"/>
    <w:rsid w:val="00A541E5"/>
    <w:rsid w:val="00A55C51"/>
    <w:rsid w:val="00A564FC"/>
    <w:rsid w:val="00A56B75"/>
    <w:rsid w:val="00A57B12"/>
    <w:rsid w:val="00A60A2E"/>
    <w:rsid w:val="00A61450"/>
    <w:rsid w:val="00A61855"/>
    <w:rsid w:val="00A61B10"/>
    <w:rsid w:val="00A62DE3"/>
    <w:rsid w:val="00A63D56"/>
    <w:rsid w:val="00A64AFB"/>
    <w:rsid w:val="00A64D3D"/>
    <w:rsid w:val="00A66E6C"/>
    <w:rsid w:val="00A673B7"/>
    <w:rsid w:val="00A71DBB"/>
    <w:rsid w:val="00A72E1C"/>
    <w:rsid w:val="00A73500"/>
    <w:rsid w:val="00A7394C"/>
    <w:rsid w:val="00A74C66"/>
    <w:rsid w:val="00A75294"/>
    <w:rsid w:val="00A75BCA"/>
    <w:rsid w:val="00A7609B"/>
    <w:rsid w:val="00A76EAE"/>
    <w:rsid w:val="00A76ED0"/>
    <w:rsid w:val="00A777B3"/>
    <w:rsid w:val="00A80EA3"/>
    <w:rsid w:val="00A82391"/>
    <w:rsid w:val="00A8257F"/>
    <w:rsid w:val="00A8298B"/>
    <w:rsid w:val="00A8309C"/>
    <w:rsid w:val="00A831D8"/>
    <w:rsid w:val="00A83240"/>
    <w:rsid w:val="00A83EF3"/>
    <w:rsid w:val="00A84395"/>
    <w:rsid w:val="00A8459A"/>
    <w:rsid w:val="00A84CB6"/>
    <w:rsid w:val="00A8677E"/>
    <w:rsid w:val="00A90671"/>
    <w:rsid w:val="00A90EF9"/>
    <w:rsid w:val="00A9174C"/>
    <w:rsid w:val="00A92B55"/>
    <w:rsid w:val="00A92B6B"/>
    <w:rsid w:val="00A9315D"/>
    <w:rsid w:val="00A93AC2"/>
    <w:rsid w:val="00A956C1"/>
    <w:rsid w:val="00A958D8"/>
    <w:rsid w:val="00A95E48"/>
    <w:rsid w:val="00A96239"/>
    <w:rsid w:val="00A972BE"/>
    <w:rsid w:val="00A972CE"/>
    <w:rsid w:val="00A97A1F"/>
    <w:rsid w:val="00A97A8D"/>
    <w:rsid w:val="00AA0F09"/>
    <w:rsid w:val="00AA13B2"/>
    <w:rsid w:val="00AA211F"/>
    <w:rsid w:val="00AA336B"/>
    <w:rsid w:val="00AA4418"/>
    <w:rsid w:val="00AA507B"/>
    <w:rsid w:val="00AA5EA9"/>
    <w:rsid w:val="00AA66DF"/>
    <w:rsid w:val="00AA6956"/>
    <w:rsid w:val="00AA7FC6"/>
    <w:rsid w:val="00AB080A"/>
    <w:rsid w:val="00AB1137"/>
    <w:rsid w:val="00AB12A4"/>
    <w:rsid w:val="00AB1390"/>
    <w:rsid w:val="00AB2F4E"/>
    <w:rsid w:val="00AB59D4"/>
    <w:rsid w:val="00AB5A1E"/>
    <w:rsid w:val="00AB619F"/>
    <w:rsid w:val="00AB700D"/>
    <w:rsid w:val="00AB73BF"/>
    <w:rsid w:val="00AB7A3B"/>
    <w:rsid w:val="00AC0005"/>
    <w:rsid w:val="00AC0037"/>
    <w:rsid w:val="00AC019D"/>
    <w:rsid w:val="00AC05A8"/>
    <w:rsid w:val="00AC1891"/>
    <w:rsid w:val="00AC1CF9"/>
    <w:rsid w:val="00AC1DF7"/>
    <w:rsid w:val="00AC1DFD"/>
    <w:rsid w:val="00AC2129"/>
    <w:rsid w:val="00AC4D34"/>
    <w:rsid w:val="00AC50BE"/>
    <w:rsid w:val="00AC5CA9"/>
    <w:rsid w:val="00AD0A3B"/>
    <w:rsid w:val="00AD1AA8"/>
    <w:rsid w:val="00AD24E5"/>
    <w:rsid w:val="00AD3A75"/>
    <w:rsid w:val="00AD3BBC"/>
    <w:rsid w:val="00AD4262"/>
    <w:rsid w:val="00AD6EAC"/>
    <w:rsid w:val="00AD6F1E"/>
    <w:rsid w:val="00AD6F28"/>
    <w:rsid w:val="00AD7653"/>
    <w:rsid w:val="00AE01E2"/>
    <w:rsid w:val="00AE11AB"/>
    <w:rsid w:val="00AE146A"/>
    <w:rsid w:val="00AE2AC0"/>
    <w:rsid w:val="00AE3BFB"/>
    <w:rsid w:val="00AE3CD6"/>
    <w:rsid w:val="00AE4A57"/>
    <w:rsid w:val="00AE53FF"/>
    <w:rsid w:val="00AE5603"/>
    <w:rsid w:val="00AE67AF"/>
    <w:rsid w:val="00AE727A"/>
    <w:rsid w:val="00AE7432"/>
    <w:rsid w:val="00AE7B56"/>
    <w:rsid w:val="00AF0630"/>
    <w:rsid w:val="00AF0DC8"/>
    <w:rsid w:val="00AF0F31"/>
    <w:rsid w:val="00AF12D1"/>
    <w:rsid w:val="00AF327A"/>
    <w:rsid w:val="00AF5E49"/>
    <w:rsid w:val="00AF5EA0"/>
    <w:rsid w:val="00AF6C74"/>
    <w:rsid w:val="00AF7082"/>
    <w:rsid w:val="00AF7CE1"/>
    <w:rsid w:val="00B03D52"/>
    <w:rsid w:val="00B04B28"/>
    <w:rsid w:val="00B052C8"/>
    <w:rsid w:val="00B06EF8"/>
    <w:rsid w:val="00B07C8F"/>
    <w:rsid w:val="00B1004F"/>
    <w:rsid w:val="00B123BD"/>
    <w:rsid w:val="00B12456"/>
    <w:rsid w:val="00B12CF2"/>
    <w:rsid w:val="00B14949"/>
    <w:rsid w:val="00B15082"/>
    <w:rsid w:val="00B15628"/>
    <w:rsid w:val="00B15CB8"/>
    <w:rsid w:val="00B16A06"/>
    <w:rsid w:val="00B20D71"/>
    <w:rsid w:val="00B2131D"/>
    <w:rsid w:val="00B22E12"/>
    <w:rsid w:val="00B23734"/>
    <w:rsid w:val="00B242EC"/>
    <w:rsid w:val="00B25285"/>
    <w:rsid w:val="00B259B9"/>
    <w:rsid w:val="00B25F44"/>
    <w:rsid w:val="00B26137"/>
    <w:rsid w:val="00B261DD"/>
    <w:rsid w:val="00B3018F"/>
    <w:rsid w:val="00B306A8"/>
    <w:rsid w:val="00B310CD"/>
    <w:rsid w:val="00B314C5"/>
    <w:rsid w:val="00B31FCC"/>
    <w:rsid w:val="00B32648"/>
    <w:rsid w:val="00B329D3"/>
    <w:rsid w:val="00B33D48"/>
    <w:rsid w:val="00B341D2"/>
    <w:rsid w:val="00B343D8"/>
    <w:rsid w:val="00B35F8A"/>
    <w:rsid w:val="00B37C07"/>
    <w:rsid w:val="00B41695"/>
    <w:rsid w:val="00B41E34"/>
    <w:rsid w:val="00B41FCA"/>
    <w:rsid w:val="00B4222C"/>
    <w:rsid w:val="00B426FD"/>
    <w:rsid w:val="00B4413C"/>
    <w:rsid w:val="00B46813"/>
    <w:rsid w:val="00B46AA6"/>
    <w:rsid w:val="00B5361D"/>
    <w:rsid w:val="00B549FF"/>
    <w:rsid w:val="00B54A78"/>
    <w:rsid w:val="00B56A73"/>
    <w:rsid w:val="00B56F26"/>
    <w:rsid w:val="00B57270"/>
    <w:rsid w:val="00B62895"/>
    <w:rsid w:val="00B64693"/>
    <w:rsid w:val="00B64731"/>
    <w:rsid w:val="00B6490A"/>
    <w:rsid w:val="00B64AFE"/>
    <w:rsid w:val="00B65F0C"/>
    <w:rsid w:val="00B66BB3"/>
    <w:rsid w:val="00B67098"/>
    <w:rsid w:val="00B6727B"/>
    <w:rsid w:val="00B6745C"/>
    <w:rsid w:val="00B677D0"/>
    <w:rsid w:val="00B714CC"/>
    <w:rsid w:val="00B7242B"/>
    <w:rsid w:val="00B72D71"/>
    <w:rsid w:val="00B735E5"/>
    <w:rsid w:val="00B74B63"/>
    <w:rsid w:val="00B750AB"/>
    <w:rsid w:val="00B755EF"/>
    <w:rsid w:val="00B76C64"/>
    <w:rsid w:val="00B773AC"/>
    <w:rsid w:val="00B779F0"/>
    <w:rsid w:val="00B80311"/>
    <w:rsid w:val="00B8133D"/>
    <w:rsid w:val="00B81A6B"/>
    <w:rsid w:val="00B825FA"/>
    <w:rsid w:val="00B833FF"/>
    <w:rsid w:val="00B83556"/>
    <w:rsid w:val="00B835DC"/>
    <w:rsid w:val="00B83B92"/>
    <w:rsid w:val="00B8667C"/>
    <w:rsid w:val="00B8679E"/>
    <w:rsid w:val="00B87434"/>
    <w:rsid w:val="00B874BF"/>
    <w:rsid w:val="00B908ED"/>
    <w:rsid w:val="00B90D2B"/>
    <w:rsid w:val="00B91396"/>
    <w:rsid w:val="00B929CD"/>
    <w:rsid w:val="00B93AF4"/>
    <w:rsid w:val="00B94B85"/>
    <w:rsid w:val="00B953F7"/>
    <w:rsid w:val="00B9557D"/>
    <w:rsid w:val="00B971E8"/>
    <w:rsid w:val="00B97649"/>
    <w:rsid w:val="00BA0F82"/>
    <w:rsid w:val="00BA20B0"/>
    <w:rsid w:val="00BA22C1"/>
    <w:rsid w:val="00BA2EE4"/>
    <w:rsid w:val="00BA504B"/>
    <w:rsid w:val="00BA53B9"/>
    <w:rsid w:val="00BA56C8"/>
    <w:rsid w:val="00BA642C"/>
    <w:rsid w:val="00BA6860"/>
    <w:rsid w:val="00BA6A23"/>
    <w:rsid w:val="00BA6D17"/>
    <w:rsid w:val="00BA713B"/>
    <w:rsid w:val="00BA752C"/>
    <w:rsid w:val="00BA7A36"/>
    <w:rsid w:val="00BB0413"/>
    <w:rsid w:val="00BB1928"/>
    <w:rsid w:val="00BB1A88"/>
    <w:rsid w:val="00BB27AF"/>
    <w:rsid w:val="00BB2FCB"/>
    <w:rsid w:val="00BB3224"/>
    <w:rsid w:val="00BB43D9"/>
    <w:rsid w:val="00BB4647"/>
    <w:rsid w:val="00BB6BEE"/>
    <w:rsid w:val="00BB7892"/>
    <w:rsid w:val="00BC045D"/>
    <w:rsid w:val="00BC10BF"/>
    <w:rsid w:val="00BC280C"/>
    <w:rsid w:val="00BC2EF2"/>
    <w:rsid w:val="00BC4462"/>
    <w:rsid w:val="00BC4F79"/>
    <w:rsid w:val="00BC5358"/>
    <w:rsid w:val="00BC5C88"/>
    <w:rsid w:val="00BC5F1A"/>
    <w:rsid w:val="00BC612E"/>
    <w:rsid w:val="00BD009B"/>
    <w:rsid w:val="00BD0765"/>
    <w:rsid w:val="00BD0B3C"/>
    <w:rsid w:val="00BD1738"/>
    <w:rsid w:val="00BD22D9"/>
    <w:rsid w:val="00BD2719"/>
    <w:rsid w:val="00BD27AE"/>
    <w:rsid w:val="00BD2907"/>
    <w:rsid w:val="00BD38F8"/>
    <w:rsid w:val="00BD3977"/>
    <w:rsid w:val="00BD46AA"/>
    <w:rsid w:val="00BD475A"/>
    <w:rsid w:val="00BD4A76"/>
    <w:rsid w:val="00BD5AD2"/>
    <w:rsid w:val="00BD5B47"/>
    <w:rsid w:val="00BD6B7A"/>
    <w:rsid w:val="00BE07FF"/>
    <w:rsid w:val="00BE145B"/>
    <w:rsid w:val="00BE14AF"/>
    <w:rsid w:val="00BE35F3"/>
    <w:rsid w:val="00BE3CC3"/>
    <w:rsid w:val="00BE3F76"/>
    <w:rsid w:val="00BE5DBA"/>
    <w:rsid w:val="00BE5E4A"/>
    <w:rsid w:val="00BE64FB"/>
    <w:rsid w:val="00BE6B4E"/>
    <w:rsid w:val="00BE7483"/>
    <w:rsid w:val="00BE7872"/>
    <w:rsid w:val="00BE7E47"/>
    <w:rsid w:val="00BF16A4"/>
    <w:rsid w:val="00BF1956"/>
    <w:rsid w:val="00BF463D"/>
    <w:rsid w:val="00BF6369"/>
    <w:rsid w:val="00BF6573"/>
    <w:rsid w:val="00BF7AB8"/>
    <w:rsid w:val="00C00CD7"/>
    <w:rsid w:val="00C0247F"/>
    <w:rsid w:val="00C03C40"/>
    <w:rsid w:val="00C048B0"/>
    <w:rsid w:val="00C0582A"/>
    <w:rsid w:val="00C05AEE"/>
    <w:rsid w:val="00C0623A"/>
    <w:rsid w:val="00C0623E"/>
    <w:rsid w:val="00C0768C"/>
    <w:rsid w:val="00C10B5A"/>
    <w:rsid w:val="00C11277"/>
    <w:rsid w:val="00C11544"/>
    <w:rsid w:val="00C11C78"/>
    <w:rsid w:val="00C12229"/>
    <w:rsid w:val="00C12C94"/>
    <w:rsid w:val="00C14DAD"/>
    <w:rsid w:val="00C1502F"/>
    <w:rsid w:val="00C165B7"/>
    <w:rsid w:val="00C171C4"/>
    <w:rsid w:val="00C1735B"/>
    <w:rsid w:val="00C177D6"/>
    <w:rsid w:val="00C17F68"/>
    <w:rsid w:val="00C2014E"/>
    <w:rsid w:val="00C21342"/>
    <w:rsid w:val="00C2162C"/>
    <w:rsid w:val="00C21ACC"/>
    <w:rsid w:val="00C21DE8"/>
    <w:rsid w:val="00C24305"/>
    <w:rsid w:val="00C2490A"/>
    <w:rsid w:val="00C24B33"/>
    <w:rsid w:val="00C254B1"/>
    <w:rsid w:val="00C26610"/>
    <w:rsid w:val="00C26886"/>
    <w:rsid w:val="00C271A8"/>
    <w:rsid w:val="00C30460"/>
    <w:rsid w:val="00C311D9"/>
    <w:rsid w:val="00C31E78"/>
    <w:rsid w:val="00C32F99"/>
    <w:rsid w:val="00C3308C"/>
    <w:rsid w:val="00C351C8"/>
    <w:rsid w:val="00C353F6"/>
    <w:rsid w:val="00C36772"/>
    <w:rsid w:val="00C37B27"/>
    <w:rsid w:val="00C37E34"/>
    <w:rsid w:val="00C41C31"/>
    <w:rsid w:val="00C41EFE"/>
    <w:rsid w:val="00C4307E"/>
    <w:rsid w:val="00C431CB"/>
    <w:rsid w:val="00C43721"/>
    <w:rsid w:val="00C4413D"/>
    <w:rsid w:val="00C4457E"/>
    <w:rsid w:val="00C45491"/>
    <w:rsid w:val="00C478BD"/>
    <w:rsid w:val="00C518F4"/>
    <w:rsid w:val="00C525D0"/>
    <w:rsid w:val="00C52961"/>
    <w:rsid w:val="00C55767"/>
    <w:rsid w:val="00C55852"/>
    <w:rsid w:val="00C56F1F"/>
    <w:rsid w:val="00C56F95"/>
    <w:rsid w:val="00C60561"/>
    <w:rsid w:val="00C6064B"/>
    <w:rsid w:val="00C6159E"/>
    <w:rsid w:val="00C63683"/>
    <w:rsid w:val="00C65931"/>
    <w:rsid w:val="00C662AD"/>
    <w:rsid w:val="00C6780B"/>
    <w:rsid w:val="00C67D21"/>
    <w:rsid w:val="00C70EDF"/>
    <w:rsid w:val="00C70F26"/>
    <w:rsid w:val="00C7108C"/>
    <w:rsid w:val="00C71134"/>
    <w:rsid w:val="00C71981"/>
    <w:rsid w:val="00C7373F"/>
    <w:rsid w:val="00C7383D"/>
    <w:rsid w:val="00C75132"/>
    <w:rsid w:val="00C76FE1"/>
    <w:rsid w:val="00C77033"/>
    <w:rsid w:val="00C77AC4"/>
    <w:rsid w:val="00C841D9"/>
    <w:rsid w:val="00C857B1"/>
    <w:rsid w:val="00C857C5"/>
    <w:rsid w:val="00C87811"/>
    <w:rsid w:val="00C87C88"/>
    <w:rsid w:val="00C90675"/>
    <w:rsid w:val="00C924EF"/>
    <w:rsid w:val="00C928A7"/>
    <w:rsid w:val="00C932F5"/>
    <w:rsid w:val="00C9363C"/>
    <w:rsid w:val="00C95D87"/>
    <w:rsid w:val="00CA0852"/>
    <w:rsid w:val="00CA21D4"/>
    <w:rsid w:val="00CA3FBE"/>
    <w:rsid w:val="00CA4FA6"/>
    <w:rsid w:val="00CA513F"/>
    <w:rsid w:val="00CB054B"/>
    <w:rsid w:val="00CB13A2"/>
    <w:rsid w:val="00CB2D71"/>
    <w:rsid w:val="00CB3031"/>
    <w:rsid w:val="00CB33E1"/>
    <w:rsid w:val="00CB37A3"/>
    <w:rsid w:val="00CB3A8F"/>
    <w:rsid w:val="00CB47E6"/>
    <w:rsid w:val="00CB7415"/>
    <w:rsid w:val="00CC1682"/>
    <w:rsid w:val="00CC234A"/>
    <w:rsid w:val="00CC28B3"/>
    <w:rsid w:val="00CC2BE1"/>
    <w:rsid w:val="00CC2DAE"/>
    <w:rsid w:val="00CC3683"/>
    <w:rsid w:val="00CC3A15"/>
    <w:rsid w:val="00CC3BE4"/>
    <w:rsid w:val="00CC46B2"/>
    <w:rsid w:val="00CC610C"/>
    <w:rsid w:val="00CC6CCA"/>
    <w:rsid w:val="00CC746F"/>
    <w:rsid w:val="00CC7777"/>
    <w:rsid w:val="00CC7B68"/>
    <w:rsid w:val="00CC7F09"/>
    <w:rsid w:val="00CD0100"/>
    <w:rsid w:val="00CD1A57"/>
    <w:rsid w:val="00CD2498"/>
    <w:rsid w:val="00CD3637"/>
    <w:rsid w:val="00CD3A14"/>
    <w:rsid w:val="00CD49CE"/>
    <w:rsid w:val="00CE1463"/>
    <w:rsid w:val="00CE1CEF"/>
    <w:rsid w:val="00CE21EB"/>
    <w:rsid w:val="00CE27E9"/>
    <w:rsid w:val="00CE2952"/>
    <w:rsid w:val="00CE2C1B"/>
    <w:rsid w:val="00CE30E8"/>
    <w:rsid w:val="00CE389C"/>
    <w:rsid w:val="00CE3EAC"/>
    <w:rsid w:val="00CE3F83"/>
    <w:rsid w:val="00CE58DA"/>
    <w:rsid w:val="00CE607E"/>
    <w:rsid w:val="00CE73F3"/>
    <w:rsid w:val="00CE761A"/>
    <w:rsid w:val="00CE7782"/>
    <w:rsid w:val="00CE7E44"/>
    <w:rsid w:val="00CF12E1"/>
    <w:rsid w:val="00CF1971"/>
    <w:rsid w:val="00CF31B9"/>
    <w:rsid w:val="00CF3FE6"/>
    <w:rsid w:val="00CF4512"/>
    <w:rsid w:val="00CF4549"/>
    <w:rsid w:val="00CF47F1"/>
    <w:rsid w:val="00CF4F5E"/>
    <w:rsid w:val="00CF5048"/>
    <w:rsid w:val="00CF55F8"/>
    <w:rsid w:val="00CF6588"/>
    <w:rsid w:val="00CF707F"/>
    <w:rsid w:val="00D01118"/>
    <w:rsid w:val="00D01237"/>
    <w:rsid w:val="00D014EA"/>
    <w:rsid w:val="00D01C36"/>
    <w:rsid w:val="00D02DD1"/>
    <w:rsid w:val="00D036BB"/>
    <w:rsid w:val="00D03EB1"/>
    <w:rsid w:val="00D04E14"/>
    <w:rsid w:val="00D05790"/>
    <w:rsid w:val="00D06541"/>
    <w:rsid w:val="00D10020"/>
    <w:rsid w:val="00D10196"/>
    <w:rsid w:val="00D10389"/>
    <w:rsid w:val="00D1065A"/>
    <w:rsid w:val="00D10DB6"/>
    <w:rsid w:val="00D111C2"/>
    <w:rsid w:val="00D11758"/>
    <w:rsid w:val="00D121AA"/>
    <w:rsid w:val="00D1364B"/>
    <w:rsid w:val="00D144F6"/>
    <w:rsid w:val="00D145C9"/>
    <w:rsid w:val="00D148DF"/>
    <w:rsid w:val="00D169F6"/>
    <w:rsid w:val="00D1757B"/>
    <w:rsid w:val="00D17E94"/>
    <w:rsid w:val="00D17F3A"/>
    <w:rsid w:val="00D2043D"/>
    <w:rsid w:val="00D21B95"/>
    <w:rsid w:val="00D2211F"/>
    <w:rsid w:val="00D23100"/>
    <w:rsid w:val="00D2337A"/>
    <w:rsid w:val="00D2347E"/>
    <w:rsid w:val="00D2359F"/>
    <w:rsid w:val="00D23AC6"/>
    <w:rsid w:val="00D23E8F"/>
    <w:rsid w:val="00D24754"/>
    <w:rsid w:val="00D248DC"/>
    <w:rsid w:val="00D268E1"/>
    <w:rsid w:val="00D26B54"/>
    <w:rsid w:val="00D27313"/>
    <w:rsid w:val="00D27356"/>
    <w:rsid w:val="00D275B0"/>
    <w:rsid w:val="00D27823"/>
    <w:rsid w:val="00D3045E"/>
    <w:rsid w:val="00D30569"/>
    <w:rsid w:val="00D308DE"/>
    <w:rsid w:val="00D32DC4"/>
    <w:rsid w:val="00D33191"/>
    <w:rsid w:val="00D33354"/>
    <w:rsid w:val="00D3396B"/>
    <w:rsid w:val="00D34565"/>
    <w:rsid w:val="00D35154"/>
    <w:rsid w:val="00D362CA"/>
    <w:rsid w:val="00D37834"/>
    <w:rsid w:val="00D379E8"/>
    <w:rsid w:val="00D37C86"/>
    <w:rsid w:val="00D37DA5"/>
    <w:rsid w:val="00D41001"/>
    <w:rsid w:val="00D4146A"/>
    <w:rsid w:val="00D41C9E"/>
    <w:rsid w:val="00D42693"/>
    <w:rsid w:val="00D426C1"/>
    <w:rsid w:val="00D43120"/>
    <w:rsid w:val="00D44ACE"/>
    <w:rsid w:val="00D44D20"/>
    <w:rsid w:val="00D4683E"/>
    <w:rsid w:val="00D46C18"/>
    <w:rsid w:val="00D47648"/>
    <w:rsid w:val="00D5073C"/>
    <w:rsid w:val="00D50E47"/>
    <w:rsid w:val="00D511BD"/>
    <w:rsid w:val="00D522D8"/>
    <w:rsid w:val="00D52609"/>
    <w:rsid w:val="00D54449"/>
    <w:rsid w:val="00D54B31"/>
    <w:rsid w:val="00D5544E"/>
    <w:rsid w:val="00D5767A"/>
    <w:rsid w:val="00D601FA"/>
    <w:rsid w:val="00D60C13"/>
    <w:rsid w:val="00D61837"/>
    <w:rsid w:val="00D61AF3"/>
    <w:rsid w:val="00D62C60"/>
    <w:rsid w:val="00D65A58"/>
    <w:rsid w:val="00D662A1"/>
    <w:rsid w:val="00D67595"/>
    <w:rsid w:val="00D70900"/>
    <w:rsid w:val="00D70D35"/>
    <w:rsid w:val="00D71335"/>
    <w:rsid w:val="00D7178A"/>
    <w:rsid w:val="00D72252"/>
    <w:rsid w:val="00D730F7"/>
    <w:rsid w:val="00D73347"/>
    <w:rsid w:val="00D733ED"/>
    <w:rsid w:val="00D73A6E"/>
    <w:rsid w:val="00D74D0A"/>
    <w:rsid w:val="00D764C2"/>
    <w:rsid w:val="00D776F9"/>
    <w:rsid w:val="00D7798E"/>
    <w:rsid w:val="00D80262"/>
    <w:rsid w:val="00D80545"/>
    <w:rsid w:val="00D8064A"/>
    <w:rsid w:val="00D80791"/>
    <w:rsid w:val="00D809AF"/>
    <w:rsid w:val="00D80C78"/>
    <w:rsid w:val="00D8146D"/>
    <w:rsid w:val="00D817E0"/>
    <w:rsid w:val="00D81BB2"/>
    <w:rsid w:val="00D81C68"/>
    <w:rsid w:val="00D828A9"/>
    <w:rsid w:val="00D834BD"/>
    <w:rsid w:val="00D83805"/>
    <w:rsid w:val="00D867EF"/>
    <w:rsid w:val="00D86E17"/>
    <w:rsid w:val="00D873B8"/>
    <w:rsid w:val="00D87FC4"/>
    <w:rsid w:val="00D908FD"/>
    <w:rsid w:val="00D90B3F"/>
    <w:rsid w:val="00D90DFD"/>
    <w:rsid w:val="00D91385"/>
    <w:rsid w:val="00D917AF"/>
    <w:rsid w:val="00D929BB"/>
    <w:rsid w:val="00D9321A"/>
    <w:rsid w:val="00D93BDA"/>
    <w:rsid w:val="00D94E04"/>
    <w:rsid w:val="00D95C7B"/>
    <w:rsid w:val="00D96FC9"/>
    <w:rsid w:val="00D97081"/>
    <w:rsid w:val="00D973AD"/>
    <w:rsid w:val="00D97613"/>
    <w:rsid w:val="00DA443E"/>
    <w:rsid w:val="00DB05BE"/>
    <w:rsid w:val="00DB11F3"/>
    <w:rsid w:val="00DB1E42"/>
    <w:rsid w:val="00DB1EAE"/>
    <w:rsid w:val="00DB4FA3"/>
    <w:rsid w:val="00DB5234"/>
    <w:rsid w:val="00DB767D"/>
    <w:rsid w:val="00DB7A85"/>
    <w:rsid w:val="00DC1AA2"/>
    <w:rsid w:val="00DC1E76"/>
    <w:rsid w:val="00DC35CF"/>
    <w:rsid w:val="00DC5176"/>
    <w:rsid w:val="00DC51C1"/>
    <w:rsid w:val="00DC5B18"/>
    <w:rsid w:val="00DC6A56"/>
    <w:rsid w:val="00DC6B68"/>
    <w:rsid w:val="00DD3512"/>
    <w:rsid w:val="00DD5797"/>
    <w:rsid w:val="00DD57BF"/>
    <w:rsid w:val="00DD69E3"/>
    <w:rsid w:val="00DD70A6"/>
    <w:rsid w:val="00DD7AF8"/>
    <w:rsid w:val="00DE1644"/>
    <w:rsid w:val="00DE1BC9"/>
    <w:rsid w:val="00DE3689"/>
    <w:rsid w:val="00DE4098"/>
    <w:rsid w:val="00DE463F"/>
    <w:rsid w:val="00DE68F0"/>
    <w:rsid w:val="00DE6A47"/>
    <w:rsid w:val="00DE74C2"/>
    <w:rsid w:val="00DF0D44"/>
    <w:rsid w:val="00DF1AC8"/>
    <w:rsid w:val="00DF4067"/>
    <w:rsid w:val="00DF4297"/>
    <w:rsid w:val="00DF53F0"/>
    <w:rsid w:val="00DF5767"/>
    <w:rsid w:val="00E007CA"/>
    <w:rsid w:val="00E010FD"/>
    <w:rsid w:val="00E0113B"/>
    <w:rsid w:val="00E01A05"/>
    <w:rsid w:val="00E02210"/>
    <w:rsid w:val="00E02872"/>
    <w:rsid w:val="00E02A3E"/>
    <w:rsid w:val="00E035F0"/>
    <w:rsid w:val="00E04525"/>
    <w:rsid w:val="00E04588"/>
    <w:rsid w:val="00E05FF7"/>
    <w:rsid w:val="00E0661F"/>
    <w:rsid w:val="00E06671"/>
    <w:rsid w:val="00E06A9B"/>
    <w:rsid w:val="00E074BD"/>
    <w:rsid w:val="00E075AB"/>
    <w:rsid w:val="00E07BF3"/>
    <w:rsid w:val="00E07FD4"/>
    <w:rsid w:val="00E10082"/>
    <w:rsid w:val="00E115F7"/>
    <w:rsid w:val="00E1245E"/>
    <w:rsid w:val="00E1445B"/>
    <w:rsid w:val="00E158D3"/>
    <w:rsid w:val="00E15E9C"/>
    <w:rsid w:val="00E16140"/>
    <w:rsid w:val="00E17982"/>
    <w:rsid w:val="00E17A4B"/>
    <w:rsid w:val="00E20346"/>
    <w:rsid w:val="00E22E6F"/>
    <w:rsid w:val="00E23C87"/>
    <w:rsid w:val="00E24777"/>
    <w:rsid w:val="00E24BE2"/>
    <w:rsid w:val="00E27A49"/>
    <w:rsid w:val="00E27AC2"/>
    <w:rsid w:val="00E30B9A"/>
    <w:rsid w:val="00E32799"/>
    <w:rsid w:val="00E335F2"/>
    <w:rsid w:val="00E359ED"/>
    <w:rsid w:val="00E36236"/>
    <w:rsid w:val="00E3661B"/>
    <w:rsid w:val="00E36FF8"/>
    <w:rsid w:val="00E372DD"/>
    <w:rsid w:val="00E3790A"/>
    <w:rsid w:val="00E410D4"/>
    <w:rsid w:val="00E41721"/>
    <w:rsid w:val="00E41F0E"/>
    <w:rsid w:val="00E4323E"/>
    <w:rsid w:val="00E44957"/>
    <w:rsid w:val="00E44D7C"/>
    <w:rsid w:val="00E45590"/>
    <w:rsid w:val="00E465A6"/>
    <w:rsid w:val="00E46664"/>
    <w:rsid w:val="00E46862"/>
    <w:rsid w:val="00E50C1D"/>
    <w:rsid w:val="00E5282D"/>
    <w:rsid w:val="00E532C5"/>
    <w:rsid w:val="00E535D6"/>
    <w:rsid w:val="00E5396D"/>
    <w:rsid w:val="00E5421E"/>
    <w:rsid w:val="00E54BFE"/>
    <w:rsid w:val="00E54D0D"/>
    <w:rsid w:val="00E55AD0"/>
    <w:rsid w:val="00E563CE"/>
    <w:rsid w:val="00E60386"/>
    <w:rsid w:val="00E60477"/>
    <w:rsid w:val="00E62CFB"/>
    <w:rsid w:val="00E632B0"/>
    <w:rsid w:val="00E63889"/>
    <w:rsid w:val="00E655C5"/>
    <w:rsid w:val="00E6620E"/>
    <w:rsid w:val="00E67046"/>
    <w:rsid w:val="00E707CD"/>
    <w:rsid w:val="00E70E42"/>
    <w:rsid w:val="00E720EB"/>
    <w:rsid w:val="00E73576"/>
    <w:rsid w:val="00E74A92"/>
    <w:rsid w:val="00E74D30"/>
    <w:rsid w:val="00E76A8B"/>
    <w:rsid w:val="00E76DDE"/>
    <w:rsid w:val="00E770DA"/>
    <w:rsid w:val="00E7755A"/>
    <w:rsid w:val="00E777E6"/>
    <w:rsid w:val="00E804D8"/>
    <w:rsid w:val="00E80BB2"/>
    <w:rsid w:val="00E80FE2"/>
    <w:rsid w:val="00E812D2"/>
    <w:rsid w:val="00E82B9D"/>
    <w:rsid w:val="00E82C6F"/>
    <w:rsid w:val="00E835A5"/>
    <w:rsid w:val="00E83BC3"/>
    <w:rsid w:val="00E84022"/>
    <w:rsid w:val="00E84162"/>
    <w:rsid w:val="00E84F06"/>
    <w:rsid w:val="00E85E74"/>
    <w:rsid w:val="00E86603"/>
    <w:rsid w:val="00E86922"/>
    <w:rsid w:val="00E8733C"/>
    <w:rsid w:val="00E87A84"/>
    <w:rsid w:val="00E87ED0"/>
    <w:rsid w:val="00E90D13"/>
    <w:rsid w:val="00E91057"/>
    <w:rsid w:val="00E918DE"/>
    <w:rsid w:val="00E91CD0"/>
    <w:rsid w:val="00E92059"/>
    <w:rsid w:val="00E9219B"/>
    <w:rsid w:val="00E9258A"/>
    <w:rsid w:val="00E9357D"/>
    <w:rsid w:val="00E93C72"/>
    <w:rsid w:val="00E94E2F"/>
    <w:rsid w:val="00E9555A"/>
    <w:rsid w:val="00E97151"/>
    <w:rsid w:val="00E971D8"/>
    <w:rsid w:val="00E976FD"/>
    <w:rsid w:val="00EA086E"/>
    <w:rsid w:val="00EA0FF0"/>
    <w:rsid w:val="00EA1143"/>
    <w:rsid w:val="00EA2AA6"/>
    <w:rsid w:val="00EA3263"/>
    <w:rsid w:val="00EA39FF"/>
    <w:rsid w:val="00EA441C"/>
    <w:rsid w:val="00EA5859"/>
    <w:rsid w:val="00EA58B3"/>
    <w:rsid w:val="00EA5F57"/>
    <w:rsid w:val="00EA60C1"/>
    <w:rsid w:val="00EA639D"/>
    <w:rsid w:val="00EA6ADB"/>
    <w:rsid w:val="00EA7615"/>
    <w:rsid w:val="00EB041E"/>
    <w:rsid w:val="00EB07A2"/>
    <w:rsid w:val="00EB0EBD"/>
    <w:rsid w:val="00EB1C13"/>
    <w:rsid w:val="00EB2BE6"/>
    <w:rsid w:val="00EB43B7"/>
    <w:rsid w:val="00EB5EA3"/>
    <w:rsid w:val="00EB6576"/>
    <w:rsid w:val="00EB7579"/>
    <w:rsid w:val="00EC1892"/>
    <w:rsid w:val="00EC18C6"/>
    <w:rsid w:val="00EC1C79"/>
    <w:rsid w:val="00EC20F4"/>
    <w:rsid w:val="00EC250E"/>
    <w:rsid w:val="00EC45BF"/>
    <w:rsid w:val="00EC53DB"/>
    <w:rsid w:val="00EC65AA"/>
    <w:rsid w:val="00EC6DE7"/>
    <w:rsid w:val="00EC7BB6"/>
    <w:rsid w:val="00ED03DA"/>
    <w:rsid w:val="00ED0612"/>
    <w:rsid w:val="00ED2BF1"/>
    <w:rsid w:val="00ED2E9B"/>
    <w:rsid w:val="00ED32C0"/>
    <w:rsid w:val="00ED3786"/>
    <w:rsid w:val="00ED3CAC"/>
    <w:rsid w:val="00ED3F08"/>
    <w:rsid w:val="00ED56A7"/>
    <w:rsid w:val="00ED6ACA"/>
    <w:rsid w:val="00ED6F45"/>
    <w:rsid w:val="00EE0B39"/>
    <w:rsid w:val="00EE0EFB"/>
    <w:rsid w:val="00EE1113"/>
    <w:rsid w:val="00EE1258"/>
    <w:rsid w:val="00EE1F01"/>
    <w:rsid w:val="00EE1F49"/>
    <w:rsid w:val="00EE2065"/>
    <w:rsid w:val="00EE25C3"/>
    <w:rsid w:val="00EE2B49"/>
    <w:rsid w:val="00EE39BB"/>
    <w:rsid w:val="00EE443E"/>
    <w:rsid w:val="00EE47AF"/>
    <w:rsid w:val="00EE68AC"/>
    <w:rsid w:val="00EE6F40"/>
    <w:rsid w:val="00EE795F"/>
    <w:rsid w:val="00EF0D48"/>
    <w:rsid w:val="00EF24A3"/>
    <w:rsid w:val="00EF2927"/>
    <w:rsid w:val="00EF5500"/>
    <w:rsid w:val="00EF57C7"/>
    <w:rsid w:val="00EF63AD"/>
    <w:rsid w:val="00EF7AF1"/>
    <w:rsid w:val="00EF7E1A"/>
    <w:rsid w:val="00F004C4"/>
    <w:rsid w:val="00F0059B"/>
    <w:rsid w:val="00F00EDC"/>
    <w:rsid w:val="00F01338"/>
    <w:rsid w:val="00F01ED0"/>
    <w:rsid w:val="00F027F1"/>
    <w:rsid w:val="00F038B9"/>
    <w:rsid w:val="00F03B3D"/>
    <w:rsid w:val="00F04302"/>
    <w:rsid w:val="00F0581C"/>
    <w:rsid w:val="00F05BAF"/>
    <w:rsid w:val="00F05DC5"/>
    <w:rsid w:val="00F05F7F"/>
    <w:rsid w:val="00F05FE0"/>
    <w:rsid w:val="00F0725A"/>
    <w:rsid w:val="00F07491"/>
    <w:rsid w:val="00F1019C"/>
    <w:rsid w:val="00F1049E"/>
    <w:rsid w:val="00F11325"/>
    <w:rsid w:val="00F1302A"/>
    <w:rsid w:val="00F13CED"/>
    <w:rsid w:val="00F14DBC"/>
    <w:rsid w:val="00F15D6D"/>
    <w:rsid w:val="00F17F61"/>
    <w:rsid w:val="00F216D9"/>
    <w:rsid w:val="00F2170F"/>
    <w:rsid w:val="00F22503"/>
    <w:rsid w:val="00F22F9C"/>
    <w:rsid w:val="00F2322B"/>
    <w:rsid w:val="00F23528"/>
    <w:rsid w:val="00F23D76"/>
    <w:rsid w:val="00F242CC"/>
    <w:rsid w:val="00F24C03"/>
    <w:rsid w:val="00F26A1C"/>
    <w:rsid w:val="00F27886"/>
    <w:rsid w:val="00F27BF6"/>
    <w:rsid w:val="00F27E6F"/>
    <w:rsid w:val="00F300D3"/>
    <w:rsid w:val="00F31E00"/>
    <w:rsid w:val="00F34881"/>
    <w:rsid w:val="00F34D09"/>
    <w:rsid w:val="00F34E85"/>
    <w:rsid w:val="00F35392"/>
    <w:rsid w:val="00F355A7"/>
    <w:rsid w:val="00F374E0"/>
    <w:rsid w:val="00F37F56"/>
    <w:rsid w:val="00F40868"/>
    <w:rsid w:val="00F40A5F"/>
    <w:rsid w:val="00F40A83"/>
    <w:rsid w:val="00F40E43"/>
    <w:rsid w:val="00F42891"/>
    <w:rsid w:val="00F4457C"/>
    <w:rsid w:val="00F44947"/>
    <w:rsid w:val="00F44EB4"/>
    <w:rsid w:val="00F45AE7"/>
    <w:rsid w:val="00F47B7F"/>
    <w:rsid w:val="00F5030E"/>
    <w:rsid w:val="00F50813"/>
    <w:rsid w:val="00F50C71"/>
    <w:rsid w:val="00F52471"/>
    <w:rsid w:val="00F527D4"/>
    <w:rsid w:val="00F52E9A"/>
    <w:rsid w:val="00F54B30"/>
    <w:rsid w:val="00F55CB6"/>
    <w:rsid w:val="00F568C6"/>
    <w:rsid w:val="00F57332"/>
    <w:rsid w:val="00F57403"/>
    <w:rsid w:val="00F57EB0"/>
    <w:rsid w:val="00F60F50"/>
    <w:rsid w:val="00F60FAF"/>
    <w:rsid w:val="00F62088"/>
    <w:rsid w:val="00F62F4C"/>
    <w:rsid w:val="00F64571"/>
    <w:rsid w:val="00F64ADD"/>
    <w:rsid w:val="00F659CD"/>
    <w:rsid w:val="00F65E8E"/>
    <w:rsid w:val="00F660D2"/>
    <w:rsid w:val="00F660F0"/>
    <w:rsid w:val="00F666E9"/>
    <w:rsid w:val="00F66D71"/>
    <w:rsid w:val="00F67FAB"/>
    <w:rsid w:val="00F70287"/>
    <w:rsid w:val="00F70621"/>
    <w:rsid w:val="00F70A81"/>
    <w:rsid w:val="00F71E02"/>
    <w:rsid w:val="00F72815"/>
    <w:rsid w:val="00F7585E"/>
    <w:rsid w:val="00F75947"/>
    <w:rsid w:val="00F75BA2"/>
    <w:rsid w:val="00F75DA6"/>
    <w:rsid w:val="00F76569"/>
    <w:rsid w:val="00F7670E"/>
    <w:rsid w:val="00F772BE"/>
    <w:rsid w:val="00F810C2"/>
    <w:rsid w:val="00F8126E"/>
    <w:rsid w:val="00F8165F"/>
    <w:rsid w:val="00F818B5"/>
    <w:rsid w:val="00F82706"/>
    <w:rsid w:val="00F8285B"/>
    <w:rsid w:val="00F82E5D"/>
    <w:rsid w:val="00F84351"/>
    <w:rsid w:val="00F85C16"/>
    <w:rsid w:val="00F85DDB"/>
    <w:rsid w:val="00F87197"/>
    <w:rsid w:val="00F87BFB"/>
    <w:rsid w:val="00F94C16"/>
    <w:rsid w:val="00F97B85"/>
    <w:rsid w:val="00FA01CB"/>
    <w:rsid w:val="00FA0E91"/>
    <w:rsid w:val="00FA1190"/>
    <w:rsid w:val="00FA1E0C"/>
    <w:rsid w:val="00FA30B3"/>
    <w:rsid w:val="00FA3909"/>
    <w:rsid w:val="00FA3AA5"/>
    <w:rsid w:val="00FA3D52"/>
    <w:rsid w:val="00FA3DA6"/>
    <w:rsid w:val="00FA4D09"/>
    <w:rsid w:val="00FA5820"/>
    <w:rsid w:val="00FB216A"/>
    <w:rsid w:val="00FB224D"/>
    <w:rsid w:val="00FB299A"/>
    <w:rsid w:val="00FB2D0C"/>
    <w:rsid w:val="00FB2D4E"/>
    <w:rsid w:val="00FB34B8"/>
    <w:rsid w:val="00FB36BD"/>
    <w:rsid w:val="00FB3964"/>
    <w:rsid w:val="00FB402B"/>
    <w:rsid w:val="00FB4E0F"/>
    <w:rsid w:val="00FB5626"/>
    <w:rsid w:val="00FB6035"/>
    <w:rsid w:val="00FB64DC"/>
    <w:rsid w:val="00FB6D04"/>
    <w:rsid w:val="00FB7297"/>
    <w:rsid w:val="00FB772F"/>
    <w:rsid w:val="00FB7F9E"/>
    <w:rsid w:val="00FC2757"/>
    <w:rsid w:val="00FC3C57"/>
    <w:rsid w:val="00FC50E4"/>
    <w:rsid w:val="00FC549E"/>
    <w:rsid w:val="00FC5567"/>
    <w:rsid w:val="00FC5AEF"/>
    <w:rsid w:val="00FD047C"/>
    <w:rsid w:val="00FD0DDE"/>
    <w:rsid w:val="00FD23EC"/>
    <w:rsid w:val="00FD3AA7"/>
    <w:rsid w:val="00FD5A35"/>
    <w:rsid w:val="00FD60BC"/>
    <w:rsid w:val="00FD63F8"/>
    <w:rsid w:val="00FD6FFE"/>
    <w:rsid w:val="00FD7A4A"/>
    <w:rsid w:val="00FD7B54"/>
    <w:rsid w:val="00FE1D23"/>
    <w:rsid w:val="00FE1E70"/>
    <w:rsid w:val="00FE3A89"/>
    <w:rsid w:val="00FE411C"/>
    <w:rsid w:val="00FE44BA"/>
    <w:rsid w:val="00FE5748"/>
    <w:rsid w:val="00FE5D5A"/>
    <w:rsid w:val="00FE79AB"/>
    <w:rsid w:val="00FF0727"/>
    <w:rsid w:val="00FF11B2"/>
    <w:rsid w:val="00FF1810"/>
    <w:rsid w:val="00FF5B4C"/>
    <w:rsid w:val="00FF5E17"/>
    <w:rsid w:val="00FF624F"/>
    <w:rsid w:val="00FF62CD"/>
    <w:rsid w:val="00FF6A06"/>
    <w:rsid w:val="00FF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FE2154"/>
  <w15:chartTrackingRefBased/>
  <w15:docId w15:val="{E9B81EE0-A681-45BE-B7EC-D311A9B17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a">
    <w:name w:val="Normal"/>
    <w:qFormat/>
    <w:rsid w:val="00CB3031"/>
    <w:rPr>
      <w:rFonts w:ascii="굴림" w:eastAsia="굴림" w:hAnsi="굴림" w:cs="굴림"/>
      <w:sz w:val="24"/>
      <w:szCs w:val="24"/>
    </w:rPr>
  </w:style>
  <w:style w:type="paragraph" w:styleId="1">
    <w:name w:val="heading 1"/>
    <w:aliases w:val="I,H1,Heading 1a,Capitolo,h1"/>
    <w:basedOn w:val="aa"/>
    <w:next w:val="aa"/>
    <w:link w:val="1Char"/>
    <w:autoRedefine/>
    <w:qFormat/>
    <w:rsid w:val="008D415B"/>
    <w:pPr>
      <w:keepNext/>
      <w:pageBreakBefore/>
      <w:numPr>
        <w:numId w:val="13"/>
      </w:numPr>
      <w:pBdr>
        <w:bottom w:val="single" w:sz="12" w:space="1" w:color="auto"/>
      </w:pBdr>
      <w:spacing w:after="120"/>
      <w:ind w:left="643" w:hangingChars="201" w:hanging="643"/>
      <w:outlineLvl w:val="0"/>
    </w:pPr>
    <w:rPr>
      <w:rFonts w:eastAsia="맑은 고딕"/>
      <w:b/>
      <w:snapToGrid w:val="0"/>
      <w:sz w:val="32"/>
      <w:szCs w:val="32"/>
    </w:rPr>
  </w:style>
  <w:style w:type="paragraph" w:styleId="2">
    <w:name w:val="heading 2"/>
    <w:basedOn w:val="aa"/>
    <w:next w:val="aa"/>
    <w:link w:val="2Char"/>
    <w:autoRedefine/>
    <w:qFormat/>
    <w:rsid w:val="003C5856"/>
    <w:pPr>
      <w:keepNext/>
      <w:numPr>
        <w:ilvl w:val="1"/>
        <w:numId w:val="13"/>
      </w:numPr>
      <w:spacing w:before="100" w:beforeAutospacing="1"/>
      <w:outlineLvl w:val="1"/>
    </w:pPr>
    <w:rPr>
      <w:rFonts w:eastAsia="맑은 고딕"/>
      <w:b/>
    </w:rPr>
  </w:style>
  <w:style w:type="paragraph" w:styleId="3">
    <w:name w:val="heading 3"/>
    <w:basedOn w:val="aa"/>
    <w:next w:val="aa"/>
    <w:link w:val="3Char"/>
    <w:qFormat/>
    <w:rsid w:val="000766BD"/>
    <w:pPr>
      <w:keepNext/>
      <w:numPr>
        <w:ilvl w:val="2"/>
        <w:numId w:val="13"/>
      </w:numPr>
      <w:outlineLvl w:val="2"/>
    </w:pPr>
    <w:rPr>
      <w:rFonts w:eastAsia="맑은 고딕"/>
      <w:b/>
    </w:rPr>
  </w:style>
  <w:style w:type="paragraph" w:styleId="41">
    <w:name w:val="heading 4"/>
    <w:aliases w:val="1.1.1"/>
    <w:basedOn w:val="aa"/>
    <w:next w:val="aa"/>
    <w:link w:val="4Char"/>
    <w:autoRedefine/>
    <w:uiPriority w:val="9"/>
    <w:qFormat/>
    <w:rsid w:val="006110F6"/>
    <w:pPr>
      <w:keepNext/>
      <w:ind w:leftChars="100" w:left="651" w:rightChars="100" w:right="100"/>
      <w:outlineLvl w:val="3"/>
    </w:pPr>
    <w:rPr>
      <w:rFonts w:eastAsia="맑은 고딕"/>
    </w:rPr>
  </w:style>
  <w:style w:type="paragraph" w:styleId="5">
    <w:name w:val="heading 5"/>
    <w:aliases w:val="1.1.1.1"/>
    <w:basedOn w:val="aa"/>
    <w:next w:val="aa"/>
    <w:qFormat/>
    <w:rsid w:val="00DF53F0"/>
    <w:pPr>
      <w:keepNext/>
      <w:numPr>
        <w:ilvl w:val="4"/>
        <w:numId w:val="13"/>
      </w:numPr>
      <w:outlineLvl w:val="4"/>
    </w:pPr>
    <w:rPr>
      <w:b/>
      <w:sz w:val="26"/>
    </w:rPr>
  </w:style>
  <w:style w:type="paragraph" w:styleId="61">
    <w:name w:val="heading 6"/>
    <w:basedOn w:val="aa"/>
    <w:next w:val="ab"/>
    <w:qFormat/>
    <w:rsid w:val="004D593E"/>
    <w:pPr>
      <w:keepNext/>
      <w:outlineLvl w:val="5"/>
    </w:pPr>
    <w:rPr>
      <w:b/>
      <w:u w:val="single"/>
    </w:rPr>
  </w:style>
  <w:style w:type="paragraph" w:styleId="71">
    <w:name w:val="heading 7"/>
    <w:aliases w:val="1.1.1 글"/>
    <w:basedOn w:val="aa"/>
    <w:next w:val="ab"/>
    <w:qFormat/>
    <w:pPr>
      <w:keepNext/>
      <w:outlineLvl w:val="6"/>
    </w:pPr>
  </w:style>
  <w:style w:type="paragraph" w:styleId="8">
    <w:name w:val="heading 8"/>
    <w:aliases w:val="1.1.1.1 글"/>
    <w:basedOn w:val="aa"/>
    <w:next w:val="ab"/>
    <w:qFormat/>
    <w:pPr>
      <w:keepNext/>
      <w:outlineLvl w:val="7"/>
    </w:pPr>
  </w:style>
  <w:style w:type="paragraph" w:styleId="9">
    <w:name w:val="heading 9"/>
    <w:basedOn w:val="aa"/>
    <w:next w:val="ab"/>
    <w:qFormat/>
    <w:pPr>
      <w:keepNext/>
      <w:outlineLvl w:val="8"/>
    </w:p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styleId="ab">
    <w:name w:val="Normal Indent"/>
    <w:basedOn w:val="aa"/>
    <w:pPr>
      <w:ind w:left="851"/>
    </w:pPr>
  </w:style>
  <w:style w:type="paragraph" w:styleId="af">
    <w:name w:val="header"/>
    <w:basedOn w:val="aa"/>
    <w:pPr>
      <w:tabs>
        <w:tab w:val="center" w:pos="4252"/>
        <w:tab w:val="right" w:pos="8504"/>
      </w:tabs>
      <w:snapToGrid w:val="0"/>
    </w:pPr>
  </w:style>
  <w:style w:type="paragraph" w:styleId="af0">
    <w:name w:val="footer"/>
    <w:basedOn w:val="aa"/>
    <w:pPr>
      <w:tabs>
        <w:tab w:val="center" w:pos="4252"/>
        <w:tab w:val="right" w:pos="8504"/>
      </w:tabs>
      <w:snapToGrid w:val="0"/>
    </w:pPr>
  </w:style>
  <w:style w:type="paragraph" w:styleId="af1">
    <w:name w:val="Body Text Indent"/>
    <w:basedOn w:val="aa"/>
  </w:style>
  <w:style w:type="paragraph" w:customStyle="1" w:styleId="12">
    <w:name w:val="유형1)"/>
    <w:basedOn w:val="aa"/>
    <w:next w:val="aa"/>
    <w:pPr>
      <w:numPr>
        <w:numId w:val="1"/>
      </w:numPr>
    </w:pPr>
  </w:style>
  <w:style w:type="paragraph" w:customStyle="1" w:styleId="a6">
    <w:name w:val="유형 가)"/>
    <w:basedOn w:val="aa"/>
    <w:next w:val="aa"/>
    <w:pPr>
      <w:numPr>
        <w:numId w:val="2"/>
      </w:numPr>
    </w:pPr>
  </w:style>
  <w:style w:type="paragraph" w:customStyle="1" w:styleId="13">
    <w:name w:val="유형(1)"/>
    <w:basedOn w:val="aa"/>
    <w:next w:val="aa"/>
    <w:pPr>
      <w:numPr>
        <w:numId w:val="3"/>
      </w:numPr>
    </w:pPr>
  </w:style>
  <w:style w:type="paragraph" w:customStyle="1" w:styleId="a0">
    <w:name w:val="유형(가)"/>
    <w:basedOn w:val="aa"/>
    <w:next w:val="aa"/>
    <w:pPr>
      <w:numPr>
        <w:numId w:val="4"/>
      </w:numPr>
      <w:tabs>
        <w:tab w:val="clear" w:pos="720"/>
      </w:tabs>
      <w:ind w:left="0" w:firstLine="0"/>
    </w:pPr>
  </w:style>
  <w:style w:type="paragraph" w:customStyle="1" w:styleId="a3">
    <w:name w:val="유형 네모"/>
    <w:basedOn w:val="aa"/>
    <w:next w:val="aa"/>
    <w:pPr>
      <w:numPr>
        <w:numId w:val="8"/>
      </w:numPr>
      <w:ind w:left="426" w:hanging="142"/>
    </w:pPr>
  </w:style>
  <w:style w:type="paragraph" w:customStyle="1" w:styleId="a7">
    <w:name w:val="유형 점"/>
    <w:basedOn w:val="aa"/>
    <w:next w:val="aa"/>
    <w:pPr>
      <w:numPr>
        <w:numId w:val="5"/>
      </w:numPr>
    </w:pPr>
  </w:style>
  <w:style w:type="paragraph" w:customStyle="1" w:styleId="a">
    <w:name w:val="유형 선"/>
    <w:basedOn w:val="aa"/>
    <w:next w:val="aa"/>
    <w:pPr>
      <w:numPr>
        <w:numId w:val="6"/>
      </w:numPr>
    </w:pPr>
  </w:style>
  <w:style w:type="paragraph" w:customStyle="1" w:styleId="af2">
    <w:name w:val="본문(진짜)"/>
    <w:pPr>
      <w:widowControl w:val="0"/>
      <w:wordWrap w:val="0"/>
      <w:autoSpaceDE w:val="0"/>
      <w:autoSpaceDN w:val="0"/>
      <w:adjustRightInd w:val="0"/>
      <w:spacing w:line="360" w:lineRule="auto"/>
      <w:jc w:val="center"/>
      <w:textAlignment w:val="baseline"/>
    </w:pPr>
    <w:rPr>
      <w:rFonts w:ascii="Verdana" w:eastAsia="굴림체" w:hAnsi="Verdana"/>
      <w:bCs/>
      <w:color w:val="000000"/>
      <w:szCs w:val="28"/>
    </w:rPr>
  </w:style>
  <w:style w:type="paragraph" w:customStyle="1" w:styleId="a2">
    <w:name w:val="점"/>
    <w:basedOn w:val="aa"/>
    <w:pPr>
      <w:numPr>
        <w:numId w:val="7"/>
      </w:numPr>
      <w:tabs>
        <w:tab w:val="clear" w:pos="425"/>
        <w:tab w:val="num" w:pos="700"/>
      </w:tabs>
      <w:spacing w:before="60" w:after="60" w:line="360" w:lineRule="atLeast"/>
      <w:ind w:left="700" w:hanging="300"/>
    </w:pPr>
  </w:style>
  <w:style w:type="paragraph" w:customStyle="1" w:styleId="I">
    <w:name w:val="I."/>
    <w:basedOn w:val="aa"/>
    <w:pPr>
      <w:spacing w:before="120" w:after="200" w:line="420" w:lineRule="atLeast"/>
    </w:pPr>
    <w:rPr>
      <w:rFonts w:eastAsia="바탕체"/>
      <w:b/>
      <w:sz w:val="40"/>
    </w:rPr>
  </w:style>
  <w:style w:type="paragraph" w:customStyle="1" w:styleId="a9">
    <w:name w:val="표내부점"/>
    <w:basedOn w:val="aa"/>
    <w:pPr>
      <w:numPr>
        <w:numId w:val="9"/>
      </w:numPr>
      <w:tabs>
        <w:tab w:val="clear" w:pos="360"/>
        <w:tab w:val="num" w:pos="-840"/>
      </w:tabs>
      <w:spacing w:line="120" w:lineRule="atLeast"/>
      <w:ind w:left="249" w:hanging="249"/>
    </w:pPr>
  </w:style>
  <w:style w:type="paragraph" w:customStyle="1" w:styleId="af3">
    <w:name w:val="표 제목"/>
    <w:basedOn w:val="aa"/>
    <w:pPr>
      <w:shd w:val="solid" w:color="C0C0C0" w:fill="D9D9D9"/>
      <w:spacing w:before="80" w:after="80" w:line="200" w:lineRule="atLeast"/>
      <w:jc w:val="center"/>
    </w:pPr>
    <w:rPr>
      <w:b/>
    </w:rPr>
  </w:style>
  <w:style w:type="paragraph" w:customStyle="1" w:styleId="af4">
    <w:name w:val="표 본문"/>
    <w:basedOn w:val="aa"/>
    <w:pPr>
      <w:spacing w:line="200" w:lineRule="atLeast"/>
    </w:pPr>
  </w:style>
  <w:style w:type="paragraph" w:customStyle="1" w:styleId="a5">
    <w:name w:val="표 네모"/>
    <w:basedOn w:val="aa"/>
    <w:pPr>
      <w:numPr>
        <w:numId w:val="10"/>
      </w:numPr>
      <w:tabs>
        <w:tab w:val="clear" w:pos="360"/>
        <w:tab w:val="num" w:pos="349"/>
      </w:tabs>
      <w:spacing w:before="60" w:after="60" w:line="120" w:lineRule="atLeast"/>
    </w:pPr>
  </w:style>
  <w:style w:type="paragraph" w:customStyle="1" w:styleId="11">
    <w:name w:val="제안서1"/>
    <w:basedOn w:val="aa"/>
    <w:next w:val="aa"/>
    <w:pPr>
      <w:numPr>
        <w:numId w:val="11"/>
      </w:numPr>
    </w:pPr>
    <w:rPr>
      <w:sz w:val="48"/>
      <w:szCs w:val="48"/>
    </w:rPr>
  </w:style>
  <w:style w:type="paragraph" w:customStyle="1" w:styleId="21">
    <w:name w:val="제안서2"/>
    <w:basedOn w:val="11"/>
    <w:next w:val="aa"/>
    <w:pPr>
      <w:numPr>
        <w:ilvl w:val="1"/>
      </w:numPr>
      <w:tabs>
        <w:tab w:val="clear" w:pos="720"/>
        <w:tab w:val="num" w:pos="361"/>
      </w:tabs>
      <w:ind w:leftChars="200" w:left="361" w:hangingChars="200" w:hanging="360"/>
    </w:pPr>
    <w:rPr>
      <w:sz w:val="40"/>
    </w:rPr>
  </w:style>
  <w:style w:type="paragraph" w:customStyle="1" w:styleId="31">
    <w:name w:val="제안서3"/>
    <w:basedOn w:val="21"/>
    <w:next w:val="aa"/>
    <w:pPr>
      <w:numPr>
        <w:ilvl w:val="2"/>
      </w:numPr>
      <w:tabs>
        <w:tab w:val="clear" w:pos="1080"/>
        <w:tab w:val="num" w:pos="361"/>
      </w:tabs>
      <w:ind w:left="361" w:hanging="360"/>
    </w:pPr>
    <w:rPr>
      <w:sz w:val="36"/>
    </w:rPr>
  </w:style>
  <w:style w:type="paragraph" w:customStyle="1" w:styleId="40">
    <w:name w:val="제안서4"/>
    <w:basedOn w:val="31"/>
    <w:next w:val="aa"/>
    <w:pPr>
      <w:numPr>
        <w:ilvl w:val="3"/>
      </w:numPr>
      <w:tabs>
        <w:tab w:val="clear" w:pos="1080"/>
        <w:tab w:val="num" w:pos="361"/>
      </w:tabs>
      <w:ind w:left="361" w:hanging="360"/>
    </w:pPr>
    <w:rPr>
      <w:sz w:val="28"/>
    </w:rPr>
  </w:style>
  <w:style w:type="paragraph" w:customStyle="1" w:styleId="51">
    <w:name w:val="제안서5"/>
    <w:basedOn w:val="40"/>
    <w:next w:val="aa"/>
    <w:pPr>
      <w:numPr>
        <w:ilvl w:val="4"/>
      </w:numPr>
      <w:tabs>
        <w:tab w:val="clear" w:pos="1440"/>
        <w:tab w:val="num" w:pos="361"/>
      </w:tabs>
      <w:ind w:left="361" w:hanging="360"/>
    </w:pPr>
  </w:style>
  <w:style w:type="paragraph" w:customStyle="1" w:styleId="60">
    <w:name w:val="제안서6"/>
    <w:basedOn w:val="51"/>
    <w:next w:val="aa"/>
    <w:pPr>
      <w:numPr>
        <w:ilvl w:val="5"/>
      </w:numPr>
      <w:tabs>
        <w:tab w:val="clear" w:pos="1440"/>
        <w:tab w:val="num" w:pos="361"/>
      </w:tabs>
      <w:ind w:left="361" w:hanging="360"/>
    </w:pPr>
    <w:rPr>
      <w:sz w:val="24"/>
      <w:szCs w:val="24"/>
    </w:rPr>
  </w:style>
  <w:style w:type="paragraph" w:customStyle="1" w:styleId="a4">
    <w:name w:val="본문네모"/>
    <w:basedOn w:val="aa"/>
    <w:next w:val="aa"/>
    <w:pPr>
      <w:numPr>
        <w:numId w:val="12"/>
      </w:numPr>
      <w:spacing w:line="360" w:lineRule="auto"/>
      <w:ind w:left="687" w:hanging="284"/>
    </w:pPr>
  </w:style>
  <w:style w:type="paragraph" w:customStyle="1" w:styleId="af5">
    <w:name w:val="표표준"/>
    <w:basedOn w:val="aa"/>
    <w:pPr>
      <w:adjustRightInd w:val="0"/>
      <w:spacing w:line="288" w:lineRule="auto"/>
      <w:textAlignment w:val="baseline"/>
    </w:pPr>
  </w:style>
  <w:style w:type="paragraph" w:customStyle="1" w:styleId="font5">
    <w:name w:val="font5"/>
    <w:basedOn w:val="aa"/>
    <w:pPr>
      <w:spacing w:before="100" w:beforeAutospacing="1" w:after="100" w:afterAutospacing="1"/>
    </w:pPr>
    <w:rPr>
      <w:rFonts w:ascii="돋움" w:eastAsia="돋움" w:hAnsi="돋움" w:hint="eastAsia"/>
      <w:sz w:val="16"/>
      <w:szCs w:val="16"/>
    </w:rPr>
  </w:style>
  <w:style w:type="paragraph" w:customStyle="1" w:styleId="font6">
    <w:name w:val="font6"/>
    <w:basedOn w:val="aa"/>
    <w:pPr>
      <w:spacing w:before="100" w:beforeAutospacing="1" w:after="100" w:afterAutospacing="1"/>
    </w:pPr>
    <w:rPr>
      <w:rFonts w:ascii="바탕체" w:eastAsia="바탕체" w:hAnsi="바탕체" w:hint="eastAsia"/>
      <w:b/>
      <w:bCs/>
    </w:rPr>
  </w:style>
  <w:style w:type="paragraph" w:customStyle="1" w:styleId="font7">
    <w:name w:val="font7"/>
    <w:basedOn w:val="aa"/>
    <w:pPr>
      <w:spacing w:before="100" w:beforeAutospacing="1" w:after="100" w:afterAutospacing="1"/>
    </w:pPr>
    <w:rPr>
      <w:rFonts w:eastAsia="바탕"/>
      <w:b/>
      <w:bCs/>
    </w:rPr>
  </w:style>
  <w:style w:type="paragraph" w:customStyle="1" w:styleId="font8">
    <w:name w:val="font8"/>
    <w:basedOn w:val="aa"/>
    <w:pPr>
      <w:spacing w:before="100" w:beforeAutospacing="1" w:after="100" w:afterAutospacing="1"/>
    </w:pPr>
    <w:rPr>
      <w:rFonts w:ascii="바탕체" w:eastAsia="바탕체" w:hAnsi="바탕체" w:hint="eastAsia"/>
      <w:b/>
      <w:bCs/>
      <w:i/>
      <w:iCs/>
    </w:rPr>
  </w:style>
  <w:style w:type="paragraph" w:customStyle="1" w:styleId="font9">
    <w:name w:val="font9"/>
    <w:basedOn w:val="aa"/>
    <w:pPr>
      <w:spacing w:before="100" w:beforeAutospacing="1" w:after="100" w:afterAutospacing="1"/>
    </w:pPr>
    <w:rPr>
      <w:rFonts w:eastAsia="바탕"/>
      <w:b/>
      <w:bCs/>
      <w:i/>
      <w:iCs/>
    </w:rPr>
  </w:style>
  <w:style w:type="paragraph" w:customStyle="1" w:styleId="xl24">
    <w:name w:val="xl24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바탕"/>
    </w:rPr>
  </w:style>
  <w:style w:type="paragraph" w:customStyle="1" w:styleId="xl25">
    <w:name w:val="xl25"/>
    <w:basedOn w:val="a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100" w:firstLine="100"/>
      <w:textAlignment w:val="center"/>
    </w:pPr>
    <w:rPr>
      <w:rFonts w:ascii="바탕체" w:eastAsia="바탕체" w:hAnsi="바탕체" w:hint="eastAsia"/>
    </w:rPr>
  </w:style>
  <w:style w:type="paragraph" w:customStyle="1" w:styleId="xl26">
    <w:name w:val="xl26"/>
    <w:basedOn w:val="a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바탕"/>
    </w:rPr>
  </w:style>
  <w:style w:type="paragraph" w:customStyle="1" w:styleId="xl27">
    <w:name w:val="xl27"/>
    <w:basedOn w:val="a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100" w:firstLine="100"/>
      <w:textAlignment w:val="center"/>
    </w:pPr>
    <w:rPr>
      <w:rFonts w:ascii="바탕체" w:eastAsia="바탕체" w:hAnsi="바탕체" w:hint="eastAsia"/>
    </w:rPr>
  </w:style>
  <w:style w:type="paragraph" w:customStyle="1" w:styleId="xl28">
    <w:name w:val="xl28"/>
    <w:basedOn w:val="a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바탕"/>
    </w:rPr>
  </w:style>
  <w:style w:type="paragraph" w:customStyle="1" w:styleId="xl29">
    <w:name w:val="xl29"/>
    <w:basedOn w:val="a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  <w:textAlignment w:val="center"/>
    </w:pPr>
    <w:rPr>
      <w:rFonts w:ascii="바탕체" w:eastAsia="바탕체" w:hAnsi="바탕체" w:hint="eastAsia"/>
      <w:b/>
      <w:bCs/>
    </w:rPr>
  </w:style>
  <w:style w:type="paragraph" w:customStyle="1" w:styleId="xl30">
    <w:name w:val="xl30"/>
    <w:basedOn w:val="a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CCFFFF"/>
      <w:spacing w:before="100" w:beforeAutospacing="1" w:after="100" w:afterAutospacing="1"/>
      <w:textAlignment w:val="center"/>
    </w:pPr>
    <w:rPr>
      <w:rFonts w:eastAsia="바탕"/>
      <w:b/>
      <w:bCs/>
    </w:rPr>
  </w:style>
  <w:style w:type="paragraph" w:customStyle="1" w:styleId="xl31">
    <w:name w:val="xl31"/>
    <w:basedOn w:val="aa"/>
    <w:pPr>
      <w:pBdr>
        <w:top w:val="single" w:sz="8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  <w:textAlignment w:val="center"/>
    </w:pPr>
    <w:rPr>
      <w:rFonts w:ascii="바탕체" w:eastAsia="바탕체" w:hAnsi="바탕체" w:hint="eastAsia"/>
      <w:b/>
      <w:bCs/>
    </w:rPr>
  </w:style>
  <w:style w:type="paragraph" w:customStyle="1" w:styleId="xl32">
    <w:name w:val="xl32"/>
    <w:basedOn w:val="aa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  <w:textAlignment w:val="center"/>
    </w:pPr>
    <w:rPr>
      <w:rFonts w:eastAsia="바탕"/>
      <w:b/>
      <w:bCs/>
    </w:rPr>
  </w:style>
  <w:style w:type="paragraph" w:customStyle="1" w:styleId="xl33">
    <w:name w:val="xl33"/>
    <w:basedOn w:val="aa"/>
    <w:pPr>
      <w:pBdr>
        <w:top w:val="single" w:sz="8" w:space="0" w:color="auto"/>
        <w:left w:val="single" w:sz="4" w:space="0" w:color="auto"/>
      </w:pBdr>
      <w:shd w:val="clear" w:color="auto" w:fill="CCFFFF"/>
      <w:spacing w:before="100" w:beforeAutospacing="1" w:after="100" w:afterAutospacing="1"/>
      <w:jc w:val="center"/>
      <w:textAlignment w:val="center"/>
    </w:pPr>
    <w:rPr>
      <w:rFonts w:eastAsia="바탕"/>
      <w:b/>
      <w:bCs/>
    </w:rPr>
  </w:style>
  <w:style w:type="paragraph" w:customStyle="1" w:styleId="xl34">
    <w:name w:val="xl34"/>
    <w:basedOn w:val="aa"/>
    <w:pPr>
      <w:pBdr>
        <w:bottom w:val="single" w:sz="8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textAlignment w:val="center"/>
    </w:pPr>
    <w:rPr>
      <w:rFonts w:eastAsia="바탕"/>
      <w:b/>
      <w:bCs/>
    </w:rPr>
  </w:style>
  <w:style w:type="paragraph" w:customStyle="1" w:styleId="xl35">
    <w:name w:val="xl35"/>
    <w:basedOn w:val="aa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  <w:textAlignment w:val="center"/>
    </w:pPr>
    <w:rPr>
      <w:rFonts w:ascii="바탕체" w:eastAsia="바탕체" w:hAnsi="바탕체" w:hint="eastAsia"/>
      <w:b/>
      <w:bCs/>
    </w:rPr>
  </w:style>
  <w:style w:type="paragraph" w:customStyle="1" w:styleId="xl36">
    <w:name w:val="xl36"/>
    <w:basedOn w:val="aa"/>
    <w:pPr>
      <w:pBdr>
        <w:left w:val="single" w:sz="4" w:space="0" w:color="auto"/>
        <w:bottom w:val="single" w:sz="8" w:space="0" w:color="auto"/>
      </w:pBdr>
      <w:shd w:val="clear" w:color="auto" w:fill="CCFFFF"/>
      <w:spacing w:before="100" w:beforeAutospacing="1" w:after="100" w:afterAutospacing="1"/>
      <w:jc w:val="center"/>
      <w:textAlignment w:val="center"/>
    </w:pPr>
    <w:rPr>
      <w:rFonts w:ascii="바탕체" w:eastAsia="바탕체" w:hAnsi="바탕체" w:hint="eastAsia"/>
      <w:b/>
      <w:bCs/>
    </w:rPr>
  </w:style>
  <w:style w:type="paragraph" w:customStyle="1" w:styleId="xl37">
    <w:name w:val="xl37"/>
    <w:basedOn w:val="aa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바탕체" w:eastAsia="바탕체" w:hAnsi="바탕체" w:hint="eastAsia"/>
      <w:b/>
      <w:bCs/>
      <w:i/>
      <w:iCs/>
    </w:rPr>
  </w:style>
  <w:style w:type="paragraph" w:customStyle="1" w:styleId="xl38">
    <w:name w:val="xl38"/>
    <w:basedOn w:val="a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바탕"/>
      <w:b/>
      <w:bCs/>
      <w:i/>
      <w:iCs/>
    </w:rPr>
  </w:style>
  <w:style w:type="paragraph" w:customStyle="1" w:styleId="xl39">
    <w:name w:val="xl39"/>
    <w:basedOn w:val="aa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바탕"/>
      <w:b/>
      <w:bCs/>
      <w:i/>
      <w:iCs/>
    </w:rPr>
  </w:style>
  <w:style w:type="paragraph" w:customStyle="1" w:styleId="xl40">
    <w:name w:val="xl40"/>
    <w:basedOn w:val="a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바탕체" w:eastAsia="바탕체" w:hAnsi="바탕체" w:hint="eastAsia"/>
      <w:b/>
      <w:bCs/>
      <w:i/>
      <w:iCs/>
    </w:rPr>
  </w:style>
  <w:style w:type="paragraph" w:customStyle="1" w:styleId="xl41">
    <w:name w:val="xl41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바탕"/>
      <w:b/>
      <w:bCs/>
      <w:i/>
      <w:iCs/>
    </w:rPr>
  </w:style>
  <w:style w:type="paragraph" w:customStyle="1" w:styleId="xl42">
    <w:name w:val="xl42"/>
    <w:basedOn w:val="a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바탕"/>
      <w:b/>
      <w:bCs/>
      <w:i/>
      <w:iCs/>
    </w:rPr>
  </w:style>
  <w:style w:type="paragraph" w:customStyle="1" w:styleId="xl43">
    <w:name w:val="xl43"/>
    <w:basedOn w:val="a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바탕체" w:eastAsia="바탕체" w:hAnsi="바탕체" w:hint="eastAsia"/>
      <w:b/>
      <w:bCs/>
      <w:i/>
      <w:iCs/>
    </w:rPr>
  </w:style>
  <w:style w:type="paragraph" w:customStyle="1" w:styleId="xl44">
    <w:name w:val="xl44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바탕"/>
      <w:b/>
      <w:bCs/>
      <w:i/>
      <w:iCs/>
    </w:rPr>
  </w:style>
  <w:style w:type="paragraph" w:customStyle="1" w:styleId="xl45">
    <w:name w:val="xl45"/>
    <w:basedOn w:val="a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바탕"/>
      <w:b/>
      <w:bCs/>
      <w:i/>
      <w:iCs/>
    </w:rPr>
  </w:style>
  <w:style w:type="paragraph" w:customStyle="1" w:styleId="xl46">
    <w:name w:val="xl46"/>
    <w:basedOn w:val="a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바탕체" w:eastAsia="바탕체" w:hAnsi="바탕체" w:hint="eastAsia"/>
      <w:b/>
      <w:bCs/>
      <w:i/>
      <w:iCs/>
    </w:rPr>
  </w:style>
  <w:style w:type="paragraph" w:customStyle="1" w:styleId="xl47">
    <w:name w:val="xl47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바탕"/>
      <w:b/>
      <w:bCs/>
      <w:i/>
      <w:iCs/>
    </w:rPr>
  </w:style>
  <w:style w:type="paragraph" w:customStyle="1" w:styleId="xl48">
    <w:name w:val="xl48"/>
    <w:basedOn w:val="a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바탕"/>
      <w:b/>
      <w:bCs/>
      <w:i/>
      <w:iCs/>
    </w:rPr>
  </w:style>
  <w:style w:type="paragraph" w:customStyle="1" w:styleId="xl49">
    <w:name w:val="xl49"/>
    <w:basedOn w:val="a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바탕체" w:eastAsia="바탕체" w:hAnsi="바탕체" w:hint="eastAsia"/>
      <w:b/>
      <w:bCs/>
      <w:i/>
      <w:iCs/>
    </w:rPr>
  </w:style>
  <w:style w:type="paragraph" w:customStyle="1" w:styleId="xl50">
    <w:name w:val="xl50"/>
    <w:basedOn w:val="a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바탕"/>
      <w:b/>
      <w:bCs/>
      <w:i/>
      <w:iCs/>
    </w:rPr>
  </w:style>
  <w:style w:type="paragraph" w:customStyle="1" w:styleId="70">
    <w:name w:val="제안서7"/>
    <w:basedOn w:val="60"/>
    <w:next w:val="aa"/>
    <w:pPr>
      <w:numPr>
        <w:ilvl w:val="6"/>
      </w:numPr>
      <w:tabs>
        <w:tab w:val="clear" w:pos="1440"/>
        <w:tab w:val="num" w:pos="361"/>
      </w:tabs>
      <w:ind w:left="361" w:hanging="360"/>
    </w:pPr>
  </w:style>
  <w:style w:type="paragraph" w:customStyle="1" w:styleId="af6">
    <w:name w:val="본문선"/>
    <w:basedOn w:val="aa"/>
    <w:next w:val="aa"/>
    <w:pPr>
      <w:tabs>
        <w:tab w:val="num" w:pos="1386"/>
      </w:tabs>
      <w:spacing w:line="360" w:lineRule="auto"/>
      <w:ind w:left="1304" w:hanging="278"/>
    </w:pPr>
  </w:style>
  <w:style w:type="paragraph" w:customStyle="1" w:styleId="a8">
    <w:name w:val="본문점"/>
    <w:basedOn w:val="aa"/>
    <w:pPr>
      <w:numPr>
        <w:numId w:val="14"/>
      </w:numPr>
      <w:spacing w:before="60" w:after="60" w:line="200" w:lineRule="atLeast"/>
      <w:ind w:left="1492" w:hanging="403"/>
    </w:pPr>
  </w:style>
  <w:style w:type="paragraph" w:customStyle="1" w:styleId="-">
    <w:name w:val="글머리표(-)"/>
    <w:basedOn w:val="aa"/>
    <w:pPr>
      <w:tabs>
        <w:tab w:val="num" w:pos="500"/>
        <w:tab w:val="num" w:pos="780"/>
      </w:tabs>
      <w:spacing w:before="60" w:after="60" w:line="360" w:lineRule="atLeast"/>
      <w:ind w:left="500" w:right="198" w:hanging="400"/>
    </w:pPr>
  </w:style>
  <w:style w:type="paragraph" w:customStyle="1" w:styleId="Achievement">
    <w:name w:val="Achievement"/>
    <w:basedOn w:val="aa"/>
    <w:pPr>
      <w:tabs>
        <w:tab w:val="num" w:pos="495"/>
      </w:tabs>
      <w:autoSpaceDE w:val="0"/>
      <w:autoSpaceDN w:val="0"/>
      <w:ind w:left="495" w:hanging="495"/>
    </w:pPr>
    <w:rPr>
      <w:rFonts w:ascii="바탕" w:eastAsia="바탕"/>
    </w:rPr>
  </w:style>
  <w:style w:type="paragraph" w:customStyle="1" w:styleId="Table">
    <w:name w:val="Table"/>
    <w:basedOn w:val="aa"/>
    <w:pPr>
      <w:spacing w:before="40" w:after="40"/>
    </w:pPr>
    <w:rPr>
      <w:rFonts w:eastAsia="바탕체"/>
    </w:rPr>
  </w:style>
  <w:style w:type="paragraph" w:customStyle="1" w:styleId="af7">
    <w:name w:val="문서 제목"/>
    <w:basedOn w:val="aa"/>
    <w:pPr>
      <w:jc w:val="center"/>
    </w:pPr>
    <w:rPr>
      <w:rFonts w:cs="바탕"/>
      <w:sz w:val="28"/>
    </w:rPr>
  </w:style>
  <w:style w:type="paragraph" w:customStyle="1" w:styleId="af8">
    <w:name w:val="본문(진짜) + 양쪽"/>
    <w:basedOn w:val="af2"/>
    <w:pPr>
      <w:spacing w:line="240" w:lineRule="auto"/>
      <w:jc w:val="both"/>
    </w:pPr>
    <w:rPr>
      <w:rFonts w:cs="바탕"/>
      <w:bCs w:val="0"/>
      <w:szCs w:val="20"/>
    </w:rPr>
  </w:style>
  <w:style w:type="paragraph" w:styleId="22">
    <w:name w:val="toc 2"/>
    <w:basedOn w:val="aa"/>
    <w:next w:val="aa"/>
    <w:autoRedefine/>
    <w:uiPriority w:val="39"/>
    <w:pPr>
      <w:ind w:left="240"/>
    </w:pPr>
    <w:rPr>
      <w:rFonts w:asciiTheme="minorHAnsi" w:eastAsiaTheme="minorHAnsi"/>
      <w:smallCaps/>
      <w:sz w:val="20"/>
      <w:szCs w:val="20"/>
    </w:rPr>
  </w:style>
  <w:style w:type="paragraph" w:styleId="32">
    <w:name w:val="toc 3"/>
    <w:basedOn w:val="aa"/>
    <w:next w:val="aa"/>
    <w:autoRedefine/>
    <w:uiPriority w:val="39"/>
    <w:pPr>
      <w:ind w:left="480"/>
    </w:pPr>
    <w:rPr>
      <w:rFonts w:asciiTheme="minorHAnsi" w:eastAsiaTheme="minorHAnsi"/>
      <w:i/>
      <w:iCs/>
      <w:sz w:val="20"/>
      <w:szCs w:val="20"/>
    </w:rPr>
  </w:style>
  <w:style w:type="character" w:styleId="af9">
    <w:name w:val="Hyperlink"/>
    <w:uiPriority w:val="99"/>
    <w:rPr>
      <w:color w:val="0000FF"/>
      <w:u w:val="single"/>
    </w:rPr>
  </w:style>
  <w:style w:type="paragraph" w:styleId="14">
    <w:name w:val="toc 1"/>
    <w:basedOn w:val="aa"/>
    <w:next w:val="aa"/>
    <w:autoRedefine/>
    <w:uiPriority w:val="39"/>
    <w:rsid w:val="00D2359F"/>
    <w:pPr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paragraph" w:customStyle="1" w:styleId="Header1">
    <w:name w:val="Header 1"/>
    <w:basedOn w:val="aa"/>
    <w:next w:val="aa"/>
    <w:pPr>
      <w:keepLines/>
      <w:spacing w:before="80" w:after="80"/>
      <w:jc w:val="center"/>
    </w:pPr>
    <w:rPr>
      <w:rFonts w:eastAsia="바탕체"/>
    </w:rPr>
  </w:style>
  <w:style w:type="paragraph" w:customStyle="1" w:styleId="TitleCenter">
    <w:name w:val="Title_Center"/>
    <w:basedOn w:val="a1"/>
    <w:pPr>
      <w:keepNext/>
      <w:spacing w:after="60"/>
      <w:ind w:firstLine="0"/>
      <w:outlineLvl w:val="9"/>
    </w:pPr>
    <w:rPr>
      <w:rFonts w:eastAsia="바탕체" w:cs="Times New Roman"/>
      <w:bCs w:val="0"/>
      <w:kern w:val="28"/>
      <w:sz w:val="24"/>
      <w:szCs w:val="20"/>
    </w:rPr>
  </w:style>
  <w:style w:type="paragraph" w:styleId="a1">
    <w:name w:val="Title"/>
    <w:basedOn w:val="aa"/>
    <w:next w:val="aa"/>
    <w:qFormat/>
    <w:rsid w:val="005343F2"/>
    <w:pPr>
      <w:numPr>
        <w:numId w:val="15"/>
      </w:numPr>
      <w:spacing w:before="288" w:line="420" w:lineRule="exact"/>
      <w:ind w:left="284" w:hanging="284"/>
      <w:outlineLvl w:val="0"/>
    </w:pPr>
    <w:rPr>
      <w:rFonts w:eastAsia="돋움" w:cs="Arial"/>
      <w:b/>
      <w:bCs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styleId="afa">
    <w:name w:val="Table Grid"/>
    <w:basedOn w:val="ad"/>
    <w:rsid w:val="00D5544E"/>
    <w:pPr>
      <w:widowControl w:val="0"/>
      <w:wordWrap w:val="0"/>
      <w:spacing w:before="40" w:after="40" w:line="300" w:lineRule="auto"/>
      <w:ind w:firstLine="284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Normal (Web)"/>
    <w:basedOn w:val="aa"/>
    <w:uiPriority w:val="99"/>
    <w:rsid w:val="005651E6"/>
    <w:pPr>
      <w:spacing w:before="100" w:beforeAutospacing="1" w:after="100" w:afterAutospacing="1"/>
    </w:pPr>
  </w:style>
  <w:style w:type="paragraph" w:styleId="HTML">
    <w:name w:val="HTML Preformatted"/>
    <w:basedOn w:val="aa"/>
    <w:link w:val="HTMLChar"/>
    <w:uiPriority w:val="99"/>
    <w:rsid w:val="004D59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75" w:after="75"/>
    </w:pPr>
    <w:rPr>
      <w:rFonts w:ascii="굴림체" w:hAnsi="굴림체" w:cs="굴림체"/>
    </w:rPr>
  </w:style>
  <w:style w:type="paragraph" w:customStyle="1" w:styleId="41115pt">
    <w:name w:val="스타일 제목 41.1.1 + 단락 뒤: 5 pt"/>
    <w:basedOn w:val="41"/>
    <w:rsid w:val="00C353F6"/>
    <w:pPr>
      <w:tabs>
        <w:tab w:val="left" w:pos="851"/>
      </w:tabs>
      <w:spacing w:after="100"/>
    </w:pPr>
    <w:rPr>
      <w:rFonts w:cs="바탕"/>
      <w:bCs/>
    </w:rPr>
  </w:style>
  <w:style w:type="paragraph" w:styleId="afc">
    <w:name w:val="footnote text"/>
    <w:basedOn w:val="aa"/>
    <w:semiHidden/>
    <w:rsid w:val="00096D1A"/>
    <w:pPr>
      <w:snapToGrid w:val="0"/>
    </w:pPr>
    <w:rPr>
      <w:rFonts w:eastAsia="바탕체"/>
    </w:rPr>
  </w:style>
  <w:style w:type="character" w:styleId="afd">
    <w:name w:val="footnote reference"/>
    <w:semiHidden/>
    <w:rsid w:val="00096D1A"/>
    <w:rPr>
      <w:vertAlign w:val="superscript"/>
    </w:rPr>
  </w:style>
  <w:style w:type="paragraph" w:customStyle="1" w:styleId="afe">
    <w:name w:val="커맨드"/>
    <w:basedOn w:val="aa"/>
    <w:rsid w:val="00096D1A"/>
    <w:pPr>
      <w:autoSpaceDE w:val="0"/>
      <w:autoSpaceDN w:val="0"/>
      <w:spacing w:line="240" w:lineRule="exact"/>
      <w:ind w:leftChars="100" w:left="220"/>
    </w:pPr>
    <w:rPr>
      <w:rFonts w:eastAsia="바탕"/>
      <w:sz w:val="18"/>
      <w:szCs w:val="18"/>
    </w:rPr>
  </w:style>
  <w:style w:type="character" w:styleId="HTML0">
    <w:name w:val="HTML Typewriter"/>
    <w:rsid w:val="00096D1A"/>
    <w:rPr>
      <w:rFonts w:ascii="굴림체" w:eastAsia="굴림체" w:hAnsi="굴림체" w:cs="굴림체"/>
      <w:sz w:val="24"/>
      <w:szCs w:val="24"/>
    </w:rPr>
  </w:style>
  <w:style w:type="character" w:styleId="aff">
    <w:name w:val="FollowedHyperlink"/>
    <w:uiPriority w:val="99"/>
    <w:rsid w:val="00846328"/>
    <w:rPr>
      <w:color w:val="800080"/>
      <w:u w:val="single"/>
    </w:rPr>
  </w:style>
  <w:style w:type="table" w:styleId="-1">
    <w:name w:val="Light Grid Accent 1"/>
    <w:basedOn w:val="ad"/>
    <w:uiPriority w:val="62"/>
    <w:rsid w:val="00D02DD1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맑은 고딕" w:eastAsia="맑은 고딕" w:hAnsi="맑은 고딕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맑은 고딕" w:eastAsia="맑은 고딕" w:hAnsi="맑은 고딕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맑은 고딕" w:eastAsia="맑은 고딕" w:hAnsi="맑은 고딕" w:cs="Times New Roman"/>
        <w:b/>
        <w:bCs/>
      </w:rPr>
    </w:tblStylePr>
    <w:tblStylePr w:type="lastCol">
      <w:rPr>
        <w:rFonts w:ascii="맑은 고딕" w:eastAsia="맑은 고딕" w:hAnsi="맑은 고딕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customStyle="1" w:styleId="HTMLChar">
    <w:name w:val="미리 서식이 지정된 HTML Char"/>
    <w:link w:val="HTML"/>
    <w:uiPriority w:val="99"/>
    <w:rsid w:val="00327DEC"/>
    <w:rPr>
      <w:rFonts w:ascii="굴림체" w:eastAsia="굴림체" w:hAnsi="굴림체" w:cs="굴림체"/>
      <w:sz w:val="24"/>
      <w:szCs w:val="24"/>
    </w:rPr>
  </w:style>
  <w:style w:type="character" w:customStyle="1" w:styleId="cm-string">
    <w:name w:val="cm-string"/>
    <w:rsid w:val="00327DEC"/>
  </w:style>
  <w:style w:type="character" w:customStyle="1" w:styleId="cm-number">
    <w:name w:val="cm-number"/>
    <w:rsid w:val="00327DEC"/>
  </w:style>
  <w:style w:type="paragraph" w:styleId="aff0">
    <w:name w:val="Balloon Text"/>
    <w:basedOn w:val="aa"/>
    <w:link w:val="Char"/>
    <w:rsid w:val="00B8667C"/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ff0"/>
    <w:rsid w:val="00B8667C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p1">
    <w:name w:val="p1"/>
    <w:basedOn w:val="aa"/>
    <w:uiPriority w:val="99"/>
    <w:rsid w:val="004324B9"/>
    <w:pPr>
      <w:spacing w:after="75" w:line="384" w:lineRule="atLeast"/>
    </w:pPr>
    <w:rPr>
      <w:rFonts w:ascii="Helvetica" w:eastAsia="맑은 고딕" w:hAnsi="Helvetica"/>
      <w:color w:val="404040"/>
      <w:sz w:val="21"/>
      <w:szCs w:val="21"/>
    </w:rPr>
  </w:style>
  <w:style w:type="paragraph" w:customStyle="1" w:styleId="p2">
    <w:name w:val="p2"/>
    <w:basedOn w:val="aa"/>
    <w:uiPriority w:val="99"/>
    <w:rsid w:val="004324B9"/>
    <w:pPr>
      <w:spacing w:line="384" w:lineRule="atLeast"/>
    </w:pPr>
    <w:rPr>
      <w:rFonts w:ascii="맑은 고딕" w:eastAsia="맑은 고딕" w:hAnsi="맑은 고딕"/>
    </w:rPr>
  </w:style>
  <w:style w:type="paragraph" w:customStyle="1" w:styleId="p3">
    <w:name w:val="p3"/>
    <w:basedOn w:val="aa"/>
    <w:uiPriority w:val="99"/>
    <w:rsid w:val="004324B9"/>
    <w:pPr>
      <w:spacing w:line="384" w:lineRule="atLeast"/>
    </w:pPr>
    <w:rPr>
      <w:rFonts w:ascii="맑은 고딕" w:eastAsia="맑은 고딕" w:hAnsi="맑은 고딕"/>
    </w:rPr>
  </w:style>
  <w:style w:type="paragraph" w:customStyle="1" w:styleId="p4">
    <w:name w:val="p4"/>
    <w:basedOn w:val="aa"/>
    <w:uiPriority w:val="99"/>
    <w:rsid w:val="004324B9"/>
    <w:pPr>
      <w:spacing w:line="384" w:lineRule="atLeast"/>
    </w:pPr>
    <w:rPr>
      <w:rFonts w:ascii="맑은 고딕" w:eastAsia="맑은 고딕" w:hAnsi="맑은 고딕"/>
    </w:rPr>
  </w:style>
  <w:style w:type="paragraph" w:customStyle="1" w:styleId="p5">
    <w:name w:val="p5"/>
    <w:basedOn w:val="aa"/>
    <w:uiPriority w:val="99"/>
    <w:rsid w:val="004324B9"/>
    <w:pPr>
      <w:spacing w:line="384" w:lineRule="atLeast"/>
    </w:pPr>
    <w:rPr>
      <w:rFonts w:ascii="맑은 고딕" w:eastAsia="맑은 고딕" w:hAnsi="맑은 고딕"/>
    </w:rPr>
  </w:style>
  <w:style w:type="paragraph" w:customStyle="1" w:styleId="p6">
    <w:name w:val="p6"/>
    <w:basedOn w:val="aa"/>
    <w:uiPriority w:val="99"/>
    <w:rsid w:val="004324B9"/>
    <w:pPr>
      <w:spacing w:line="384" w:lineRule="atLeast"/>
    </w:pPr>
    <w:rPr>
      <w:rFonts w:ascii="맑은 고딕" w:eastAsia="맑은 고딕" w:hAnsi="맑은 고딕"/>
    </w:rPr>
  </w:style>
  <w:style w:type="character" w:customStyle="1" w:styleId="s1">
    <w:name w:val="s1"/>
    <w:rsid w:val="004324B9"/>
    <w:rPr>
      <w:rFonts w:ascii="Helvetica" w:hAnsi="Helvetica" w:hint="default"/>
      <w:sz w:val="18"/>
      <w:szCs w:val="18"/>
    </w:rPr>
  </w:style>
  <w:style w:type="character" w:customStyle="1" w:styleId="s2">
    <w:name w:val="s2"/>
    <w:rsid w:val="004324B9"/>
  </w:style>
  <w:style w:type="character" w:customStyle="1" w:styleId="s3">
    <w:name w:val="s3"/>
    <w:rsid w:val="004324B9"/>
  </w:style>
  <w:style w:type="character" w:customStyle="1" w:styleId="s4">
    <w:name w:val="s4"/>
    <w:rsid w:val="004324B9"/>
  </w:style>
  <w:style w:type="character" w:customStyle="1" w:styleId="s5">
    <w:name w:val="s5"/>
    <w:rsid w:val="004324B9"/>
  </w:style>
  <w:style w:type="character" w:customStyle="1" w:styleId="s6">
    <w:name w:val="s6"/>
    <w:rsid w:val="004324B9"/>
  </w:style>
  <w:style w:type="character" w:customStyle="1" w:styleId="s7">
    <w:name w:val="s7"/>
    <w:rsid w:val="004324B9"/>
  </w:style>
  <w:style w:type="character" w:customStyle="1" w:styleId="s9">
    <w:name w:val="s9"/>
    <w:rsid w:val="004324B9"/>
  </w:style>
  <w:style w:type="character" w:customStyle="1" w:styleId="4Char">
    <w:name w:val="제목 4 Char"/>
    <w:aliases w:val="1.1.1 Char"/>
    <w:link w:val="41"/>
    <w:uiPriority w:val="9"/>
    <w:rsid w:val="006110F6"/>
    <w:rPr>
      <w:rFonts w:ascii="Arial" w:eastAsia="맑은 고딕" w:hAnsi="Arial"/>
      <w:kern w:val="2"/>
    </w:rPr>
  </w:style>
  <w:style w:type="character" w:customStyle="1" w:styleId="s8">
    <w:name w:val="s8"/>
    <w:rsid w:val="000F00C2"/>
    <w:rPr>
      <w:color w:val="272AD8"/>
    </w:rPr>
  </w:style>
  <w:style w:type="character" w:customStyle="1" w:styleId="s10">
    <w:name w:val="s10"/>
    <w:rsid w:val="000F00C2"/>
    <w:rPr>
      <w:color w:val="272AD8"/>
    </w:rPr>
  </w:style>
  <w:style w:type="paragraph" w:customStyle="1" w:styleId="p7">
    <w:name w:val="p7"/>
    <w:basedOn w:val="aa"/>
    <w:uiPriority w:val="99"/>
    <w:rsid w:val="006906F8"/>
    <w:pPr>
      <w:spacing w:line="384" w:lineRule="atLeast"/>
    </w:pPr>
    <w:rPr>
      <w:rFonts w:ascii="Menlo" w:eastAsia="맑은 고딕" w:hAnsi="Menlo"/>
      <w:color w:val="008400"/>
      <w:sz w:val="17"/>
      <w:szCs w:val="17"/>
    </w:rPr>
  </w:style>
  <w:style w:type="paragraph" w:customStyle="1" w:styleId="p8">
    <w:name w:val="p8"/>
    <w:basedOn w:val="aa"/>
    <w:uiPriority w:val="99"/>
    <w:rsid w:val="006906F8"/>
    <w:pPr>
      <w:spacing w:line="384" w:lineRule="atLeast"/>
    </w:pPr>
    <w:rPr>
      <w:rFonts w:ascii="Apple SD Gothic Neo" w:eastAsia="맑은 고딕" w:hAnsi="Apple SD Gothic Neo"/>
      <w:color w:val="008400"/>
      <w:sz w:val="17"/>
      <w:szCs w:val="17"/>
    </w:rPr>
  </w:style>
  <w:style w:type="character" w:customStyle="1" w:styleId="s11">
    <w:name w:val="s11"/>
    <w:rsid w:val="006906F8"/>
    <w:rPr>
      <w:rFonts w:ascii="Apple SD Gothic Neo" w:hAnsi="Apple SD Gothic Neo" w:hint="default"/>
      <w:color w:val="D12F1B"/>
    </w:rPr>
  </w:style>
  <w:style w:type="character" w:customStyle="1" w:styleId="s12">
    <w:name w:val="s12"/>
    <w:rsid w:val="006906F8"/>
    <w:rPr>
      <w:rFonts w:ascii="Menlo" w:hAnsi="Menlo" w:hint="default"/>
      <w:color w:val="000000"/>
    </w:rPr>
  </w:style>
  <w:style w:type="character" w:customStyle="1" w:styleId="s13">
    <w:name w:val="s13"/>
    <w:rsid w:val="006906F8"/>
    <w:rPr>
      <w:rFonts w:ascii="Menlo" w:hAnsi="Menlo" w:hint="default"/>
      <w:color w:val="4F8187"/>
    </w:rPr>
  </w:style>
  <w:style w:type="character" w:customStyle="1" w:styleId="s14">
    <w:name w:val="s14"/>
    <w:rsid w:val="006906F8"/>
    <w:rPr>
      <w:rFonts w:ascii="Apple SD Gothic Neo" w:hAnsi="Apple SD Gothic Neo" w:hint="default"/>
      <w:color w:val="D12F1B"/>
    </w:rPr>
  </w:style>
  <w:style w:type="paragraph" w:customStyle="1" w:styleId="p9">
    <w:name w:val="p9"/>
    <w:basedOn w:val="aa"/>
    <w:uiPriority w:val="99"/>
    <w:semiHidden/>
    <w:rsid w:val="006906F8"/>
    <w:pPr>
      <w:spacing w:line="384" w:lineRule="atLeast"/>
    </w:pPr>
    <w:rPr>
      <w:rFonts w:ascii="Menlo" w:eastAsia="맑은 고딕" w:hAnsi="Menlo"/>
      <w:color w:val="78492A"/>
      <w:sz w:val="17"/>
      <w:szCs w:val="17"/>
    </w:rPr>
  </w:style>
  <w:style w:type="character" w:customStyle="1" w:styleId="s15">
    <w:name w:val="s15"/>
    <w:rsid w:val="006906F8"/>
    <w:rPr>
      <w:color w:val="272AD8"/>
    </w:rPr>
  </w:style>
  <w:style w:type="character" w:customStyle="1" w:styleId="emailstyle42">
    <w:name w:val="emailstyle42"/>
    <w:semiHidden/>
    <w:rsid w:val="006906F8"/>
    <w:rPr>
      <w:rFonts w:ascii="맑은 고딕" w:eastAsia="맑은 고딕" w:hAnsi="맑은 고딕" w:hint="eastAsia"/>
      <w:color w:val="1F497D"/>
    </w:rPr>
  </w:style>
  <w:style w:type="paragraph" w:styleId="aff1">
    <w:name w:val="List Paragraph"/>
    <w:basedOn w:val="aa"/>
    <w:uiPriority w:val="34"/>
    <w:qFormat/>
    <w:rsid w:val="00E115F7"/>
    <w:pPr>
      <w:autoSpaceDE w:val="0"/>
      <w:autoSpaceDN w:val="0"/>
      <w:ind w:leftChars="400" w:left="800"/>
    </w:pPr>
    <w:rPr>
      <w:rFonts w:ascii="맑은 고딕" w:eastAsia="맑은 고딕" w:hAnsi="맑은 고딕"/>
    </w:rPr>
  </w:style>
  <w:style w:type="character" w:customStyle="1" w:styleId="3Char">
    <w:name w:val="제목 3 Char"/>
    <w:link w:val="3"/>
    <w:rsid w:val="00E115F7"/>
    <w:rPr>
      <w:rFonts w:ascii="굴림" w:eastAsia="맑은 고딕" w:hAnsi="굴림" w:cs="굴림"/>
      <w:b/>
      <w:sz w:val="24"/>
      <w:szCs w:val="24"/>
    </w:rPr>
  </w:style>
  <w:style w:type="character" w:customStyle="1" w:styleId="2Char">
    <w:name w:val="제목 2 Char"/>
    <w:link w:val="2"/>
    <w:rsid w:val="003C5856"/>
    <w:rPr>
      <w:rFonts w:ascii="굴림" w:eastAsia="맑은 고딕" w:hAnsi="굴림" w:cs="굴림"/>
      <w:b/>
      <w:sz w:val="24"/>
      <w:szCs w:val="24"/>
    </w:rPr>
  </w:style>
  <w:style w:type="paragraph" w:customStyle="1" w:styleId="aff2">
    <w:name w:val="바탕글"/>
    <w:basedOn w:val="aa"/>
    <w:qFormat/>
    <w:rsid w:val="00D71335"/>
    <w:pPr>
      <w:autoSpaceDE w:val="0"/>
      <w:autoSpaceDN w:val="0"/>
      <w:spacing w:line="384" w:lineRule="auto"/>
      <w:textAlignment w:val="baseline"/>
    </w:pPr>
    <w:rPr>
      <w:color w:val="000000"/>
    </w:rPr>
  </w:style>
  <w:style w:type="paragraph" w:customStyle="1" w:styleId="MS">
    <w:name w:val="MS바탕글"/>
    <w:basedOn w:val="aa"/>
    <w:qFormat/>
    <w:rsid w:val="00683076"/>
    <w:pPr>
      <w:autoSpaceDE w:val="0"/>
      <w:autoSpaceDN w:val="0"/>
      <w:ind w:firstLine="568"/>
      <w:textAlignment w:val="baseline"/>
    </w:pPr>
    <w:rPr>
      <w:color w:val="000000"/>
    </w:rPr>
  </w:style>
  <w:style w:type="paragraph" w:customStyle="1" w:styleId="15">
    <w:name w:val="표준1"/>
    <w:basedOn w:val="aa"/>
    <w:rsid w:val="00683076"/>
    <w:pPr>
      <w:autoSpaceDE w:val="0"/>
      <w:autoSpaceDN w:val="0"/>
      <w:textAlignment w:val="baseline"/>
    </w:pPr>
    <w:rPr>
      <w:color w:val="000000"/>
    </w:rPr>
  </w:style>
  <w:style w:type="character" w:customStyle="1" w:styleId="16">
    <w:name w:val="확인되지 않은 멘션1"/>
    <w:basedOn w:val="ac"/>
    <w:uiPriority w:val="99"/>
    <w:semiHidden/>
    <w:unhideWhenUsed/>
    <w:rsid w:val="001A6E90"/>
    <w:rPr>
      <w:color w:val="605E5C"/>
      <w:shd w:val="clear" w:color="auto" w:fill="E1DFDD"/>
    </w:rPr>
  </w:style>
  <w:style w:type="paragraph" w:customStyle="1" w:styleId="FFFFB9FFFFD9FFFFC5FFFFC1FFFFB1FFFFDB">
    <w:name w:val="FFFFB9FFFFD9FFFFC5FFFFC1FFFFB1FFFFDB"/>
    <w:rsid w:val="00EE1258"/>
    <w:pPr>
      <w:widowControl w:val="0"/>
      <w:wordWrap w:val="0"/>
      <w:autoSpaceDE w:val="0"/>
      <w:autoSpaceDN w:val="0"/>
      <w:adjustRightInd w:val="0"/>
      <w:spacing w:line="384" w:lineRule="auto"/>
      <w:jc w:val="both"/>
      <w:textAlignment w:val="baseline"/>
    </w:pPr>
    <w:rPr>
      <w:rFonts w:ascii="ÇÑÄÄ¹ÙÅÁ" w:eastAsia="Times New Roman" w:hAnsi="ÇÑÄÄ¹ÙÅÁ" w:cs="ÇÑÄÄ¹ÙÅÁ"/>
      <w:color w:val="000000"/>
    </w:rPr>
  </w:style>
  <w:style w:type="character" w:customStyle="1" w:styleId="apple-converted-space">
    <w:name w:val="apple-converted-space"/>
    <w:basedOn w:val="ac"/>
    <w:rsid w:val="00155F98"/>
  </w:style>
  <w:style w:type="paragraph" w:styleId="TOC">
    <w:name w:val="TOC Heading"/>
    <w:basedOn w:val="1"/>
    <w:next w:val="aa"/>
    <w:uiPriority w:val="39"/>
    <w:unhideWhenUsed/>
    <w:qFormat/>
    <w:rsid w:val="00336D70"/>
    <w:pPr>
      <w:keepLines/>
      <w:pageBreakBefore w:val="0"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snapToGrid/>
      <w:color w:val="2E74B5" w:themeColor="accent1" w:themeShade="BF"/>
      <w:sz w:val="28"/>
      <w:szCs w:val="28"/>
    </w:rPr>
  </w:style>
  <w:style w:type="paragraph" w:styleId="42">
    <w:name w:val="toc 4"/>
    <w:basedOn w:val="aa"/>
    <w:next w:val="aa"/>
    <w:autoRedefine/>
    <w:rsid w:val="00336D70"/>
    <w:pPr>
      <w:ind w:left="720"/>
    </w:pPr>
    <w:rPr>
      <w:rFonts w:asciiTheme="minorHAnsi" w:eastAsiaTheme="minorHAnsi"/>
      <w:sz w:val="18"/>
      <w:szCs w:val="18"/>
    </w:rPr>
  </w:style>
  <w:style w:type="paragraph" w:styleId="52">
    <w:name w:val="toc 5"/>
    <w:basedOn w:val="aa"/>
    <w:next w:val="aa"/>
    <w:autoRedefine/>
    <w:rsid w:val="00336D70"/>
    <w:pPr>
      <w:ind w:left="960"/>
    </w:pPr>
    <w:rPr>
      <w:rFonts w:asciiTheme="minorHAnsi" w:eastAsiaTheme="minorHAnsi"/>
      <w:sz w:val="18"/>
      <w:szCs w:val="18"/>
    </w:rPr>
  </w:style>
  <w:style w:type="paragraph" w:styleId="62">
    <w:name w:val="toc 6"/>
    <w:basedOn w:val="aa"/>
    <w:next w:val="aa"/>
    <w:autoRedefine/>
    <w:rsid w:val="00336D70"/>
    <w:pPr>
      <w:ind w:left="1200"/>
    </w:pPr>
    <w:rPr>
      <w:rFonts w:asciiTheme="minorHAnsi" w:eastAsiaTheme="minorHAnsi"/>
      <w:sz w:val="18"/>
      <w:szCs w:val="18"/>
    </w:rPr>
  </w:style>
  <w:style w:type="paragraph" w:styleId="72">
    <w:name w:val="toc 7"/>
    <w:basedOn w:val="aa"/>
    <w:next w:val="aa"/>
    <w:autoRedefine/>
    <w:rsid w:val="00336D70"/>
    <w:pPr>
      <w:ind w:left="1440"/>
    </w:pPr>
    <w:rPr>
      <w:rFonts w:asciiTheme="minorHAnsi" w:eastAsiaTheme="minorHAnsi"/>
      <w:sz w:val="18"/>
      <w:szCs w:val="18"/>
    </w:rPr>
  </w:style>
  <w:style w:type="paragraph" w:styleId="80">
    <w:name w:val="toc 8"/>
    <w:basedOn w:val="aa"/>
    <w:next w:val="aa"/>
    <w:autoRedefine/>
    <w:rsid w:val="00336D70"/>
    <w:pPr>
      <w:ind w:left="1680"/>
    </w:pPr>
    <w:rPr>
      <w:rFonts w:asciiTheme="minorHAnsi" w:eastAsiaTheme="minorHAnsi"/>
      <w:sz w:val="18"/>
      <w:szCs w:val="18"/>
    </w:rPr>
  </w:style>
  <w:style w:type="paragraph" w:styleId="90">
    <w:name w:val="toc 9"/>
    <w:basedOn w:val="aa"/>
    <w:next w:val="aa"/>
    <w:autoRedefine/>
    <w:rsid w:val="00336D70"/>
    <w:pPr>
      <w:ind w:left="1920"/>
    </w:pPr>
    <w:rPr>
      <w:rFonts w:asciiTheme="minorHAnsi" w:eastAsiaTheme="minorHAnsi"/>
      <w:sz w:val="18"/>
      <w:szCs w:val="18"/>
    </w:rPr>
  </w:style>
  <w:style w:type="character" w:customStyle="1" w:styleId="23">
    <w:name w:val="확인되지 않은 멘션2"/>
    <w:basedOn w:val="ac"/>
    <w:uiPriority w:val="99"/>
    <w:semiHidden/>
    <w:unhideWhenUsed/>
    <w:rsid w:val="00591AA3"/>
    <w:rPr>
      <w:color w:val="605E5C"/>
      <w:shd w:val="clear" w:color="auto" w:fill="E1DFDD"/>
    </w:rPr>
  </w:style>
  <w:style w:type="paragraph" w:customStyle="1" w:styleId="10">
    <w:name w:val="개요 1"/>
    <w:qFormat/>
    <w:rsid w:val="00FD5A35"/>
    <w:pPr>
      <w:widowControl w:val="0"/>
      <w:numPr>
        <w:numId w:val="19"/>
      </w:numPr>
      <w:wordWrap w:val="0"/>
      <w:autoSpaceDE w:val="0"/>
      <w:autoSpaceDN w:val="0"/>
      <w:spacing w:line="249" w:lineRule="auto"/>
      <w:ind w:left="200"/>
      <w:jc w:val="both"/>
    </w:pPr>
    <w:rPr>
      <w:rFonts w:ascii="HY헤드라인M" w:eastAsia="HY헤드라인M" w:hAnsi="Arial Unicode MS" w:cs="HY헤드라인M"/>
      <w:color w:val="000000"/>
      <w:sz w:val="32"/>
      <w:szCs w:val="32"/>
      <w:lang w:eastAsia="zh-CN"/>
    </w:rPr>
  </w:style>
  <w:style w:type="paragraph" w:customStyle="1" w:styleId="20">
    <w:name w:val="개요 2"/>
    <w:qFormat/>
    <w:rsid w:val="00FD5A35"/>
    <w:pPr>
      <w:widowControl w:val="0"/>
      <w:numPr>
        <w:ilvl w:val="1"/>
        <w:numId w:val="19"/>
      </w:numPr>
      <w:wordWrap w:val="0"/>
      <w:autoSpaceDE w:val="0"/>
      <w:autoSpaceDN w:val="0"/>
      <w:spacing w:line="249" w:lineRule="auto"/>
      <w:ind w:left="400"/>
      <w:jc w:val="both"/>
    </w:pPr>
    <w:rPr>
      <w:rFonts w:ascii="HY헤드라인M" w:eastAsia="HY헤드라인M" w:hAnsi="Arial Unicode MS" w:cs="HY헤드라인M"/>
      <w:color w:val="000000"/>
      <w:sz w:val="28"/>
      <w:szCs w:val="28"/>
      <w:lang w:eastAsia="zh-CN"/>
    </w:rPr>
  </w:style>
  <w:style w:type="paragraph" w:customStyle="1" w:styleId="30">
    <w:name w:val="개요 3"/>
    <w:qFormat/>
    <w:rsid w:val="00FD5A35"/>
    <w:pPr>
      <w:widowControl w:val="0"/>
      <w:numPr>
        <w:ilvl w:val="2"/>
        <w:numId w:val="19"/>
      </w:numPr>
      <w:wordWrap w:val="0"/>
      <w:autoSpaceDE w:val="0"/>
      <w:autoSpaceDN w:val="0"/>
      <w:spacing w:line="249" w:lineRule="auto"/>
      <w:ind w:left="600"/>
      <w:jc w:val="both"/>
    </w:pPr>
    <w:rPr>
      <w:rFonts w:ascii="HY헤드라인M" w:eastAsia="HY헤드라인M" w:hAnsi="Arial Unicode MS" w:cs="HY헤드라인M"/>
      <w:color w:val="000000"/>
      <w:sz w:val="24"/>
      <w:szCs w:val="24"/>
      <w:lang w:eastAsia="zh-CN"/>
    </w:rPr>
  </w:style>
  <w:style w:type="paragraph" w:customStyle="1" w:styleId="4">
    <w:name w:val="개요 4"/>
    <w:qFormat/>
    <w:rsid w:val="00FD5A35"/>
    <w:pPr>
      <w:widowControl w:val="0"/>
      <w:numPr>
        <w:ilvl w:val="3"/>
        <w:numId w:val="19"/>
      </w:numPr>
      <w:wordWrap w:val="0"/>
      <w:autoSpaceDE w:val="0"/>
      <w:autoSpaceDN w:val="0"/>
      <w:spacing w:line="249" w:lineRule="auto"/>
      <w:ind w:left="800"/>
      <w:jc w:val="both"/>
    </w:pPr>
    <w:rPr>
      <w:rFonts w:ascii="HY헤드라인M" w:eastAsia="HY헤드라인M" w:hAnsi="Arial Unicode MS" w:cs="HY헤드라인M"/>
      <w:color w:val="000000"/>
      <w:lang w:eastAsia="zh-CN"/>
    </w:rPr>
  </w:style>
  <w:style w:type="paragraph" w:customStyle="1" w:styleId="50">
    <w:name w:val="개요 5"/>
    <w:qFormat/>
    <w:rsid w:val="00FD5A35"/>
    <w:pPr>
      <w:widowControl w:val="0"/>
      <w:numPr>
        <w:ilvl w:val="4"/>
        <w:numId w:val="19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lang w:eastAsia="zh-CN"/>
    </w:rPr>
  </w:style>
  <w:style w:type="paragraph" w:customStyle="1" w:styleId="6">
    <w:name w:val="개요 6"/>
    <w:qFormat/>
    <w:rsid w:val="00FD5A35"/>
    <w:pPr>
      <w:widowControl w:val="0"/>
      <w:numPr>
        <w:ilvl w:val="5"/>
        <w:numId w:val="19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lang w:eastAsia="zh-CN"/>
    </w:rPr>
  </w:style>
  <w:style w:type="paragraph" w:customStyle="1" w:styleId="7">
    <w:name w:val="개요 7"/>
    <w:qFormat/>
    <w:rsid w:val="00FD5A35"/>
    <w:pPr>
      <w:widowControl w:val="0"/>
      <w:numPr>
        <w:ilvl w:val="6"/>
        <w:numId w:val="19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lang w:eastAsia="zh-CN"/>
    </w:rPr>
  </w:style>
  <w:style w:type="character" w:customStyle="1" w:styleId="1Char">
    <w:name w:val="제목 1 Char"/>
    <w:aliases w:val="I Char,H1 Char,Heading 1a Char,Capitolo Char,h1 Char"/>
    <w:basedOn w:val="ac"/>
    <w:link w:val="1"/>
    <w:rsid w:val="00885694"/>
    <w:rPr>
      <w:rFonts w:ascii="굴림" w:eastAsia="맑은 고딕" w:hAnsi="굴림" w:cs="굴림"/>
      <w:b/>
      <w:snapToGrid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ivalee_&#51089;&#50629;&#50857;\Cti\KT114\&#44060;&#48156;&#54016;&#51004;&#47196;%20&#48512;&#53552;&#51032;%20&#51088;&#47308;\kt114&#49436;&#49885;&#54868;&#51068;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4EA0F-589B-4CEF-92C0-5C3D70112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kt114서식화일.dot</Template>
  <TotalTime>1</TotalTime>
  <Pages>26</Pages>
  <Words>3037</Words>
  <Characters>17314</Characters>
  <Application>Microsoft Office Word</Application>
  <DocSecurity>0</DocSecurity>
  <Lines>144</Lines>
  <Paragraphs>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Billing Server Setting Guideline</vt:lpstr>
    </vt:vector>
  </TitlesOfParts>
  <Company>T&amp;C</Company>
  <LinksUpToDate>false</LinksUpToDate>
  <CharactersWithSpaces>20311</CharactersWithSpaces>
  <SharedDoc>false</SharedDoc>
  <HLinks>
    <vt:vector size="204" baseType="variant">
      <vt:variant>
        <vt:i4>6946894</vt:i4>
      </vt:variant>
      <vt:variant>
        <vt:i4>183</vt:i4>
      </vt:variant>
      <vt:variant>
        <vt:i4>0</vt:i4>
      </vt:variant>
      <vt:variant>
        <vt:i4>5</vt:i4>
      </vt:variant>
      <vt:variant>
        <vt:lpwstr>mailto:rangeOfString:@%22rslt=ISP_OK%22].location</vt:lpwstr>
      </vt:variant>
      <vt:variant>
        <vt:lpwstr/>
      </vt:variant>
      <vt:variant>
        <vt:i4>1966166</vt:i4>
      </vt:variant>
      <vt:variant>
        <vt:i4>180</vt:i4>
      </vt:variant>
      <vt:variant>
        <vt:i4>0</vt:i4>
      </vt:variant>
      <vt:variant>
        <vt:i4>5</vt:i4>
      </vt:variant>
      <vt:variant>
        <vt:lpwstr>mailto:rangeOfString:@%22tid%22].location</vt:lpwstr>
      </vt:variant>
      <vt:variant>
        <vt:lpwstr/>
      </vt:variant>
      <vt:variant>
        <vt:i4>7340042</vt:i4>
      </vt:variant>
      <vt:variant>
        <vt:i4>177</vt:i4>
      </vt:variant>
      <vt:variant>
        <vt:i4>0</vt:i4>
      </vt:variant>
      <vt:variant>
        <vt:i4>5</vt:i4>
      </vt:variant>
      <vt:variant>
        <vt:lpwstr>mailto:hasPrefix:@%22mpocket.online.ansimclick://</vt:lpwstr>
      </vt:variant>
      <vt:variant>
        <vt:lpwstr/>
      </vt:variant>
      <vt:variant>
        <vt:i4>8323103</vt:i4>
      </vt:variant>
      <vt:variant>
        <vt:i4>174</vt:i4>
      </vt:variant>
      <vt:variant>
        <vt:i4>0</vt:i4>
      </vt:variant>
      <vt:variant>
        <vt:i4>5</vt:i4>
      </vt:variant>
      <vt:variant>
        <vt:lpwstr>mailto:rangeOfString:@%22itunes.apple.com</vt:lpwstr>
      </vt:variant>
      <vt:variant>
        <vt:lpwstr/>
      </vt:variant>
      <vt:variant>
        <vt:i4>7733263</vt:i4>
      </vt:variant>
      <vt:variant>
        <vt:i4>171</vt:i4>
      </vt:variant>
      <vt:variant>
        <vt:i4>0</vt:i4>
      </vt:variant>
      <vt:variant>
        <vt:i4>5</vt:i4>
      </vt:variant>
      <vt:variant>
        <vt:lpwstr>mailto:rangeOfString:@%22phobos.apple.com</vt:lpwstr>
      </vt:variant>
      <vt:variant>
        <vt:lpwstr/>
      </vt:variant>
      <vt:variant>
        <vt:i4>6553709</vt:i4>
      </vt:variant>
      <vt:variant>
        <vt:i4>168</vt:i4>
      </vt:variant>
      <vt:variant>
        <vt:i4>0</vt:i4>
      </vt:variant>
      <vt:variant>
        <vt:i4>5</vt:i4>
      </vt:variant>
      <vt:variant>
        <vt:lpwstr>mailto:=@%22mid=M20170821113324&amp;rUrl=http://61.100.189.116:51501/webpay/webpay_return.jsp&amp;rMethod=POST&amp;payType=&amp;buyItemnm=</vt:lpwstr>
      </vt:variant>
      <vt:variant>
        <vt:lpwstr/>
      </vt:variant>
      <vt:variant>
        <vt:i4>1179699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_Toc44080970</vt:lpwstr>
      </vt:variant>
      <vt:variant>
        <vt:i4>1769522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_Toc44080969</vt:lpwstr>
      </vt:variant>
      <vt:variant>
        <vt:i4>1703986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_Toc44080968</vt:lpwstr>
      </vt:variant>
      <vt:variant>
        <vt:i4>1376306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_Toc44080967</vt:lpwstr>
      </vt:variant>
      <vt:variant>
        <vt:i4>1310770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_Toc44080966</vt:lpwstr>
      </vt:variant>
      <vt:variant>
        <vt:i4>1507378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_Toc44080965</vt:lpwstr>
      </vt:variant>
      <vt:variant>
        <vt:i4>1441842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_Toc44080964</vt:lpwstr>
      </vt:variant>
      <vt:variant>
        <vt:i4>1114162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_Toc44080963</vt:lpwstr>
      </vt:variant>
      <vt:variant>
        <vt:i4>1048626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_Toc44080962</vt:lpwstr>
      </vt:variant>
      <vt:variant>
        <vt:i4>1245234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_Toc44080961</vt:lpwstr>
      </vt:variant>
      <vt:variant>
        <vt:i4>1179698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_Toc44080960</vt:lpwstr>
      </vt:variant>
      <vt:variant>
        <vt:i4>1769521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_Toc44080959</vt:lpwstr>
      </vt:variant>
      <vt:variant>
        <vt:i4>1703985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_Toc44080958</vt:lpwstr>
      </vt:variant>
      <vt:variant>
        <vt:i4>1376305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_Toc44080957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_Toc44080956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_Toc44080955</vt:lpwstr>
      </vt:variant>
      <vt:variant>
        <vt:i4>1441841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_Toc44080954</vt:lpwstr>
      </vt:variant>
      <vt:variant>
        <vt:i4>1114161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_Toc44080953</vt:lpwstr>
      </vt:variant>
      <vt:variant>
        <vt:i4>1048625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_Toc44080952</vt:lpwstr>
      </vt:variant>
      <vt:variant>
        <vt:i4>1245233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_Toc44080951</vt:lpwstr>
      </vt:variant>
      <vt:variant>
        <vt:i4>1179697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_Toc44080950</vt:lpwstr>
      </vt:variant>
      <vt:variant>
        <vt:i4>1769520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_Toc44080949</vt:lpwstr>
      </vt:variant>
      <vt:variant>
        <vt:i4>1703984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_Toc44080948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_Toc44080947</vt:lpwstr>
      </vt:variant>
      <vt:variant>
        <vt:i4>1310768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_Toc44080946</vt:lpwstr>
      </vt:variant>
      <vt:variant>
        <vt:i4>1507376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_Toc44080945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_Toc44080944</vt:lpwstr>
      </vt:variant>
      <vt:variant>
        <vt:i4>1835017</vt:i4>
      </vt:variant>
      <vt:variant>
        <vt:i4>27130</vt:i4>
      </vt:variant>
      <vt:variant>
        <vt:i4>1026</vt:i4>
      </vt:variant>
      <vt:variant>
        <vt:i4>1</vt:i4>
      </vt:variant>
      <vt:variant>
        <vt:lpwstr>cid:gabiahiworkscid0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Billing Server Setting Guideline</dc:title>
  <dc:subject/>
  <dc:creator>정희찬</dc:creator>
  <cp:keywords/>
  <dc:description/>
  <cp:lastModifiedBy>dev00</cp:lastModifiedBy>
  <cp:revision>2</cp:revision>
  <cp:lastPrinted>2017-05-29T08:55:00Z</cp:lastPrinted>
  <dcterms:created xsi:type="dcterms:W3CDTF">2026-02-27T07:33:00Z</dcterms:created>
  <dcterms:modified xsi:type="dcterms:W3CDTF">2026-02-27T07:33:00Z</dcterms:modified>
</cp:coreProperties>
</file>